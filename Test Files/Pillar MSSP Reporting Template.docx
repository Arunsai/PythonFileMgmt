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D0DBB" w14:textId="77777777" w:rsidR="00B73994" w:rsidRPr="00F548EF" w:rsidRDefault="00906B82" w:rsidP="00B73994">
      <w:r w:rsidRPr="00F548EF">
        <w:rPr>
          <w:noProof/>
        </w:rPr>
        <w:drawing>
          <wp:anchor distT="0" distB="0" distL="114300" distR="114300" simplePos="0" relativeHeight="251659264" behindDoc="0" locked="0" layoutInCell="1" allowOverlap="1" wp14:anchorId="34F2F4E9" wp14:editId="67AA5560">
            <wp:simplePos x="0" y="0"/>
            <wp:positionH relativeFrom="page">
              <wp:posOffset>4230</wp:posOffset>
            </wp:positionH>
            <wp:positionV relativeFrom="paragraph">
              <wp:posOffset>-914400</wp:posOffset>
            </wp:positionV>
            <wp:extent cx="7675950" cy="1084953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ey_padlock_on_keyboard-dave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brightnessContrast bright="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950" cy="1084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A3" w:rsidRPr="00F548EF">
        <w:rPr>
          <w:noProof/>
          <w:color w:val="FFFFF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A3B34" wp14:editId="13DDE44E">
                <wp:simplePos x="0" y="0"/>
                <wp:positionH relativeFrom="margin">
                  <wp:posOffset>-675005</wp:posOffset>
                </wp:positionH>
                <wp:positionV relativeFrom="page">
                  <wp:posOffset>5916930</wp:posOffset>
                </wp:positionV>
                <wp:extent cx="5280660" cy="1259840"/>
                <wp:effectExtent l="0" t="0" r="254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80660" cy="125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DDD41" w14:textId="77777777" w:rsidR="00622EA3" w:rsidRPr="00622EA3" w:rsidRDefault="00622EA3" w:rsidP="00622EA3">
                            <w:pPr>
                              <w:rPr>
                                <w:rFonts w:ascii="Helvetica Neue" w:hAnsi="Helvetica Neue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6CFDCB52" w14:textId="77777777" w:rsidR="00622EA3" w:rsidRPr="00622EA3" w:rsidRDefault="00622EA3" w:rsidP="00622EA3">
                            <w:pPr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</w:pP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 xml:space="preserve">Date:  </w:t>
                            </w: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ab/>
                            </w: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ab/>
                            </w:r>
                          </w:p>
                          <w:p w14:paraId="5F6DF848" w14:textId="77777777" w:rsidR="00622EA3" w:rsidRPr="00622EA3" w:rsidRDefault="00622EA3" w:rsidP="00622EA3">
                            <w:pPr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</w:pP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 xml:space="preserve">Document ID:   </w:t>
                            </w: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ab/>
                            </w: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ab/>
                            </w:r>
                          </w:p>
                          <w:p w14:paraId="18DAC6CA" w14:textId="77777777" w:rsidR="00622EA3" w:rsidRPr="00622EA3" w:rsidRDefault="00622EA3" w:rsidP="00622EA3">
                            <w:pPr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</w:pP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 xml:space="preserve">Version:  </w:t>
                            </w: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val="en-GB" w:eastAsia="en-GB"/>
                              </w:rPr>
                              <w:tab/>
                            </w:r>
                          </w:p>
                          <w:p w14:paraId="1C08E4B0" w14:textId="77777777" w:rsidR="00622EA3" w:rsidRPr="00622EA3" w:rsidRDefault="00622EA3" w:rsidP="00622EA3">
                            <w:pPr>
                              <w:rPr>
                                <w:rFonts w:ascii="Helvetica Neue" w:hAnsi="Helvetica Neue"/>
                                <w:color w:val="000000" w:themeColor="text1"/>
                                <w:sz w:val="28"/>
                                <w:szCs w:val="28"/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A3B3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53.15pt;margin-top:465.9pt;width:415.8pt;height:99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" filled="f" stroked="f" strokeweight=".5pt">
                <v:textbox inset="0,,0">
                  <w:txbxContent>
                    <w:p w14:paraId="355DDD41" w14:textId="77777777" w:rsidR="00622EA3" w:rsidRPr="00622EA3" w:rsidRDefault="00622EA3" w:rsidP="00622EA3">
                      <w:pPr>
                        <w:rPr>
                          <w:rFonts w:ascii="Helvetica Neue" w:hAnsi="Helvetica Neue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6CFDCB52" w14:textId="77777777" w:rsidR="00622EA3" w:rsidRPr="00622EA3" w:rsidRDefault="00622EA3" w:rsidP="00622EA3">
                      <w:pPr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</w:pP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 xml:space="preserve">Date:  </w:t>
                      </w: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ab/>
                      </w: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ab/>
                      </w:r>
                    </w:p>
                    <w:p w14:paraId="5F6DF848" w14:textId="77777777" w:rsidR="00622EA3" w:rsidRPr="00622EA3" w:rsidRDefault="00622EA3" w:rsidP="00622EA3">
                      <w:pPr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</w:pP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 xml:space="preserve">Document ID:   </w:t>
                      </w: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ab/>
                      </w: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ab/>
                      </w:r>
                    </w:p>
                    <w:p w14:paraId="18DAC6CA" w14:textId="77777777" w:rsidR="00622EA3" w:rsidRPr="00622EA3" w:rsidRDefault="00622EA3" w:rsidP="00622EA3">
                      <w:pPr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</w:pP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 xml:space="preserve">Version:  </w:t>
                      </w: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val="en-GB" w:eastAsia="en-GB"/>
                        </w:rPr>
                        <w:tab/>
                      </w:r>
                    </w:p>
                    <w:p w14:paraId="1C08E4B0" w14:textId="77777777" w:rsidR="00622EA3" w:rsidRPr="00622EA3" w:rsidRDefault="00622EA3" w:rsidP="00622EA3">
                      <w:pPr>
                        <w:rPr>
                          <w:rFonts w:ascii="Helvetica Neue" w:hAnsi="Helvetica Neue"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22EA3" w:rsidRPr="00F548EF">
        <w:rPr>
          <w:noProof/>
          <w:color w:val="FFFFFF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8C3078" wp14:editId="172C44E9">
                <wp:simplePos x="0" y="0"/>
                <wp:positionH relativeFrom="margin">
                  <wp:posOffset>-676890</wp:posOffset>
                </wp:positionH>
                <wp:positionV relativeFrom="page">
                  <wp:posOffset>4131090</wp:posOffset>
                </wp:positionV>
                <wp:extent cx="5280660" cy="1367790"/>
                <wp:effectExtent l="0" t="0" r="254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80660" cy="1367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C3CC7" w14:textId="77777777" w:rsidR="00B73994" w:rsidRPr="00622EA3" w:rsidRDefault="00B73994" w:rsidP="00622EA3">
                            <w:pPr>
                              <w:rPr>
                                <w:rFonts w:ascii="Helvetica Neue" w:hAnsi="Helvetica Neue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622EA3">
                              <w:rPr>
                                <w:rFonts w:ascii="Helvetica Neue" w:hAnsi="Helvetica Neue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>TITLE</w:t>
                            </w:r>
                          </w:p>
                          <w:p w14:paraId="0E648805" w14:textId="77777777" w:rsidR="00B73994" w:rsidRPr="00622EA3" w:rsidRDefault="00B73994" w:rsidP="00622EA3">
                            <w:pPr>
                              <w:rPr>
                                <w:rFonts w:ascii="Helvetica Neue" w:hAnsi="Helvetica Neue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1C2E6AE" w14:textId="77777777" w:rsidR="00B73994" w:rsidRPr="00622EA3" w:rsidRDefault="00B73994" w:rsidP="00622EA3">
                            <w:pPr>
                              <w:rPr>
                                <w:rFonts w:ascii="Helvetica Neue" w:hAnsi="Helvetica Neue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622EA3">
                              <w:rPr>
                                <w:rFonts w:ascii="Helvetica Neue" w:hAnsi="Helvetica Neue"/>
                                <w:color w:val="000000" w:themeColor="text1"/>
                                <w:sz w:val="40"/>
                                <w:szCs w:val="40"/>
                              </w:rPr>
                              <w:t>For</w:t>
                            </w:r>
                            <w:r w:rsidRPr="00622EA3">
                              <w:rPr>
                                <w:rFonts w:ascii="Helvetica Neue" w:hAnsi="Helvetica Neue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C3078" id="Text Box 4" o:spid="_x0000_s1027" type="#_x0000_t202" style="position:absolute;margin-left:-53.3pt;margin-top:325.3pt;width:415.8pt;height:107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" filled="f" stroked="f" strokeweight=".5pt">
                <v:textbox inset="0,,0">
                  <w:txbxContent>
                    <w:p w14:paraId="776C3CC7" w14:textId="77777777" w:rsidR="00B73994" w:rsidRPr="00622EA3" w:rsidRDefault="00B73994" w:rsidP="00622EA3">
                      <w:pPr>
                        <w:rPr>
                          <w:rFonts w:ascii="Helvetica Neue" w:hAnsi="Helvetica Neue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622EA3">
                        <w:rPr>
                          <w:rFonts w:ascii="Helvetica Neue" w:hAnsi="Helvetica Neue"/>
                          <w:b/>
                          <w:color w:val="000000" w:themeColor="text1"/>
                          <w:sz w:val="40"/>
                          <w:szCs w:val="40"/>
                        </w:rPr>
                        <w:t>TITLE</w:t>
                      </w:r>
                    </w:p>
                    <w:p w14:paraId="0E648805" w14:textId="77777777" w:rsidR="00B73994" w:rsidRPr="00622EA3" w:rsidRDefault="00B73994" w:rsidP="00622EA3">
                      <w:pPr>
                        <w:rPr>
                          <w:rFonts w:ascii="Helvetica Neue" w:hAnsi="Helvetica Neue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1C2E6AE" w14:textId="77777777" w:rsidR="00B73994" w:rsidRPr="00622EA3" w:rsidRDefault="00B73994" w:rsidP="00622EA3">
                      <w:pPr>
                        <w:rPr>
                          <w:rFonts w:ascii="Helvetica Neue" w:hAnsi="Helvetica Neue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622EA3">
                        <w:rPr>
                          <w:rFonts w:ascii="Helvetica Neue" w:hAnsi="Helvetica Neue"/>
                          <w:color w:val="000000" w:themeColor="text1"/>
                          <w:sz w:val="40"/>
                          <w:szCs w:val="40"/>
                        </w:rPr>
                        <w:t>For</w:t>
                      </w:r>
                      <w:r w:rsidRPr="00622EA3">
                        <w:rPr>
                          <w:rFonts w:ascii="Helvetica Neue" w:hAnsi="Helvetica Neue"/>
                          <w:b/>
                          <w:color w:val="000000" w:themeColor="text1"/>
                          <w:sz w:val="40"/>
                          <w:szCs w:val="40"/>
                        </w:rPr>
                        <w:t xml:space="preserve"> CLIENT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3994" w:rsidRPr="00F548E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5C65E7" wp14:editId="2BBE1ECB">
                <wp:simplePos x="0" y="0"/>
                <wp:positionH relativeFrom="column">
                  <wp:posOffset>3956901</wp:posOffset>
                </wp:positionH>
                <wp:positionV relativeFrom="paragraph">
                  <wp:posOffset>7833674</wp:posOffset>
                </wp:positionV>
                <wp:extent cx="2260600" cy="165175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16517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CF924" w14:textId="77777777" w:rsidR="00B73994" w:rsidRPr="00113613" w:rsidRDefault="00B73994" w:rsidP="00B73994"/>
                          <w:p w14:paraId="126EBAF7" w14:textId="77777777" w:rsidR="00B73994" w:rsidRDefault="00B73994" w:rsidP="00B73994"/>
                          <w:p w14:paraId="3D0743E3" w14:textId="77777777" w:rsidR="00B73994" w:rsidRPr="00113613" w:rsidRDefault="00B73994" w:rsidP="00B739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C65E7" id="Text Box 2" o:spid="_x0000_s1028" type="#_x0000_t202" style="position:absolute;margin-left:311.55pt;margin-top:616.8pt;width:178pt;height:130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" filled="f" stroked="f">
                <v:textbox>
                  <w:txbxContent>
                    <w:p w14:paraId="617CF924" w14:textId="77777777" w:rsidR="00B73994" w:rsidRPr="00113613" w:rsidRDefault="00B73994" w:rsidP="00B73994"/>
                    <w:p w14:paraId="126EBAF7" w14:textId="77777777" w:rsidR="00B73994" w:rsidRDefault="00B73994" w:rsidP="00B73994"/>
                    <w:p w14:paraId="3D0743E3" w14:textId="77777777" w:rsidR="00B73994" w:rsidRPr="00113613" w:rsidRDefault="00B73994" w:rsidP="00B73994"/>
                  </w:txbxContent>
                </v:textbox>
              </v:shape>
            </w:pict>
          </mc:Fallback>
        </mc:AlternateContent>
      </w:r>
      <w:r w:rsidR="00B73994" w:rsidRPr="00F548EF">
        <w:br w:type="page"/>
      </w:r>
    </w:p>
    <w:p w14:paraId="2B249DB8" w14:textId="77777777" w:rsidR="00B73994" w:rsidRDefault="00B73994" w:rsidP="00F709C8">
      <w:pPr>
        <w:pStyle w:val="Heading1"/>
        <w:sectPr w:rsidR="00B73994" w:rsidSect="00B73994">
          <w:footerReference w:type="default" r:id="rId9"/>
          <w:type w:val="continuous"/>
          <w:pgSz w:w="11900" w:h="16840"/>
          <w:pgMar w:top="1440" w:right="1440" w:bottom="1440" w:left="1440" w:header="720" w:footer="283" w:gutter="360"/>
          <w:cols w:space="708"/>
          <w:docGrid w:linePitch="272"/>
        </w:sectPr>
      </w:pPr>
      <w:bookmarkStart w:id="0" w:name="_Toc469653753"/>
      <w:bookmarkStart w:id="1" w:name="_Toc469653754"/>
      <w:bookmarkStart w:id="2" w:name="_Toc469653755"/>
      <w:bookmarkStart w:id="3" w:name="_Toc469653756"/>
      <w:bookmarkStart w:id="4" w:name="_Toc469653757"/>
      <w:bookmarkStart w:id="5" w:name="_Toc469653758"/>
      <w:bookmarkStart w:id="6" w:name="_Toc469653759"/>
      <w:bookmarkStart w:id="7" w:name="_Toc469653760"/>
      <w:bookmarkStart w:id="8" w:name="_Toc469653761"/>
      <w:bookmarkStart w:id="9" w:name="_Toc469653762"/>
      <w:bookmarkStart w:id="10" w:name="_Toc469653763"/>
      <w:bookmarkStart w:id="11" w:name="_Toc469653764"/>
      <w:bookmarkStart w:id="12" w:name="_Toc469653765"/>
      <w:bookmarkStart w:id="13" w:name="_Toc469653766"/>
      <w:bookmarkStart w:id="14" w:name="_Toc469653767"/>
      <w:bookmarkStart w:id="15" w:name="_Toc469653768"/>
      <w:bookmarkStart w:id="16" w:name="_Toc469653769"/>
      <w:bookmarkStart w:id="17" w:name="_Toc469653770"/>
      <w:bookmarkStart w:id="18" w:name="_Toc469653771"/>
      <w:bookmarkStart w:id="19" w:name="_Toc469653772"/>
      <w:bookmarkStart w:id="20" w:name="_Toc469653773"/>
      <w:bookmarkStart w:id="21" w:name="_Toc469653774"/>
      <w:bookmarkStart w:id="22" w:name="_Toc469653775"/>
      <w:bookmarkStart w:id="23" w:name="_Toc469653776"/>
      <w:bookmarkStart w:id="24" w:name="_Toc469653777"/>
      <w:bookmarkStart w:id="25" w:name="_Toc469653778"/>
      <w:bookmarkStart w:id="26" w:name="_Toc469653779"/>
      <w:bookmarkStart w:id="27" w:name="_Toc469653780"/>
      <w:bookmarkStart w:id="28" w:name="_Toc469653781"/>
      <w:bookmarkStart w:id="29" w:name="_Toc469653782"/>
      <w:bookmarkStart w:id="30" w:name="_Toc469653783"/>
      <w:bookmarkStart w:id="31" w:name="_Toc469653784"/>
      <w:bookmarkStart w:id="32" w:name="_Toc469653785"/>
      <w:bookmarkStart w:id="33" w:name="_Toc469653786"/>
      <w:bookmarkStart w:id="34" w:name="_Toc469653787"/>
      <w:bookmarkStart w:id="35" w:name="_Toc469653788"/>
      <w:bookmarkStart w:id="36" w:name="_Toc469653789"/>
      <w:bookmarkStart w:id="37" w:name="_Toc469653790"/>
      <w:bookmarkStart w:id="38" w:name="_Toc469653791"/>
      <w:bookmarkStart w:id="39" w:name="_Toc469653792"/>
      <w:bookmarkStart w:id="40" w:name="_Toc469653793"/>
      <w:bookmarkStart w:id="41" w:name="_Toc469653794"/>
      <w:bookmarkStart w:id="42" w:name="_Toc469653795"/>
      <w:bookmarkStart w:id="43" w:name="_Toc469653796"/>
      <w:bookmarkStart w:id="44" w:name="_Toc469653797"/>
      <w:bookmarkStart w:id="45" w:name="_Toc469653798"/>
      <w:bookmarkStart w:id="46" w:name="_Toc469653799"/>
      <w:bookmarkStart w:id="47" w:name="_Toc469653800"/>
      <w:bookmarkStart w:id="48" w:name="_Toc469653801"/>
      <w:bookmarkStart w:id="49" w:name="_Toc469653802"/>
      <w:bookmarkStart w:id="50" w:name="_Toc469653803"/>
      <w:bookmarkStart w:id="51" w:name="_Toc469653844"/>
      <w:bookmarkStart w:id="52" w:name="_Toc469653845"/>
      <w:bookmarkStart w:id="53" w:name="_Toc469653846"/>
      <w:bookmarkStart w:id="54" w:name="_Toc469653847"/>
      <w:bookmarkStart w:id="55" w:name="_Toc469653848"/>
      <w:bookmarkStart w:id="56" w:name="_Toc469653849"/>
      <w:bookmarkStart w:id="57" w:name="_Toc469653850"/>
      <w:bookmarkStart w:id="58" w:name="_Toc469653851"/>
      <w:bookmarkStart w:id="59" w:name="_Toc469653852"/>
      <w:bookmarkStart w:id="60" w:name="_Toc469653853"/>
      <w:bookmarkStart w:id="61" w:name="_Toc469653854"/>
      <w:bookmarkStart w:id="62" w:name="_Toc469653855"/>
      <w:bookmarkStart w:id="63" w:name="_Toc469653856"/>
      <w:bookmarkStart w:id="64" w:name="_Toc469653857"/>
      <w:bookmarkStart w:id="65" w:name="_Toc469653858"/>
      <w:bookmarkStart w:id="66" w:name="_Toc469653859"/>
      <w:bookmarkStart w:id="67" w:name="_Toc469653860"/>
      <w:bookmarkStart w:id="68" w:name="_Toc469653861"/>
      <w:bookmarkStart w:id="69" w:name="_Toc469653862"/>
      <w:bookmarkStart w:id="70" w:name="_Toc469653863"/>
      <w:bookmarkStart w:id="71" w:name="_Toc469653864"/>
      <w:bookmarkStart w:id="72" w:name="_Toc469653865"/>
      <w:bookmarkStart w:id="73" w:name="_Toc469653866"/>
      <w:bookmarkStart w:id="74" w:name="_Toc469653867"/>
      <w:bookmarkStart w:id="75" w:name="_Toc469653868"/>
      <w:bookmarkStart w:id="76" w:name="_Toc469653869"/>
      <w:bookmarkStart w:id="77" w:name="_Toc469653870"/>
      <w:bookmarkStart w:id="78" w:name="_Toc469653871"/>
      <w:bookmarkStart w:id="79" w:name="_Toc469653872"/>
      <w:bookmarkStart w:id="80" w:name="_Toc469653873"/>
      <w:bookmarkStart w:id="81" w:name="_Toc469653874"/>
      <w:bookmarkStart w:id="82" w:name="_Toc469653875"/>
      <w:bookmarkStart w:id="83" w:name="_Toc469653876"/>
      <w:bookmarkStart w:id="84" w:name="_Toc469653877"/>
      <w:bookmarkStart w:id="85" w:name="_Toc469653878"/>
      <w:bookmarkStart w:id="86" w:name="_Toc469653879"/>
      <w:bookmarkStart w:id="87" w:name="_Toc469653880"/>
      <w:bookmarkStart w:id="88" w:name="_Toc469653881"/>
      <w:bookmarkStart w:id="89" w:name="_Toc469653882"/>
      <w:bookmarkStart w:id="90" w:name="_Toc469653883"/>
      <w:bookmarkStart w:id="91" w:name="_Toc469653884"/>
      <w:bookmarkStart w:id="92" w:name="_Toc469653885"/>
      <w:bookmarkStart w:id="93" w:name="_Toc469653886"/>
      <w:bookmarkStart w:id="94" w:name="_Toc469653887"/>
      <w:bookmarkStart w:id="95" w:name="_Toc469653888"/>
      <w:bookmarkStart w:id="96" w:name="_Toc469653889"/>
      <w:bookmarkStart w:id="97" w:name="_Toc469653890"/>
      <w:bookmarkStart w:id="98" w:name="_Toc469653891"/>
      <w:bookmarkStart w:id="99" w:name="_Toc469653892"/>
      <w:bookmarkStart w:id="100" w:name="_Toc469653893"/>
      <w:bookmarkStart w:id="101" w:name="_Toc469653894"/>
      <w:bookmarkStart w:id="102" w:name="_Toc469653895"/>
      <w:bookmarkStart w:id="103" w:name="_Toc469653896"/>
      <w:bookmarkStart w:id="104" w:name="_Toc469653897"/>
      <w:bookmarkStart w:id="105" w:name="_Toc469653925"/>
      <w:bookmarkStart w:id="106" w:name="_Toc469653926"/>
      <w:bookmarkStart w:id="107" w:name="_Toc469653927"/>
      <w:bookmarkStart w:id="108" w:name="_Toc469653928"/>
      <w:bookmarkStart w:id="109" w:name="_Toc469653929"/>
      <w:bookmarkStart w:id="110" w:name="_Toc469653930"/>
      <w:bookmarkStart w:id="111" w:name="_Toc469653931"/>
      <w:bookmarkStart w:id="112" w:name="_Toc469653932"/>
      <w:bookmarkStart w:id="113" w:name="_Toc469653933"/>
      <w:bookmarkStart w:id="114" w:name="_Toc469653934"/>
      <w:bookmarkStart w:id="115" w:name="_Toc469653935"/>
      <w:bookmarkStart w:id="116" w:name="_Toc469653936"/>
      <w:bookmarkStart w:id="117" w:name="_Toc469653937"/>
      <w:bookmarkStart w:id="118" w:name="_Toc469653938"/>
      <w:bookmarkStart w:id="119" w:name="_Toc469653939"/>
      <w:bookmarkStart w:id="120" w:name="_Toc469653940"/>
      <w:bookmarkStart w:id="121" w:name="_Toc469653941"/>
      <w:bookmarkStart w:id="122" w:name="_Toc469653942"/>
      <w:bookmarkStart w:id="123" w:name="_Toc469653943"/>
      <w:bookmarkStart w:id="124" w:name="_Toc469653944"/>
      <w:bookmarkStart w:id="125" w:name="_Toc469653945"/>
      <w:bookmarkStart w:id="126" w:name="_Toc469653946"/>
      <w:bookmarkStart w:id="127" w:name="_Toc469653947"/>
      <w:bookmarkStart w:id="128" w:name="_Toc469653948"/>
      <w:bookmarkStart w:id="129" w:name="_Toc469653949"/>
      <w:bookmarkStart w:id="130" w:name="_Toc469653950"/>
      <w:bookmarkStart w:id="131" w:name="_Toc469653951"/>
      <w:bookmarkStart w:id="132" w:name="_Toc469653952"/>
      <w:bookmarkStart w:id="133" w:name="_Toc469653953"/>
      <w:bookmarkStart w:id="134" w:name="_Toc469653954"/>
      <w:bookmarkStart w:id="135" w:name="_Toc469653955"/>
      <w:bookmarkStart w:id="136" w:name="_Toc469653956"/>
      <w:bookmarkStart w:id="137" w:name="_Toc469653957"/>
      <w:bookmarkStart w:id="138" w:name="_Toc469653958"/>
      <w:bookmarkStart w:id="139" w:name="_Toc469653959"/>
      <w:bookmarkStart w:id="140" w:name="_Toc469653960"/>
      <w:bookmarkStart w:id="141" w:name="_Toc469653961"/>
      <w:bookmarkStart w:id="142" w:name="_Toc469653962"/>
      <w:bookmarkStart w:id="143" w:name="_Toc469653963"/>
      <w:bookmarkStart w:id="144" w:name="_Toc469653964"/>
      <w:bookmarkStart w:id="145" w:name="_Toc469653965"/>
      <w:bookmarkStart w:id="146" w:name="_Toc469653966"/>
      <w:bookmarkStart w:id="147" w:name="_Toc469653967"/>
      <w:bookmarkStart w:id="148" w:name="_Toc469653968"/>
      <w:bookmarkStart w:id="149" w:name="_Toc469653969"/>
      <w:bookmarkStart w:id="150" w:name="_Toc469653970"/>
      <w:bookmarkStart w:id="151" w:name="_Toc469653971"/>
      <w:bookmarkStart w:id="152" w:name="_Toc469653972"/>
      <w:bookmarkStart w:id="153" w:name="_Toc469653973"/>
      <w:bookmarkStart w:id="154" w:name="_Toc469653974"/>
      <w:bookmarkStart w:id="155" w:name="_Toc469653975"/>
      <w:bookmarkStart w:id="156" w:name="_Toc469653976"/>
      <w:bookmarkStart w:id="157" w:name="_Toc469653977"/>
      <w:bookmarkStart w:id="158" w:name="_Toc469653978"/>
      <w:bookmarkStart w:id="159" w:name="_Toc469653979"/>
      <w:bookmarkStart w:id="160" w:name="_Toc469653980"/>
      <w:bookmarkStart w:id="161" w:name="_Toc469653981"/>
      <w:bookmarkStart w:id="162" w:name="_Toc469653982"/>
      <w:bookmarkStart w:id="163" w:name="_Toc469653983"/>
      <w:bookmarkStart w:id="164" w:name="_Toc469653984"/>
      <w:bookmarkStart w:id="165" w:name="_Toc469653985"/>
      <w:bookmarkStart w:id="166" w:name="_Toc469653986"/>
      <w:bookmarkStart w:id="167" w:name="_Toc469653987"/>
      <w:bookmarkStart w:id="168" w:name="_Toc469653988"/>
      <w:bookmarkStart w:id="169" w:name="_Toc469653989"/>
      <w:bookmarkStart w:id="170" w:name="_Toc469653990"/>
      <w:bookmarkStart w:id="171" w:name="_Toc469653991"/>
      <w:bookmarkStart w:id="172" w:name="_Toc469653992"/>
      <w:bookmarkStart w:id="173" w:name="_Toc469653993"/>
      <w:bookmarkStart w:id="174" w:name="_Toc469653994"/>
      <w:bookmarkStart w:id="175" w:name="_Toc469653995"/>
      <w:bookmarkStart w:id="176" w:name="_Toc469653996"/>
      <w:bookmarkStart w:id="177" w:name="_Toc469653997"/>
      <w:bookmarkStart w:id="178" w:name="_Toc469653998"/>
      <w:bookmarkStart w:id="179" w:name="_Toc469653999"/>
      <w:bookmarkStart w:id="180" w:name="_Toc469654000"/>
      <w:bookmarkStart w:id="181" w:name="_Toc469654001"/>
      <w:bookmarkStart w:id="182" w:name="_Toc469654002"/>
      <w:bookmarkStart w:id="183" w:name="_Toc469654003"/>
      <w:bookmarkStart w:id="184" w:name="_Toc469654004"/>
      <w:bookmarkStart w:id="185" w:name="_Toc469654005"/>
      <w:bookmarkStart w:id="186" w:name="_Toc469654006"/>
      <w:bookmarkStart w:id="187" w:name="_Toc469654007"/>
      <w:bookmarkStart w:id="188" w:name="_Toc469654008"/>
      <w:bookmarkStart w:id="189" w:name="_Toc469654009"/>
      <w:bookmarkStart w:id="190" w:name="_Toc469654010"/>
      <w:bookmarkStart w:id="191" w:name="_Toc469654011"/>
      <w:bookmarkStart w:id="192" w:name="_Toc469654012"/>
      <w:bookmarkStart w:id="193" w:name="_Toc469654013"/>
      <w:bookmarkStart w:id="194" w:name="_Toc469654014"/>
      <w:bookmarkStart w:id="195" w:name="_Toc469654015"/>
      <w:bookmarkStart w:id="196" w:name="_Toc469654016"/>
      <w:bookmarkStart w:id="197" w:name="_Toc469654017"/>
      <w:bookmarkStart w:id="198" w:name="_Toc469654018"/>
      <w:bookmarkStart w:id="199" w:name="_Toc469654019"/>
      <w:bookmarkStart w:id="200" w:name="_Toc469654020"/>
      <w:bookmarkStart w:id="201" w:name="_Toc469654021"/>
      <w:bookmarkStart w:id="202" w:name="_Toc469654022"/>
      <w:bookmarkStart w:id="203" w:name="_Toc469654023"/>
      <w:bookmarkStart w:id="204" w:name="_Toc469654024"/>
      <w:bookmarkStart w:id="205" w:name="_Toc469654025"/>
      <w:bookmarkStart w:id="206" w:name="_Toc469654026"/>
      <w:bookmarkStart w:id="207" w:name="_Toc469654027"/>
      <w:bookmarkStart w:id="208" w:name="_Toc469654028"/>
      <w:bookmarkStart w:id="209" w:name="_Toc469654029"/>
      <w:bookmarkStart w:id="210" w:name="_Toc469654030"/>
      <w:bookmarkStart w:id="211" w:name="_Toc469654031"/>
      <w:bookmarkStart w:id="212" w:name="_Toc469654032"/>
      <w:bookmarkStart w:id="213" w:name="_Toc469654033"/>
      <w:bookmarkStart w:id="214" w:name="_Toc469654034"/>
      <w:bookmarkStart w:id="215" w:name="_Toc469654035"/>
      <w:bookmarkStart w:id="216" w:name="_Toc469654036"/>
      <w:bookmarkStart w:id="217" w:name="_Toc469654037"/>
      <w:bookmarkStart w:id="218" w:name="_Toc469654038"/>
      <w:bookmarkStart w:id="219" w:name="_Toc469654039"/>
      <w:bookmarkStart w:id="220" w:name="_Toc469654040"/>
      <w:bookmarkStart w:id="221" w:name="_Toc469654041"/>
      <w:bookmarkStart w:id="222" w:name="_Toc469654042"/>
      <w:bookmarkStart w:id="223" w:name="_Toc469654043"/>
      <w:bookmarkStart w:id="224" w:name="_Toc469654044"/>
      <w:bookmarkStart w:id="225" w:name="_Toc469654045"/>
      <w:bookmarkStart w:id="226" w:name="_Toc469654046"/>
      <w:bookmarkStart w:id="227" w:name="_Toc469654047"/>
      <w:bookmarkStart w:id="228" w:name="_Toc469654084"/>
      <w:bookmarkStart w:id="229" w:name="_Toc469654091"/>
      <w:bookmarkStart w:id="230" w:name="_Toc469654092"/>
      <w:bookmarkStart w:id="231" w:name="_Toc469654093"/>
      <w:bookmarkStart w:id="232" w:name="_Toc469654094"/>
      <w:bookmarkStart w:id="233" w:name="_Toc469654095"/>
      <w:bookmarkStart w:id="234" w:name="_Toc469654096"/>
      <w:bookmarkStart w:id="235" w:name="_Toc469654097"/>
      <w:bookmarkStart w:id="236" w:name="_Toc469654106"/>
      <w:bookmarkStart w:id="237" w:name="_Toc469654113"/>
      <w:bookmarkStart w:id="238" w:name="_Toc469654114"/>
      <w:bookmarkStart w:id="239" w:name="_Toc469654115"/>
      <w:bookmarkStart w:id="240" w:name="_Toc469654116"/>
      <w:bookmarkStart w:id="241" w:name="_Toc469654117"/>
      <w:bookmarkStart w:id="242" w:name="_Toc469654118"/>
      <w:bookmarkStart w:id="243" w:name="_Toc469654119"/>
      <w:bookmarkStart w:id="244" w:name="_Toc469654144"/>
      <w:bookmarkStart w:id="245" w:name="_Toc469654151"/>
      <w:bookmarkStart w:id="246" w:name="_Toc469654152"/>
      <w:bookmarkStart w:id="247" w:name="_Toc469654153"/>
      <w:bookmarkStart w:id="248" w:name="_Toc469654154"/>
      <w:bookmarkStart w:id="249" w:name="_Toc469654155"/>
      <w:bookmarkStart w:id="250" w:name="_Toc469654156"/>
      <w:bookmarkStart w:id="251" w:name="_Toc469654157"/>
      <w:bookmarkStart w:id="252" w:name="_Toc469654166"/>
      <w:bookmarkStart w:id="253" w:name="_Toc445739885"/>
      <w:bookmarkStart w:id="254" w:name="_Toc451772118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14:paraId="36C36D11" w14:textId="77777777" w:rsidR="00777934" w:rsidRDefault="00777934" w:rsidP="00777934">
      <w:pPr>
        <w:pStyle w:val="TOCHeading"/>
      </w:pPr>
      <w:r>
        <w:lastRenderedPageBreak/>
        <w:t>Table of Contents</w:t>
      </w:r>
    </w:p>
    <w:p w14:paraId="023BFB1F" w14:textId="77777777" w:rsidR="00777934" w:rsidRDefault="00777934">
      <w:pPr>
        <w:pStyle w:val="TOC1"/>
        <w:tabs>
          <w:tab w:val="left" w:pos="440"/>
          <w:tab w:val="right" w:leader="dot" w:pos="1009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165508" w:history="1">
        <w:r w:rsidRPr="00CA2356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  <w:lang w:eastAsia="en-US"/>
          </w:rPr>
          <w:tab/>
        </w:r>
        <w:r w:rsidRPr="00CA2356">
          <w:rPr>
            <w:rStyle w:val="Hyperlink"/>
            <w:noProof/>
          </w:rPr>
          <w:t>Document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_Toc516165508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C74E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1D94D9" w14:textId="77777777" w:rsidR="00777934" w:rsidRDefault="0050692D">
      <w:pPr>
        <w:pStyle w:val="TOC1"/>
        <w:tabs>
          <w:tab w:val="left" w:pos="440"/>
          <w:tab w:val="right" w:leader="dot" w:pos="1009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eastAsia="en-US"/>
        </w:rPr>
      </w:pPr>
      <w:hyperlink w:anchor="_Toc516165509" w:history="1">
        <w:r w:rsidR="00777934" w:rsidRPr="00CA2356">
          <w:rPr>
            <w:rStyle w:val="Hyperlink"/>
            <w:noProof/>
          </w:rPr>
          <w:t>2</w:t>
        </w:r>
        <w:r w:rsidR="00777934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  <w:lang w:eastAsia="en-US"/>
          </w:rPr>
          <w:tab/>
        </w:r>
        <w:r w:rsidR="00777934" w:rsidRPr="00CA2356">
          <w:rPr>
            <w:rStyle w:val="Hyperlink"/>
            <w:noProof/>
          </w:rPr>
          <w:t>Executive Summary</w:t>
        </w:r>
        <w:r w:rsidR="00777934">
          <w:rPr>
            <w:noProof/>
            <w:webHidden/>
          </w:rPr>
          <w:tab/>
        </w:r>
        <w:r w:rsidR="00777934">
          <w:rPr>
            <w:noProof/>
            <w:webHidden/>
          </w:rPr>
          <w:fldChar w:fldCharType="begin"/>
        </w:r>
        <w:r w:rsidR="00777934">
          <w:rPr>
            <w:noProof/>
            <w:webHidden/>
          </w:rPr>
          <w:instrText xml:space="preserve"> PAGEREF _Toc516165509 \h </w:instrText>
        </w:r>
        <w:r w:rsidR="00777934">
          <w:rPr>
            <w:noProof/>
            <w:webHidden/>
          </w:rPr>
        </w:r>
        <w:r w:rsidR="00777934">
          <w:rPr>
            <w:noProof/>
            <w:webHidden/>
          </w:rPr>
          <w:fldChar w:fldCharType="separate"/>
        </w:r>
        <w:r w:rsidR="00BC74E7">
          <w:rPr>
            <w:noProof/>
            <w:webHidden/>
          </w:rPr>
          <w:t>1</w:t>
        </w:r>
        <w:r w:rsidR="00777934">
          <w:rPr>
            <w:noProof/>
            <w:webHidden/>
          </w:rPr>
          <w:fldChar w:fldCharType="end"/>
        </w:r>
      </w:hyperlink>
    </w:p>
    <w:p w14:paraId="53E438B4" w14:textId="77777777" w:rsidR="00777934" w:rsidRDefault="0050692D">
      <w:pPr>
        <w:pStyle w:val="TOC1"/>
        <w:tabs>
          <w:tab w:val="left" w:pos="440"/>
          <w:tab w:val="right" w:leader="dot" w:pos="1009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eastAsia="en-US"/>
        </w:rPr>
      </w:pPr>
      <w:hyperlink w:anchor="_Toc516165510" w:history="1">
        <w:r w:rsidR="00777934" w:rsidRPr="00CA2356">
          <w:rPr>
            <w:rStyle w:val="Hyperlink"/>
            <w:noProof/>
          </w:rPr>
          <w:t>3</w:t>
        </w:r>
        <w:r w:rsidR="00777934">
          <w:rPr>
            <w:rFonts w:asciiTheme="minorHAnsi" w:eastAsiaTheme="minorEastAsia" w:hAnsiTheme="minorHAnsi" w:cstheme="minorBidi"/>
            <w:b w:val="0"/>
            <w:caps w:val="0"/>
            <w:noProof/>
            <w:sz w:val="24"/>
            <w:szCs w:val="24"/>
            <w:lang w:eastAsia="en-US"/>
          </w:rPr>
          <w:tab/>
        </w:r>
        <w:r w:rsidR="00777934" w:rsidRPr="00CA2356">
          <w:rPr>
            <w:rStyle w:val="Hyperlink"/>
            <w:noProof/>
          </w:rPr>
          <w:t>Introduction</w:t>
        </w:r>
        <w:r w:rsidR="00777934">
          <w:rPr>
            <w:noProof/>
            <w:webHidden/>
          </w:rPr>
          <w:tab/>
        </w:r>
        <w:r w:rsidR="00777934">
          <w:rPr>
            <w:noProof/>
            <w:webHidden/>
          </w:rPr>
          <w:fldChar w:fldCharType="begin"/>
        </w:r>
        <w:r w:rsidR="00777934">
          <w:rPr>
            <w:noProof/>
            <w:webHidden/>
          </w:rPr>
          <w:instrText xml:space="preserve"> PAGEREF _Toc516165510 \h </w:instrText>
        </w:r>
        <w:r w:rsidR="00777934">
          <w:rPr>
            <w:noProof/>
            <w:webHidden/>
          </w:rPr>
        </w:r>
        <w:r w:rsidR="00777934">
          <w:rPr>
            <w:noProof/>
            <w:webHidden/>
          </w:rPr>
          <w:fldChar w:fldCharType="separate"/>
        </w:r>
        <w:r w:rsidR="00BC74E7">
          <w:rPr>
            <w:noProof/>
            <w:webHidden/>
          </w:rPr>
          <w:t>1</w:t>
        </w:r>
        <w:r w:rsidR="00777934">
          <w:rPr>
            <w:noProof/>
            <w:webHidden/>
          </w:rPr>
          <w:fldChar w:fldCharType="end"/>
        </w:r>
      </w:hyperlink>
    </w:p>
    <w:p w14:paraId="75602322" w14:textId="77777777" w:rsidR="00777934" w:rsidRDefault="0050692D">
      <w:pPr>
        <w:pStyle w:val="TOC2"/>
        <w:tabs>
          <w:tab w:val="left" w:pos="880"/>
          <w:tab w:val="right" w:leader="dot" w:pos="10090"/>
        </w:tabs>
        <w:rPr>
          <w:rFonts w:asciiTheme="minorHAnsi" w:eastAsiaTheme="minorEastAsia" w:hAnsiTheme="minorHAnsi" w:cstheme="minorBidi"/>
          <w:bCs w:val="0"/>
          <w:smallCaps w:val="0"/>
          <w:noProof/>
          <w:sz w:val="24"/>
          <w:szCs w:val="24"/>
          <w:lang w:eastAsia="en-US"/>
        </w:rPr>
      </w:pPr>
      <w:hyperlink w:anchor="_Toc516165511" w:history="1">
        <w:r w:rsidR="00777934" w:rsidRPr="00CA2356">
          <w:rPr>
            <w:rStyle w:val="Hyperlink"/>
            <w:noProof/>
          </w:rPr>
          <w:t>3.1</w:t>
        </w:r>
        <w:r w:rsidR="00777934">
          <w:rPr>
            <w:rFonts w:asciiTheme="minorHAnsi" w:eastAsiaTheme="minorEastAsia" w:hAnsiTheme="minorHAnsi" w:cstheme="minorBidi"/>
            <w:bCs w:val="0"/>
            <w:smallCaps w:val="0"/>
            <w:noProof/>
            <w:sz w:val="24"/>
            <w:szCs w:val="24"/>
            <w:lang w:eastAsia="en-US"/>
          </w:rPr>
          <w:tab/>
        </w:r>
        <w:r w:rsidR="00777934" w:rsidRPr="00CA2356">
          <w:rPr>
            <w:rStyle w:val="Hyperlink"/>
            <w:noProof/>
          </w:rPr>
          <w:t>Heading 2</w:t>
        </w:r>
        <w:r w:rsidR="00777934">
          <w:rPr>
            <w:noProof/>
            <w:webHidden/>
          </w:rPr>
          <w:tab/>
        </w:r>
        <w:r w:rsidR="00777934">
          <w:rPr>
            <w:noProof/>
            <w:webHidden/>
          </w:rPr>
          <w:fldChar w:fldCharType="begin"/>
        </w:r>
        <w:r w:rsidR="00777934">
          <w:rPr>
            <w:noProof/>
            <w:webHidden/>
          </w:rPr>
          <w:instrText xml:space="preserve"> PAGEREF _Toc516165511 \h </w:instrText>
        </w:r>
        <w:r w:rsidR="00777934">
          <w:rPr>
            <w:noProof/>
            <w:webHidden/>
          </w:rPr>
        </w:r>
        <w:r w:rsidR="00777934">
          <w:rPr>
            <w:noProof/>
            <w:webHidden/>
          </w:rPr>
          <w:fldChar w:fldCharType="separate"/>
        </w:r>
        <w:r w:rsidR="00BC74E7">
          <w:rPr>
            <w:noProof/>
            <w:webHidden/>
          </w:rPr>
          <w:t>1</w:t>
        </w:r>
        <w:r w:rsidR="00777934">
          <w:rPr>
            <w:noProof/>
            <w:webHidden/>
          </w:rPr>
          <w:fldChar w:fldCharType="end"/>
        </w:r>
      </w:hyperlink>
    </w:p>
    <w:p w14:paraId="0430D614" w14:textId="77777777" w:rsidR="00777934" w:rsidRDefault="0050692D">
      <w:pPr>
        <w:pStyle w:val="TOC3"/>
        <w:tabs>
          <w:tab w:val="left" w:pos="1320"/>
          <w:tab w:val="right" w:leader="dot" w:pos="10090"/>
        </w:tabs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eastAsia="en-US"/>
        </w:rPr>
      </w:pPr>
      <w:hyperlink w:anchor="_Toc516165512" w:history="1">
        <w:r w:rsidR="00777934" w:rsidRPr="00CA2356">
          <w:rPr>
            <w:rStyle w:val="Hyperlink"/>
            <w:noProof/>
          </w:rPr>
          <w:t>3.1.1</w:t>
        </w:r>
        <w:r w:rsidR="00777934">
          <w:rPr>
            <w:rFonts w:asciiTheme="minorHAnsi" w:eastAsiaTheme="minorEastAsia" w:hAnsiTheme="minorHAnsi" w:cstheme="minorBidi"/>
            <w:bCs w:val="0"/>
            <w:iCs w:val="0"/>
            <w:noProof/>
            <w:sz w:val="24"/>
            <w:szCs w:val="24"/>
            <w:lang w:eastAsia="en-US"/>
          </w:rPr>
          <w:tab/>
        </w:r>
        <w:r w:rsidR="00777934" w:rsidRPr="00CA2356">
          <w:rPr>
            <w:rStyle w:val="Hyperlink"/>
            <w:noProof/>
          </w:rPr>
          <w:t>Heading 3</w:t>
        </w:r>
        <w:r w:rsidR="00777934">
          <w:rPr>
            <w:noProof/>
            <w:webHidden/>
          </w:rPr>
          <w:tab/>
        </w:r>
        <w:r w:rsidR="00777934">
          <w:rPr>
            <w:noProof/>
            <w:webHidden/>
          </w:rPr>
          <w:fldChar w:fldCharType="begin"/>
        </w:r>
        <w:r w:rsidR="00777934">
          <w:rPr>
            <w:noProof/>
            <w:webHidden/>
          </w:rPr>
          <w:instrText xml:space="preserve"> PAGEREF _Toc516165512 \h </w:instrText>
        </w:r>
        <w:r w:rsidR="00777934">
          <w:rPr>
            <w:noProof/>
            <w:webHidden/>
          </w:rPr>
        </w:r>
        <w:r w:rsidR="00777934">
          <w:rPr>
            <w:noProof/>
            <w:webHidden/>
          </w:rPr>
          <w:fldChar w:fldCharType="separate"/>
        </w:r>
        <w:r w:rsidR="00BC74E7">
          <w:rPr>
            <w:noProof/>
            <w:webHidden/>
          </w:rPr>
          <w:t>1</w:t>
        </w:r>
        <w:r w:rsidR="00777934">
          <w:rPr>
            <w:noProof/>
            <w:webHidden/>
          </w:rPr>
          <w:fldChar w:fldCharType="end"/>
        </w:r>
      </w:hyperlink>
    </w:p>
    <w:p w14:paraId="60916128" w14:textId="77777777" w:rsidR="00777934" w:rsidRDefault="0050692D">
      <w:pPr>
        <w:pStyle w:val="TOC1"/>
        <w:tabs>
          <w:tab w:val="right" w:leader="dot" w:pos="10090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eastAsia="en-US"/>
        </w:rPr>
      </w:pPr>
      <w:hyperlink w:anchor="_Toc516165513" w:history="1">
        <w:r w:rsidR="00777934" w:rsidRPr="00CA2356">
          <w:rPr>
            <w:rStyle w:val="Hyperlink"/>
            <w:noProof/>
          </w:rPr>
          <w:t>Appendix</w:t>
        </w:r>
        <w:r w:rsidR="00777934">
          <w:rPr>
            <w:noProof/>
            <w:webHidden/>
          </w:rPr>
          <w:tab/>
        </w:r>
        <w:r w:rsidR="00777934">
          <w:rPr>
            <w:noProof/>
            <w:webHidden/>
          </w:rPr>
          <w:fldChar w:fldCharType="begin"/>
        </w:r>
        <w:r w:rsidR="00777934">
          <w:rPr>
            <w:noProof/>
            <w:webHidden/>
          </w:rPr>
          <w:instrText xml:space="preserve"> PAGEREF _Toc516165513 \h </w:instrText>
        </w:r>
        <w:r w:rsidR="00777934">
          <w:rPr>
            <w:noProof/>
            <w:webHidden/>
          </w:rPr>
        </w:r>
        <w:r w:rsidR="00777934">
          <w:rPr>
            <w:noProof/>
            <w:webHidden/>
          </w:rPr>
          <w:fldChar w:fldCharType="separate"/>
        </w:r>
        <w:r w:rsidR="00BC74E7">
          <w:rPr>
            <w:noProof/>
            <w:webHidden/>
          </w:rPr>
          <w:t>1</w:t>
        </w:r>
        <w:r w:rsidR="00777934">
          <w:rPr>
            <w:noProof/>
            <w:webHidden/>
          </w:rPr>
          <w:fldChar w:fldCharType="end"/>
        </w:r>
      </w:hyperlink>
    </w:p>
    <w:p w14:paraId="44491598" w14:textId="77777777" w:rsidR="00777934" w:rsidRDefault="00777934" w:rsidP="00777934">
      <w:pPr>
        <w:pStyle w:val="Body"/>
      </w:pPr>
      <w:r>
        <w:fldChar w:fldCharType="end"/>
      </w:r>
    </w:p>
    <w:p w14:paraId="42CE4ECC" w14:textId="77777777" w:rsidR="00777934" w:rsidRDefault="00777934">
      <w:pPr>
        <w:spacing w:line="240" w:lineRule="auto"/>
        <w:rPr>
          <w:rFonts w:eastAsia="Times New Roman" w:cs="Arial"/>
          <w:b/>
          <w:color w:val="92D050"/>
          <w:spacing w:val="8"/>
          <w:sz w:val="36"/>
          <w:szCs w:val="28"/>
          <w:lang w:val="en-GB" w:eastAsia="ja-JP"/>
        </w:rPr>
      </w:pPr>
      <w:r>
        <w:br w:type="page"/>
      </w:r>
    </w:p>
    <w:p w14:paraId="7FB1B522" w14:textId="77777777" w:rsidR="00495078" w:rsidRDefault="00777934" w:rsidP="00777934">
      <w:pPr>
        <w:pStyle w:val="TOCHeading"/>
        <w:rPr>
          <w:noProof/>
        </w:rPr>
      </w:pPr>
      <w:r>
        <w:lastRenderedPageBreak/>
        <w:t>Table of Figures</w:t>
      </w:r>
      <w:r>
        <w:fldChar w:fldCharType="begin"/>
      </w:r>
      <w:r>
        <w:instrText xml:space="preserve"> TOC \h \z \c "Figure" </w:instrText>
      </w:r>
      <w:r>
        <w:fldChar w:fldCharType="separate"/>
      </w:r>
    </w:p>
    <w:p w14:paraId="5F7ECF10" w14:textId="77777777" w:rsidR="00495078" w:rsidRDefault="0050692D">
      <w:pPr>
        <w:pStyle w:val="TableofFigures"/>
        <w:tabs>
          <w:tab w:val="right" w:leader="dot" w:pos="10090"/>
        </w:tabs>
        <w:rPr>
          <w:rFonts w:asciiTheme="minorHAnsi" w:eastAsiaTheme="minorEastAsia" w:hAnsiTheme="minorHAnsi" w:cstheme="minorBidi"/>
          <w:bCs w:val="0"/>
          <w:color w:val="auto"/>
          <w:spacing w:val="0"/>
          <w:sz w:val="24"/>
          <w:szCs w:val="24"/>
          <w:lang w:val="en-AU"/>
        </w:rPr>
      </w:pPr>
      <w:hyperlink w:anchor="_Toc516165853" w:history="1">
        <w:r w:rsidR="00495078" w:rsidRPr="001C3B82">
          <w:rPr>
            <w:rStyle w:val="Hyperlink"/>
          </w:rPr>
          <w:t>Figure 1 – Document Map</w:t>
        </w:r>
        <w:r w:rsidR="00495078">
          <w:rPr>
            <w:webHidden/>
          </w:rPr>
          <w:tab/>
        </w:r>
        <w:r w:rsidR="00495078">
          <w:rPr>
            <w:webHidden/>
          </w:rPr>
          <w:fldChar w:fldCharType="begin"/>
        </w:r>
        <w:r w:rsidR="00495078">
          <w:rPr>
            <w:webHidden/>
          </w:rPr>
          <w:instrText xml:space="preserve"> PAGEREF _Toc516165853 \h </w:instrText>
        </w:r>
        <w:r w:rsidR="00495078">
          <w:rPr>
            <w:webHidden/>
          </w:rPr>
        </w:r>
        <w:r w:rsidR="00495078">
          <w:rPr>
            <w:webHidden/>
          </w:rPr>
          <w:fldChar w:fldCharType="separate"/>
        </w:r>
        <w:r w:rsidR="00BC74E7">
          <w:rPr>
            <w:webHidden/>
          </w:rPr>
          <w:t>1</w:t>
        </w:r>
        <w:r w:rsidR="00495078">
          <w:rPr>
            <w:webHidden/>
          </w:rPr>
          <w:fldChar w:fldCharType="end"/>
        </w:r>
      </w:hyperlink>
    </w:p>
    <w:p w14:paraId="1EDA8071" w14:textId="77777777" w:rsidR="00495078" w:rsidRDefault="0050692D">
      <w:pPr>
        <w:pStyle w:val="TableofFigures"/>
        <w:tabs>
          <w:tab w:val="right" w:leader="dot" w:pos="10090"/>
        </w:tabs>
        <w:rPr>
          <w:rFonts w:asciiTheme="minorHAnsi" w:eastAsiaTheme="minorEastAsia" w:hAnsiTheme="minorHAnsi" w:cstheme="minorBidi"/>
          <w:bCs w:val="0"/>
          <w:color w:val="auto"/>
          <w:spacing w:val="0"/>
          <w:sz w:val="24"/>
          <w:szCs w:val="24"/>
          <w:lang w:val="en-AU"/>
        </w:rPr>
      </w:pPr>
      <w:hyperlink w:anchor="_Toc516165854" w:history="1">
        <w:r w:rsidR="00495078" w:rsidRPr="001C3B82">
          <w:rPr>
            <w:rStyle w:val="Hyperlink"/>
          </w:rPr>
          <w:t>Figure 2 - Table Style location</w:t>
        </w:r>
        <w:r w:rsidR="00495078">
          <w:rPr>
            <w:webHidden/>
          </w:rPr>
          <w:tab/>
        </w:r>
        <w:r w:rsidR="00495078">
          <w:rPr>
            <w:webHidden/>
          </w:rPr>
          <w:fldChar w:fldCharType="begin"/>
        </w:r>
        <w:r w:rsidR="00495078">
          <w:rPr>
            <w:webHidden/>
          </w:rPr>
          <w:instrText xml:space="preserve"> PAGEREF _Toc516165854 \h </w:instrText>
        </w:r>
        <w:r w:rsidR="00495078">
          <w:rPr>
            <w:webHidden/>
          </w:rPr>
        </w:r>
        <w:r w:rsidR="00495078">
          <w:rPr>
            <w:webHidden/>
          </w:rPr>
          <w:fldChar w:fldCharType="separate"/>
        </w:r>
        <w:r w:rsidR="00BC74E7">
          <w:rPr>
            <w:webHidden/>
          </w:rPr>
          <w:t>1</w:t>
        </w:r>
        <w:r w:rsidR="00495078">
          <w:rPr>
            <w:webHidden/>
          </w:rPr>
          <w:fldChar w:fldCharType="end"/>
        </w:r>
      </w:hyperlink>
    </w:p>
    <w:p w14:paraId="3F7E2A8B" w14:textId="77777777" w:rsidR="00777934" w:rsidRDefault="00777934" w:rsidP="00495078">
      <w:pPr>
        <w:pStyle w:val="Body"/>
      </w:pPr>
      <w:r>
        <w:fldChar w:fldCharType="end"/>
      </w:r>
    </w:p>
    <w:p w14:paraId="6632F8E0" w14:textId="77777777" w:rsidR="00777934" w:rsidRDefault="00777934">
      <w:pPr>
        <w:spacing w:line="240" w:lineRule="auto"/>
        <w:rPr>
          <w:rFonts w:eastAsia="Times New Roman" w:cs="Arial"/>
          <w:b/>
          <w:color w:val="92D050"/>
          <w:spacing w:val="8"/>
          <w:sz w:val="36"/>
          <w:szCs w:val="28"/>
          <w:lang w:val="en-GB" w:eastAsia="ja-JP"/>
        </w:rPr>
      </w:pPr>
      <w:bookmarkStart w:id="255" w:name="_Toc516165508"/>
      <w:r>
        <w:br w:type="page"/>
      </w:r>
    </w:p>
    <w:p w14:paraId="4C82962C" w14:textId="77777777" w:rsidR="00B73994" w:rsidRPr="001150B8" w:rsidRDefault="00B73994" w:rsidP="00777934">
      <w:pPr>
        <w:pStyle w:val="TOCHeading"/>
      </w:pPr>
      <w:r w:rsidRPr="001150B8">
        <w:lastRenderedPageBreak/>
        <w:t>Document Control</w:t>
      </w:r>
      <w:bookmarkEnd w:id="253"/>
      <w:bookmarkEnd w:id="254"/>
      <w:bookmarkEnd w:id="255"/>
    </w:p>
    <w:p w14:paraId="48C7E5EF" w14:textId="77777777" w:rsidR="00B73994" w:rsidRPr="004A6FF0" w:rsidRDefault="00B73994" w:rsidP="00B73994">
      <w:pPr>
        <w:pStyle w:val="Documentinfo"/>
      </w:pPr>
      <w:r w:rsidRPr="004A6FF0">
        <w:t>Author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1"/>
        <w:gridCol w:w="6769"/>
      </w:tblGrid>
      <w:tr w:rsidR="00B73994" w:rsidRPr="001E48AA" w14:paraId="510167F5" w14:textId="77777777" w:rsidTr="00D22866">
        <w:trPr>
          <w:trHeight w:val="465"/>
        </w:trPr>
        <w:tc>
          <w:tcPr>
            <w:tcW w:w="1649" w:type="pct"/>
            <w:shd w:val="clear" w:color="auto" w:fill="F2F2F2" w:themeFill="background1" w:themeFillShade="F2"/>
          </w:tcPr>
          <w:p w14:paraId="37CCD465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Authors</w:t>
            </w:r>
          </w:p>
        </w:tc>
        <w:tc>
          <w:tcPr>
            <w:tcW w:w="3351" w:type="pct"/>
            <w:shd w:val="clear" w:color="auto" w:fill="auto"/>
          </w:tcPr>
          <w:p w14:paraId="47FD06F9" w14:textId="77777777" w:rsidR="00B73994" w:rsidRPr="00F548EF" w:rsidRDefault="00B73994" w:rsidP="00D22866"/>
        </w:tc>
      </w:tr>
      <w:tr w:rsidR="00B73994" w:rsidRPr="001E48AA" w14:paraId="0020CF78" w14:textId="77777777" w:rsidTr="00D22866">
        <w:trPr>
          <w:trHeight w:val="465"/>
        </w:trPr>
        <w:tc>
          <w:tcPr>
            <w:tcW w:w="1649" w:type="pct"/>
            <w:shd w:val="clear" w:color="auto" w:fill="D9D9D9" w:themeFill="background1" w:themeFillShade="D9"/>
          </w:tcPr>
          <w:p w14:paraId="3DFDF241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Intellectual Property Ownership</w:t>
            </w:r>
          </w:p>
        </w:tc>
        <w:tc>
          <w:tcPr>
            <w:tcW w:w="3351" w:type="pct"/>
            <w:shd w:val="clear" w:color="auto" w:fill="auto"/>
          </w:tcPr>
          <w:p w14:paraId="52436FB2" w14:textId="77777777" w:rsidR="00B73994" w:rsidRPr="00F548EF" w:rsidRDefault="00B73994" w:rsidP="00D22866">
            <w:r w:rsidRPr="00F548EF">
              <w:t xml:space="preserve">© 2018 </w:t>
            </w:r>
            <w:r>
              <w:t>CLIENT</w:t>
            </w:r>
            <w:r w:rsidRPr="00F548EF">
              <w:t xml:space="preserve"> Ltd. All rights reserved</w:t>
            </w:r>
          </w:p>
        </w:tc>
      </w:tr>
      <w:tr w:rsidR="00B73994" w:rsidRPr="001E48AA" w14:paraId="181F5653" w14:textId="77777777" w:rsidTr="00D22866">
        <w:trPr>
          <w:trHeight w:val="465"/>
        </w:trPr>
        <w:tc>
          <w:tcPr>
            <w:tcW w:w="1649" w:type="pct"/>
            <w:shd w:val="clear" w:color="auto" w:fill="F2F2F2" w:themeFill="background1" w:themeFillShade="F2"/>
          </w:tcPr>
          <w:p w14:paraId="05C3CCDE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Confidentiality</w:t>
            </w:r>
          </w:p>
        </w:tc>
        <w:tc>
          <w:tcPr>
            <w:tcW w:w="3351" w:type="pct"/>
            <w:shd w:val="clear" w:color="auto" w:fill="auto"/>
          </w:tcPr>
          <w:p w14:paraId="439722D0" w14:textId="77777777" w:rsidR="00B73994" w:rsidRPr="00F548EF" w:rsidRDefault="00B73994" w:rsidP="00D22866">
            <w:r w:rsidRPr="00F548EF">
              <w:t>Confidential</w:t>
            </w:r>
          </w:p>
        </w:tc>
      </w:tr>
    </w:tbl>
    <w:p w14:paraId="053F69CD" w14:textId="77777777" w:rsidR="00B73994" w:rsidRPr="00F548EF" w:rsidRDefault="00B73994" w:rsidP="00B73994"/>
    <w:p w14:paraId="6CCA8110" w14:textId="77777777" w:rsidR="00B73994" w:rsidRPr="00011B6B" w:rsidRDefault="00B73994" w:rsidP="00B73994">
      <w:pPr>
        <w:pStyle w:val="Documentinfo"/>
      </w:pPr>
      <w:bookmarkStart w:id="256" w:name="_Toc445739886"/>
      <w:bookmarkStart w:id="257" w:name="_Toc451772119"/>
      <w:r w:rsidRPr="00011B6B">
        <w:t>Stakeholder List</w:t>
      </w:r>
      <w:bookmarkEnd w:id="256"/>
      <w:bookmarkEnd w:id="257"/>
    </w:p>
    <w:p w14:paraId="2FC6275E" w14:textId="77777777" w:rsidR="00B73994" w:rsidRPr="00F548EF" w:rsidRDefault="00B73994" w:rsidP="00B73994">
      <w:pPr>
        <w:rPr>
          <w:lang w:val="en-US" w:eastAsia="en-US"/>
        </w:rPr>
      </w:pPr>
      <w:r w:rsidRPr="00F548EF">
        <w:rPr>
          <w:lang w:val="en-US" w:eastAsia="en-US"/>
        </w:rPr>
        <w:t>The following list represents the reviewers and approvers for this document.</w:t>
      </w: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10"/>
        <w:gridCol w:w="4795"/>
        <w:gridCol w:w="2495"/>
      </w:tblGrid>
      <w:tr w:rsidR="00B73994" w:rsidRPr="00E81CA2" w14:paraId="2169D236" w14:textId="77777777" w:rsidTr="00D22866">
        <w:trPr>
          <w:trHeight w:val="296"/>
        </w:trPr>
        <w:tc>
          <w:tcPr>
            <w:tcW w:w="1391" w:type="pct"/>
            <w:shd w:val="clear" w:color="auto" w:fill="F2F2F2" w:themeFill="background1" w:themeFillShade="F2"/>
            <w:vAlign w:val="center"/>
            <w:hideMark/>
          </w:tcPr>
          <w:p w14:paraId="5FE111FF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Name</w:t>
            </w:r>
          </w:p>
        </w:tc>
        <w:tc>
          <w:tcPr>
            <w:tcW w:w="2374" w:type="pct"/>
            <w:shd w:val="clear" w:color="auto" w:fill="F2F2F2" w:themeFill="background1" w:themeFillShade="F2"/>
            <w:vAlign w:val="center"/>
            <w:hideMark/>
          </w:tcPr>
          <w:p w14:paraId="587C3D1A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Organisational Role</w:t>
            </w:r>
          </w:p>
        </w:tc>
        <w:tc>
          <w:tcPr>
            <w:tcW w:w="1235" w:type="pct"/>
            <w:shd w:val="clear" w:color="auto" w:fill="F2F2F2" w:themeFill="background1" w:themeFillShade="F2"/>
            <w:vAlign w:val="center"/>
            <w:hideMark/>
          </w:tcPr>
          <w:p w14:paraId="3140E3A4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Initiative Role</w:t>
            </w:r>
          </w:p>
        </w:tc>
      </w:tr>
      <w:tr w:rsidR="00B73994" w:rsidRPr="00E81CA2" w14:paraId="02E82822" w14:textId="77777777" w:rsidTr="00D22866">
        <w:trPr>
          <w:trHeight w:val="465"/>
        </w:trPr>
        <w:tc>
          <w:tcPr>
            <w:tcW w:w="1391" w:type="pct"/>
            <w:shd w:val="clear" w:color="auto" w:fill="auto"/>
            <w:vAlign w:val="center"/>
          </w:tcPr>
          <w:p w14:paraId="73B22DF7" w14:textId="77777777" w:rsidR="00B73994" w:rsidRPr="0029344D" w:rsidRDefault="00B73994" w:rsidP="00D22866"/>
        </w:tc>
        <w:tc>
          <w:tcPr>
            <w:tcW w:w="2374" w:type="pct"/>
            <w:shd w:val="clear" w:color="auto" w:fill="auto"/>
            <w:vAlign w:val="center"/>
          </w:tcPr>
          <w:p w14:paraId="159A6075" w14:textId="77777777" w:rsidR="00B73994" w:rsidRPr="0029344D" w:rsidRDefault="00B73994" w:rsidP="00D22866"/>
        </w:tc>
        <w:tc>
          <w:tcPr>
            <w:tcW w:w="1235" w:type="pct"/>
            <w:shd w:val="clear" w:color="auto" w:fill="auto"/>
            <w:vAlign w:val="center"/>
          </w:tcPr>
          <w:p w14:paraId="5E732891" w14:textId="77777777" w:rsidR="00B73994" w:rsidRPr="0029344D" w:rsidRDefault="00B73994" w:rsidP="00D22866"/>
        </w:tc>
      </w:tr>
      <w:tr w:rsidR="00B73994" w:rsidRPr="00E81CA2" w14:paraId="1CA190F5" w14:textId="77777777" w:rsidTr="00D22866">
        <w:trPr>
          <w:trHeight w:val="465"/>
        </w:trPr>
        <w:tc>
          <w:tcPr>
            <w:tcW w:w="1391" w:type="pct"/>
            <w:shd w:val="clear" w:color="auto" w:fill="auto"/>
            <w:vAlign w:val="center"/>
          </w:tcPr>
          <w:p w14:paraId="1F585195" w14:textId="77777777" w:rsidR="00B73994" w:rsidRPr="0029344D" w:rsidRDefault="00B73994" w:rsidP="00D22866"/>
        </w:tc>
        <w:tc>
          <w:tcPr>
            <w:tcW w:w="2374" w:type="pct"/>
            <w:shd w:val="clear" w:color="auto" w:fill="auto"/>
            <w:vAlign w:val="center"/>
          </w:tcPr>
          <w:p w14:paraId="1A3E8192" w14:textId="77777777" w:rsidR="00B73994" w:rsidRPr="0029344D" w:rsidRDefault="00B73994" w:rsidP="00D22866"/>
        </w:tc>
        <w:tc>
          <w:tcPr>
            <w:tcW w:w="1235" w:type="pct"/>
            <w:shd w:val="clear" w:color="auto" w:fill="auto"/>
            <w:vAlign w:val="center"/>
          </w:tcPr>
          <w:p w14:paraId="6AFD909C" w14:textId="77777777" w:rsidR="00B73994" w:rsidRPr="0029344D" w:rsidRDefault="00B73994" w:rsidP="00D22866"/>
        </w:tc>
      </w:tr>
    </w:tbl>
    <w:p w14:paraId="7D42CA36" w14:textId="77777777" w:rsidR="00B73994" w:rsidRDefault="00B73994" w:rsidP="00B73994">
      <w:pPr>
        <w:pStyle w:val="Body"/>
      </w:pPr>
      <w:bookmarkStart w:id="258" w:name="_Toc445739887"/>
    </w:p>
    <w:p w14:paraId="06547733" w14:textId="77777777" w:rsidR="00B73994" w:rsidRPr="00011B6B" w:rsidRDefault="00B73994" w:rsidP="00B73994">
      <w:pPr>
        <w:pStyle w:val="Documentinfo"/>
      </w:pPr>
      <w:bookmarkStart w:id="259" w:name="_Toc451772120"/>
      <w:r w:rsidRPr="00011B6B">
        <w:t>Reference Documents</w:t>
      </w:r>
      <w:bookmarkEnd w:id="258"/>
      <w:bookmarkEnd w:id="259"/>
    </w:p>
    <w:p w14:paraId="716DA37C" w14:textId="77777777" w:rsidR="00B73994" w:rsidRPr="00F548EF" w:rsidRDefault="00B73994" w:rsidP="00B73994">
      <w:pPr>
        <w:rPr>
          <w:lang w:val="en-US" w:eastAsia="en-US"/>
        </w:rPr>
      </w:pPr>
      <w:r w:rsidRPr="00F548EF">
        <w:rPr>
          <w:lang w:val="en-US" w:eastAsia="en-US"/>
        </w:rPr>
        <w:t>The following documents have been considered in developing this document or are referenced in this document.</w:t>
      </w:r>
    </w:p>
    <w:tbl>
      <w:tblPr>
        <w:tblW w:w="4989" w:type="pct"/>
        <w:tblInd w:w="5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8"/>
        <w:gridCol w:w="4061"/>
        <w:gridCol w:w="1933"/>
        <w:gridCol w:w="3356"/>
      </w:tblGrid>
      <w:tr w:rsidR="00B73994" w:rsidRPr="00922E30" w14:paraId="41E9E8C1" w14:textId="77777777" w:rsidTr="00B73994">
        <w:trPr>
          <w:trHeight w:val="296"/>
        </w:trPr>
        <w:tc>
          <w:tcPr>
            <w:tcW w:w="361" w:type="pct"/>
            <w:shd w:val="clear" w:color="auto" w:fill="F1F3F1"/>
            <w:hideMark/>
          </w:tcPr>
          <w:p w14:paraId="1625C296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ID</w:t>
            </w:r>
          </w:p>
        </w:tc>
        <w:tc>
          <w:tcPr>
            <w:tcW w:w="2015" w:type="pct"/>
            <w:shd w:val="clear" w:color="auto" w:fill="F1F3F1"/>
            <w:hideMark/>
          </w:tcPr>
          <w:p w14:paraId="41A6B5C1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Document Name</w:t>
            </w:r>
          </w:p>
        </w:tc>
        <w:tc>
          <w:tcPr>
            <w:tcW w:w="959" w:type="pct"/>
            <w:shd w:val="clear" w:color="auto" w:fill="F1F3F1"/>
          </w:tcPr>
          <w:p w14:paraId="33978EF9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Version/Date</w:t>
            </w:r>
          </w:p>
        </w:tc>
        <w:tc>
          <w:tcPr>
            <w:tcW w:w="1665" w:type="pct"/>
            <w:shd w:val="clear" w:color="auto" w:fill="F1F3F1"/>
          </w:tcPr>
          <w:p w14:paraId="5854A279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Source</w:t>
            </w:r>
          </w:p>
        </w:tc>
      </w:tr>
      <w:tr w:rsidR="00B73994" w:rsidRPr="00983858" w14:paraId="4590D232" w14:textId="77777777" w:rsidTr="00B73994">
        <w:trPr>
          <w:trHeight w:val="87"/>
        </w:trPr>
        <w:tc>
          <w:tcPr>
            <w:tcW w:w="361" w:type="pct"/>
            <w:shd w:val="clear" w:color="auto" w:fill="auto"/>
          </w:tcPr>
          <w:p w14:paraId="45930410" w14:textId="77777777" w:rsidR="00B73994" w:rsidRPr="001A2B3F" w:rsidRDefault="00B73994" w:rsidP="00D22866"/>
        </w:tc>
        <w:tc>
          <w:tcPr>
            <w:tcW w:w="2015" w:type="pct"/>
            <w:shd w:val="clear" w:color="auto" w:fill="auto"/>
          </w:tcPr>
          <w:p w14:paraId="340FAC62" w14:textId="77777777" w:rsidR="00B73994" w:rsidRDefault="00B73994" w:rsidP="00D22866"/>
        </w:tc>
        <w:tc>
          <w:tcPr>
            <w:tcW w:w="959" w:type="pct"/>
            <w:shd w:val="clear" w:color="auto" w:fill="auto"/>
          </w:tcPr>
          <w:p w14:paraId="58550BE2" w14:textId="77777777" w:rsidR="00B73994" w:rsidRDefault="00B73994" w:rsidP="00D22866"/>
        </w:tc>
        <w:tc>
          <w:tcPr>
            <w:tcW w:w="1665" w:type="pct"/>
            <w:shd w:val="clear" w:color="auto" w:fill="auto"/>
          </w:tcPr>
          <w:p w14:paraId="51B5C69A" w14:textId="77777777" w:rsidR="00B73994" w:rsidRPr="00470566" w:rsidRDefault="00B73994" w:rsidP="00D22866"/>
        </w:tc>
      </w:tr>
    </w:tbl>
    <w:p w14:paraId="5FDC903E" w14:textId="77777777" w:rsidR="00B73994" w:rsidRPr="00F548EF" w:rsidRDefault="00B73994" w:rsidP="00B73994"/>
    <w:p w14:paraId="2B9690B0" w14:textId="77777777" w:rsidR="00B73994" w:rsidRPr="00011B6B" w:rsidRDefault="00B73994" w:rsidP="00B73994">
      <w:pPr>
        <w:pStyle w:val="Documentinfo"/>
      </w:pPr>
      <w:bookmarkStart w:id="260" w:name="_Toc445739888"/>
      <w:bookmarkStart w:id="261" w:name="_Toc451772121"/>
      <w:r w:rsidRPr="00011B6B">
        <w:t>Revision History</w:t>
      </w:r>
      <w:bookmarkEnd w:id="260"/>
      <w:bookmarkEnd w:id="261"/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3"/>
        <w:gridCol w:w="3214"/>
        <w:gridCol w:w="2660"/>
        <w:gridCol w:w="2903"/>
      </w:tblGrid>
      <w:tr w:rsidR="00B73994" w:rsidRPr="00AD3198" w14:paraId="504EC5BC" w14:textId="77777777" w:rsidTr="00D22866">
        <w:trPr>
          <w:trHeight w:val="296"/>
        </w:trPr>
        <w:tc>
          <w:tcPr>
            <w:tcW w:w="655" w:type="pct"/>
            <w:shd w:val="clear" w:color="auto" w:fill="F2F2F2" w:themeFill="background1" w:themeFillShade="F2"/>
          </w:tcPr>
          <w:p w14:paraId="4A397492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Version</w:t>
            </w:r>
          </w:p>
        </w:tc>
        <w:tc>
          <w:tcPr>
            <w:tcW w:w="1591" w:type="pct"/>
            <w:shd w:val="clear" w:color="auto" w:fill="F2F2F2" w:themeFill="background1" w:themeFillShade="F2"/>
            <w:hideMark/>
          </w:tcPr>
          <w:p w14:paraId="1939ED91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Name</w:t>
            </w:r>
          </w:p>
        </w:tc>
        <w:tc>
          <w:tcPr>
            <w:tcW w:w="1317" w:type="pct"/>
            <w:shd w:val="clear" w:color="auto" w:fill="F2F2F2" w:themeFill="background1" w:themeFillShade="F2"/>
            <w:hideMark/>
          </w:tcPr>
          <w:p w14:paraId="5E5B9610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Amendments</w:t>
            </w:r>
          </w:p>
        </w:tc>
        <w:tc>
          <w:tcPr>
            <w:tcW w:w="1437" w:type="pct"/>
            <w:shd w:val="clear" w:color="auto" w:fill="F2F2F2" w:themeFill="background1" w:themeFillShade="F2"/>
            <w:hideMark/>
          </w:tcPr>
          <w:p w14:paraId="7A98BB1A" w14:textId="77777777" w:rsidR="00B73994" w:rsidRPr="004A6FF0" w:rsidRDefault="00B73994" w:rsidP="00D22866">
            <w:pPr>
              <w:rPr>
                <w:b/>
              </w:rPr>
            </w:pPr>
            <w:r w:rsidRPr="004A6FF0">
              <w:rPr>
                <w:b/>
              </w:rPr>
              <w:t>Date</w:t>
            </w:r>
          </w:p>
        </w:tc>
      </w:tr>
      <w:tr w:rsidR="00B73994" w:rsidRPr="0012439B" w14:paraId="5E638C3B" w14:textId="77777777" w:rsidTr="00D22866">
        <w:trPr>
          <w:trHeight w:val="465"/>
        </w:trPr>
        <w:tc>
          <w:tcPr>
            <w:tcW w:w="655" w:type="pct"/>
            <w:shd w:val="clear" w:color="auto" w:fill="auto"/>
          </w:tcPr>
          <w:p w14:paraId="7904AFB6" w14:textId="77777777" w:rsidR="00B73994" w:rsidRPr="001A2B3F" w:rsidRDefault="00B73994" w:rsidP="00D22866"/>
        </w:tc>
        <w:tc>
          <w:tcPr>
            <w:tcW w:w="1591" w:type="pct"/>
            <w:shd w:val="clear" w:color="auto" w:fill="auto"/>
          </w:tcPr>
          <w:p w14:paraId="43D5C0F8" w14:textId="77777777" w:rsidR="00B73994" w:rsidRPr="001A2B3F" w:rsidRDefault="00B73994" w:rsidP="00D22866"/>
        </w:tc>
        <w:tc>
          <w:tcPr>
            <w:tcW w:w="1317" w:type="pct"/>
            <w:shd w:val="clear" w:color="auto" w:fill="auto"/>
          </w:tcPr>
          <w:p w14:paraId="7A58BAA3" w14:textId="77777777" w:rsidR="00B73994" w:rsidRPr="001A2B3F" w:rsidRDefault="00B73994" w:rsidP="00D22866">
            <w:r w:rsidRPr="001A2B3F">
              <w:t>First release</w:t>
            </w:r>
          </w:p>
        </w:tc>
        <w:tc>
          <w:tcPr>
            <w:tcW w:w="1437" w:type="pct"/>
            <w:shd w:val="clear" w:color="auto" w:fill="auto"/>
          </w:tcPr>
          <w:p w14:paraId="38FD0989" w14:textId="77777777" w:rsidR="00B73994" w:rsidRPr="001A2B3F" w:rsidRDefault="00B73994" w:rsidP="00D22866"/>
        </w:tc>
      </w:tr>
    </w:tbl>
    <w:p w14:paraId="2C07ADDE" w14:textId="77777777" w:rsidR="00B73994" w:rsidRPr="00F548EF" w:rsidRDefault="00B73994" w:rsidP="00B73994">
      <w:bookmarkStart w:id="262" w:name="_Toc431995738"/>
      <w:bookmarkStart w:id="263" w:name="_Toc432003272"/>
      <w:bookmarkStart w:id="264" w:name="_Toc432410254"/>
      <w:bookmarkStart w:id="265" w:name="_Toc432433347"/>
      <w:bookmarkStart w:id="266" w:name="_Toc432506976"/>
      <w:bookmarkStart w:id="267" w:name="_Toc432507746"/>
      <w:bookmarkStart w:id="268" w:name="_Toc432509042"/>
      <w:bookmarkStart w:id="269" w:name="_Toc432514076"/>
      <w:bookmarkStart w:id="270" w:name="_Toc432519338"/>
      <w:bookmarkStart w:id="271" w:name="_Toc432520082"/>
      <w:bookmarkStart w:id="272" w:name="_Toc445739889"/>
      <w:bookmarkStart w:id="273" w:name="_Toc451772122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14:paraId="3DA5EFD8" w14:textId="77777777" w:rsidR="00B73994" w:rsidRDefault="00B73994" w:rsidP="00B73994">
      <w:pPr>
        <w:sectPr w:rsidR="00B73994" w:rsidSect="00E70CC2">
          <w:headerReference w:type="default" r:id="rId10"/>
          <w:footerReference w:type="default" r:id="rId11"/>
          <w:type w:val="continuous"/>
          <w:pgSz w:w="11900" w:h="16840"/>
          <w:pgMar w:top="720" w:right="720" w:bottom="720" w:left="720" w:header="720" w:footer="283" w:gutter="360"/>
          <w:pgNumType w:start="1"/>
          <w:cols w:space="708"/>
          <w:docGrid w:linePitch="299"/>
        </w:sectPr>
      </w:pPr>
    </w:p>
    <w:p w14:paraId="21EF1547" w14:textId="3F3022B5" w:rsidR="00B73994" w:rsidRPr="00F548EF" w:rsidRDefault="00B73994" w:rsidP="00B73994">
      <w:pPr>
        <w:rPr>
          <w:rFonts w:eastAsia="Times New Roman" w:cs="Arial"/>
          <w:color w:val="92D050"/>
          <w:spacing w:val="8"/>
          <w:lang w:val="en-GB" w:eastAsia="ja-JP"/>
        </w:rPr>
      </w:pPr>
    </w:p>
    <w:bookmarkEnd w:id="272"/>
    <w:bookmarkEnd w:id="273"/>
    <w:p w14:paraId="01CC87BB" w14:textId="77777777" w:rsidR="00B73994" w:rsidRPr="00011B6B" w:rsidRDefault="00B73994" w:rsidP="00B73994">
      <w:pPr>
        <w:pStyle w:val="Caption"/>
      </w:pPr>
    </w:p>
    <w:p w14:paraId="1E7FB50D" w14:textId="43AB7BA1" w:rsidR="00B73994" w:rsidRDefault="00B73994" w:rsidP="00B73994">
      <w:pPr>
        <w:pStyle w:val="Heading1"/>
      </w:pPr>
      <w:r>
        <w:br w:type="page"/>
      </w:r>
      <w:bookmarkStart w:id="274" w:name="_Toc516165509"/>
      <w:r>
        <w:lastRenderedPageBreak/>
        <w:t xml:space="preserve"> Summary</w:t>
      </w:r>
      <w:bookmarkEnd w:id="274"/>
    </w:p>
    <w:p w14:paraId="0CA27E38" w14:textId="77777777" w:rsidR="00324B47" w:rsidRDefault="00324B47" w:rsidP="00324B47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What are the main points that happened in the last month? What do they need to know about?</w:t>
      </w:r>
    </w:p>
    <w:p w14:paraId="50D0DD72" w14:textId="77777777" w:rsidR="00324B47" w:rsidRDefault="00324B47" w:rsidP="00324B47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Tell the story, what was onboarded? What has changed? How many vulnerabilities have been found?</w:t>
      </w:r>
    </w:p>
    <w:p w14:paraId="77CC339B" w14:textId="77777777" w:rsidR="00324B47" w:rsidRDefault="00324B47" w:rsidP="00324B47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Tell them something about their overall security posture</w:t>
      </w:r>
    </w:p>
    <w:p w14:paraId="24517C55" w14:textId="03042F0B" w:rsidR="00B73994" w:rsidRDefault="00B73994" w:rsidP="00B73994"/>
    <w:p w14:paraId="528D6BDF" w14:textId="5324D3D9" w:rsidR="00324B47" w:rsidRDefault="00872231" w:rsidP="00872231">
      <w:pPr>
        <w:pStyle w:val="Heading1"/>
      </w:pPr>
      <w:r>
        <w:t>Coverage</w:t>
      </w:r>
    </w:p>
    <w:p w14:paraId="46E00E96" w14:textId="09A88FFD" w:rsidR="00872231" w:rsidRDefault="00872231" w:rsidP="00872231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What is covered?</w:t>
      </w:r>
      <w:r w:rsidR="0068788B">
        <w:t xml:space="preserve"> (infographic if possible – then you can show percentage of coverage)</w:t>
      </w:r>
    </w:p>
    <w:p w14:paraId="1C9C79C5" w14:textId="77777777" w:rsidR="00872231" w:rsidRDefault="00872231" w:rsidP="00872231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proofErr w:type="spellStart"/>
      <w:r>
        <w:t>Eg.</w:t>
      </w:r>
      <w:proofErr w:type="spellEnd"/>
      <w:r>
        <w:t xml:space="preserve"> 32 EC2 in Prod, X in non-Prod</w:t>
      </w:r>
    </w:p>
    <w:p w14:paraId="39F835E9" w14:textId="77777777" w:rsidR="00872231" w:rsidRDefault="00872231" w:rsidP="00872231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r>
        <w:t xml:space="preserve">CloudTrail across Prod and </w:t>
      </w:r>
      <w:proofErr w:type="spellStart"/>
      <w:r>
        <w:t>NonProd</w:t>
      </w:r>
      <w:proofErr w:type="spellEnd"/>
    </w:p>
    <w:p w14:paraId="02390018" w14:textId="77777777" w:rsidR="00872231" w:rsidRDefault="00872231" w:rsidP="00872231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proofErr w:type="spellStart"/>
      <w:r>
        <w:t>GSuite</w:t>
      </w:r>
      <w:proofErr w:type="spellEnd"/>
    </w:p>
    <w:p w14:paraId="5FC54107" w14:textId="77777777" w:rsidR="00872231" w:rsidRDefault="00872231" w:rsidP="00872231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r>
        <w:t>Sophos (number of devices)</w:t>
      </w:r>
    </w:p>
    <w:p w14:paraId="2D5C9F1C" w14:textId="77777777" w:rsidR="00872231" w:rsidRDefault="00872231" w:rsidP="00872231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r>
        <w:t>List of log sources</w:t>
      </w:r>
    </w:p>
    <w:p w14:paraId="5550BF6D" w14:textId="77777777" w:rsidR="00872231" w:rsidRDefault="00872231" w:rsidP="00872231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What do we know about that isn’t covered?</w:t>
      </w:r>
    </w:p>
    <w:p w14:paraId="15CC92AA" w14:textId="77777777" w:rsidR="00872231" w:rsidRDefault="00872231" w:rsidP="00872231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r>
        <w:t>If it’s not covered, what is the plan for getting it onboarded?</w:t>
      </w:r>
    </w:p>
    <w:p w14:paraId="642343F8" w14:textId="77777777" w:rsidR="00872231" w:rsidRDefault="00872231" w:rsidP="00872231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What plans are </w:t>
      </w:r>
      <w:proofErr w:type="spellStart"/>
      <w:proofErr w:type="gramStart"/>
      <w:r>
        <w:t>their</w:t>
      </w:r>
      <w:proofErr w:type="spellEnd"/>
      <w:proofErr w:type="gramEnd"/>
      <w:r>
        <w:t xml:space="preserve"> to expand the coverage?</w:t>
      </w:r>
    </w:p>
    <w:p w14:paraId="37F3747C" w14:textId="77777777" w:rsidR="00872231" w:rsidRDefault="00872231" w:rsidP="00872231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r>
        <w:t>O365 being onboarded</w:t>
      </w:r>
    </w:p>
    <w:p w14:paraId="11C88866" w14:textId="77777777" w:rsidR="00872231" w:rsidRDefault="00872231" w:rsidP="00872231"/>
    <w:p w14:paraId="13A3252B" w14:textId="77777777" w:rsidR="00352A0B" w:rsidRDefault="00352A0B" w:rsidP="00352A0B">
      <w:pPr>
        <w:pStyle w:val="Heading1"/>
      </w:pPr>
      <w:r>
        <w:t>Incident Summary (table? – might need to come after summary section)</w:t>
      </w:r>
    </w:p>
    <w:p w14:paraId="74D58BFB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What was identified, what actions were taken, what was the outcome?</w:t>
      </w:r>
    </w:p>
    <w:p w14:paraId="3F680037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This is a summary of details in the next sections</w:t>
      </w:r>
    </w:p>
    <w:p w14:paraId="13DD0457" w14:textId="77777777" w:rsidR="00352A0B" w:rsidRDefault="00352A0B" w:rsidP="00352A0B">
      <w:pPr>
        <w:ind w:left="360"/>
      </w:pPr>
    </w:p>
    <w:p w14:paraId="20FC4696" w14:textId="77777777" w:rsidR="00352A0B" w:rsidRDefault="00352A0B" w:rsidP="00352A0B">
      <w:pPr>
        <w:pStyle w:val="Heading1"/>
      </w:pPr>
      <w:r>
        <w:t>Email and Collaboration Security</w:t>
      </w:r>
    </w:p>
    <w:p w14:paraId="092CBF30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How many external emails (third-parties) have access to Pillar data?</w:t>
      </w:r>
    </w:p>
    <w:p w14:paraId="14AF4DFC" w14:textId="6A9E7D43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Who </w:t>
      </w:r>
      <w:proofErr w:type="gramStart"/>
      <w:r>
        <w:t>are</w:t>
      </w:r>
      <w:proofErr w:type="gramEnd"/>
      <w:r>
        <w:t xml:space="preserve"> the new third-parties?</w:t>
      </w:r>
    </w:p>
    <w:p w14:paraId="5D386B26" w14:textId="03BC445C" w:rsidR="00EF70C4" w:rsidRDefault="00EF70C4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Have we detected any anomalies with access to data?</w:t>
      </w:r>
    </w:p>
    <w:p w14:paraId="244F8335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Need look into </w:t>
      </w:r>
      <w:proofErr w:type="spellStart"/>
      <w:r>
        <w:t>GSuite</w:t>
      </w:r>
      <w:proofErr w:type="spellEnd"/>
      <w:r>
        <w:t xml:space="preserve"> to determine how well security controls are working</w:t>
      </w:r>
    </w:p>
    <w:p w14:paraId="196946BF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Just report on metrics provided by </w:t>
      </w:r>
      <w:proofErr w:type="spellStart"/>
      <w:r>
        <w:t>GSuite</w:t>
      </w:r>
      <w:proofErr w:type="spellEnd"/>
    </w:p>
    <w:p w14:paraId="76CBD397" w14:textId="77777777" w:rsidR="00352A0B" w:rsidRDefault="00352A0B" w:rsidP="00352A0B">
      <w:pPr>
        <w:pStyle w:val="Heading2"/>
        <w:numPr>
          <w:ilvl w:val="0"/>
          <w:numId w:val="0"/>
        </w:numPr>
        <w:ind w:firstLine="454"/>
      </w:pPr>
    </w:p>
    <w:p w14:paraId="04814FA1" w14:textId="77777777" w:rsidR="00352A0B" w:rsidRDefault="00352A0B" w:rsidP="00352A0B">
      <w:pPr>
        <w:pStyle w:val="Heading1"/>
      </w:pPr>
      <w:r>
        <w:t>Endpoint</w:t>
      </w:r>
    </w:p>
    <w:p w14:paraId="6FD88C0E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How many endpoint devices are </w:t>
      </w:r>
      <w:proofErr w:type="gramStart"/>
      <w:r>
        <w:t>covered</w:t>
      </w:r>
      <w:proofErr w:type="gramEnd"/>
    </w:p>
    <w:p w14:paraId="6181FA9B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Which devices do we know of that are not </w:t>
      </w:r>
      <w:proofErr w:type="gramStart"/>
      <w:r>
        <w:t>covered</w:t>
      </w:r>
      <w:proofErr w:type="gramEnd"/>
    </w:p>
    <w:p w14:paraId="52780086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What level of protection are they at?</w:t>
      </w:r>
    </w:p>
    <w:p w14:paraId="60B8E3F4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Mobile coverage (they have issues with </w:t>
      </w:r>
      <w:proofErr w:type="spellStart"/>
      <w:r>
        <w:t>GSuite</w:t>
      </w:r>
      <w:proofErr w:type="spellEnd"/>
      <w:r>
        <w:t xml:space="preserve"> device management at the moment)</w:t>
      </w:r>
    </w:p>
    <w:p w14:paraId="300DE839" w14:textId="77777777" w:rsidR="00352A0B" w:rsidRDefault="00352A0B" w:rsidP="00352A0B">
      <w:pPr>
        <w:pStyle w:val="Heading2"/>
        <w:numPr>
          <w:ilvl w:val="0"/>
          <w:numId w:val="0"/>
        </w:numPr>
      </w:pPr>
    </w:p>
    <w:p w14:paraId="2092B1B8" w14:textId="77777777" w:rsidR="00352A0B" w:rsidRDefault="00352A0B" w:rsidP="00352A0B">
      <w:pPr>
        <w:pStyle w:val="Heading1"/>
      </w:pPr>
      <w:r>
        <w:t>Vulnerability and Patch Management</w:t>
      </w:r>
    </w:p>
    <w:p w14:paraId="36B89F9C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Show vulnerabilities found compared to patches implemented                                                                                                                                                                         </w:t>
      </w:r>
    </w:p>
    <w:p w14:paraId="63CFED40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Use Threat </w:t>
      </w:r>
      <w:proofErr w:type="gramStart"/>
      <w:r>
        <w:t>Intelligence  to</w:t>
      </w:r>
      <w:proofErr w:type="gramEnd"/>
      <w:r>
        <w:t xml:space="preserve"> highlight the Top 5 (or Top 10) patches that need to be addressed asap</w:t>
      </w:r>
    </w:p>
    <w:p w14:paraId="3ACD9853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If there are </w:t>
      </w:r>
    </w:p>
    <w:p w14:paraId="7C598D74" w14:textId="77777777" w:rsidR="00352A0B" w:rsidRDefault="00352A0B" w:rsidP="00352A0B"/>
    <w:p w14:paraId="12948B29" w14:textId="77777777" w:rsidR="00352A0B" w:rsidRDefault="00352A0B" w:rsidP="00352A0B">
      <w:pPr>
        <w:pStyle w:val="Heading1"/>
      </w:pPr>
      <w:r>
        <w:t>IAM &amp; PAM</w:t>
      </w:r>
    </w:p>
    <w:p w14:paraId="67AB6CA6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Users without MFA</w:t>
      </w:r>
    </w:p>
    <w:p w14:paraId="36740475" w14:textId="77777777" w:rsidR="00352A0B" w:rsidRPr="00CC284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 xml:space="preserve">Number of API keys that have not been </w:t>
      </w:r>
      <w:r w:rsidRPr="00CC284B">
        <w:t>rotated</w:t>
      </w:r>
      <w:r>
        <w:rPr>
          <w:b/>
          <w:bCs/>
        </w:rPr>
        <w:t>.</w:t>
      </w:r>
    </w:p>
    <w:p w14:paraId="1BDBC26A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 w:rsidRPr="00CC284B">
        <w:t>Failed</w:t>
      </w:r>
      <w:r>
        <w:t xml:space="preserve"> login attempts for VIP users and administrators</w:t>
      </w:r>
    </w:p>
    <w:p w14:paraId="58BE220A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Unusual, guest &amp; suspicious accounts</w:t>
      </w:r>
    </w:p>
    <w:p w14:paraId="112CC90E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Geographically impossible logins</w:t>
      </w:r>
    </w:p>
    <w:p w14:paraId="7E29D561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Login attempts from TOR/Anonymous nodes/proxies</w:t>
      </w:r>
    </w:p>
    <w:p w14:paraId="25EBEC64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Successful login after multiple failed logins…</w:t>
      </w:r>
    </w:p>
    <w:p w14:paraId="66D87F6F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Users logging into VPN</w:t>
      </w:r>
    </w:p>
    <w:p w14:paraId="1A9DADA1" w14:textId="77777777" w:rsidR="00352A0B" w:rsidRDefault="00352A0B" w:rsidP="00352A0B"/>
    <w:p w14:paraId="2E1AA6F9" w14:textId="77777777" w:rsidR="00352A0B" w:rsidRDefault="00352A0B" w:rsidP="00352A0B">
      <w:pPr>
        <w:pStyle w:val="Heading1"/>
      </w:pPr>
      <w:r>
        <w:t>Network Security</w:t>
      </w:r>
    </w:p>
    <w:p w14:paraId="2F8F8434" w14:textId="3B6730D4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What network attacks were detected and stopped?</w:t>
      </w:r>
    </w:p>
    <w:p w14:paraId="2FCF97D5" w14:textId="77777777" w:rsidR="00352A0B" w:rsidRDefault="00352A0B" w:rsidP="00352A0B"/>
    <w:p w14:paraId="4A009128" w14:textId="77777777" w:rsidR="00352A0B" w:rsidRDefault="00352A0B" w:rsidP="00352A0B">
      <w:pPr>
        <w:pStyle w:val="Heading1"/>
      </w:pPr>
      <w:r>
        <w:t>Roadmap (something trackable)</w:t>
      </w:r>
    </w:p>
    <w:p w14:paraId="12CD9003" w14:textId="77777777" w:rsidR="00352A0B" w:rsidRDefault="00352A0B" w:rsidP="00352A0B">
      <w:pPr>
        <w:pStyle w:val="ListParagraph"/>
        <w:numPr>
          <w:ilvl w:val="0"/>
          <w:numId w:val="16"/>
        </w:numPr>
        <w:adjustRightInd/>
        <w:spacing w:line="240" w:lineRule="auto"/>
        <w:contextualSpacing/>
        <w:jc w:val="left"/>
      </w:pPr>
      <w:r>
        <w:t>What are we planning on doing next? Lots of stuff isn’t covered at the moment (vuln scanning, app logs, etc) we need to be proactive in getting this resolved</w:t>
      </w:r>
    </w:p>
    <w:p w14:paraId="731A8CD1" w14:textId="77777777" w:rsidR="00352A0B" w:rsidRDefault="00352A0B" w:rsidP="00352A0B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r>
        <w:t>For July</w:t>
      </w:r>
    </w:p>
    <w:p w14:paraId="5C9923F0" w14:textId="77777777" w:rsidR="00352A0B" w:rsidRDefault="00352A0B" w:rsidP="00352A0B">
      <w:pPr>
        <w:pStyle w:val="ListParagraph"/>
        <w:numPr>
          <w:ilvl w:val="2"/>
          <w:numId w:val="16"/>
        </w:numPr>
        <w:adjustRightInd/>
        <w:spacing w:line="240" w:lineRule="auto"/>
        <w:contextualSpacing/>
        <w:jc w:val="left"/>
      </w:pPr>
      <w:r>
        <w:t>Load AV keys on all instances for vuln scanning</w:t>
      </w:r>
    </w:p>
    <w:p w14:paraId="7A048B52" w14:textId="77777777" w:rsidR="00352A0B" w:rsidRDefault="00352A0B" w:rsidP="00352A0B">
      <w:pPr>
        <w:pStyle w:val="ListParagraph"/>
        <w:numPr>
          <w:ilvl w:val="2"/>
          <w:numId w:val="16"/>
        </w:numPr>
        <w:adjustRightInd/>
        <w:spacing w:line="240" w:lineRule="auto"/>
        <w:contextualSpacing/>
        <w:jc w:val="left"/>
      </w:pPr>
      <w:r>
        <w:t xml:space="preserve">Modify </w:t>
      </w:r>
      <w:proofErr w:type="spellStart"/>
      <w:r>
        <w:t>rsyslog</w:t>
      </w:r>
      <w:proofErr w:type="spellEnd"/>
      <w:r>
        <w:t>/</w:t>
      </w:r>
      <w:proofErr w:type="spellStart"/>
      <w:r>
        <w:t>Loggly</w:t>
      </w:r>
      <w:proofErr w:type="spellEnd"/>
      <w:r>
        <w:t xml:space="preserve"> configuration to capture application logs</w:t>
      </w:r>
    </w:p>
    <w:p w14:paraId="1B61C087" w14:textId="77777777" w:rsidR="00352A0B" w:rsidRDefault="00352A0B" w:rsidP="00352A0B">
      <w:pPr>
        <w:pStyle w:val="ListParagraph"/>
        <w:numPr>
          <w:ilvl w:val="1"/>
          <w:numId w:val="16"/>
        </w:numPr>
        <w:adjustRightInd/>
        <w:spacing w:line="240" w:lineRule="auto"/>
        <w:contextualSpacing/>
        <w:jc w:val="left"/>
      </w:pPr>
      <w:r>
        <w:t>When are we planning to have those onboarded?</w:t>
      </w:r>
    </w:p>
    <w:p w14:paraId="4819A75D" w14:textId="77777777" w:rsidR="00872231" w:rsidRDefault="00872231" w:rsidP="00B73994"/>
    <w:p w14:paraId="651B93BB" w14:textId="77777777" w:rsidR="00B73994" w:rsidRDefault="00B73994" w:rsidP="00B73994"/>
    <w:p w14:paraId="43977286" w14:textId="048425F2" w:rsidR="00F709C8" w:rsidRPr="00116703" w:rsidRDefault="00B73994" w:rsidP="00116703">
      <w:pPr>
        <w:rPr>
          <w:rFonts w:eastAsia="Times New Roman" w:cs="Arial"/>
          <w:color w:val="92D050"/>
          <w:spacing w:val="8"/>
          <w:sz w:val="36"/>
          <w:szCs w:val="28"/>
          <w:lang w:val="en-GB" w:eastAsia="ja-JP"/>
        </w:rPr>
      </w:pPr>
      <w:r>
        <w:br w:type="page"/>
      </w:r>
      <w:bookmarkStart w:id="275" w:name="_GoBack"/>
      <w:bookmarkEnd w:id="275"/>
      <w:r w:rsidR="00F709C8">
        <w:rPr>
          <w:lang w:val="en-GB"/>
        </w:rPr>
        <w:lastRenderedPageBreak/>
        <w:br w:type="page"/>
      </w:r>
    </w:p>
    <w:p w14:paraId="241165DC" w14:textId="77777777" w:rsidR="00F709C8" w:rsidRDefault="00F709C8" w:rsidP="00777934">
      <w:pPr>
        <w:pStyle w:val="TOCHeading"/>
      </w:pPr>
      <w:bookmarkStart w:id="276" w:name="_Toc516165513"/>
      <w:r>
        <w:lastRenderedPageBreak/>
        <w:t>Appendix</w:t>
      </w:r>
      <w:bookmarkEnd w:id="276"/>
    </w:p>
    <w:p w14:paraId="4A7D60F8" w14:textId="77777777" w:rsidR="00777934" w:rsidRDefault="00777934" w:rsidP="00777934">
      <w:pPr>
        <w:rPr>
          <w:lang w:val="en-GB" w:eastAsia="ja-JP"/>
        </w:rPr>
      </w:pPr>
      <w:r>
        <w:rPr>
          <w:lang w:val="en-GB" w:eastAsia="ja-JP"/>
        </w:rPr>
        <w:t>Text</w:t>
      </w:r>
    </w:p>
    <w:p w14:paraId="46FDDED6" w14:textId="77777777" w:rsidR="00495078" w:rsidRDefault="00495078" w:rsidP="00495078">
      <w:pPr>
        <w:keepNext/>
      </w:pPr>
      <w:r w:rsidRPr="00495078">
        <w:rPr>
          <w:noProof/>
          <w:lang w:val="en-GB" w:eastAsia="ja-JP"/>
        </w:rPr>
        <w:drawing>
          <wp:inline distT="0" distB="0" distL="0" distR="0" wp14:anchorId="39FBEC6C" wp14:editId="10A9BF15">
            <wp:extent cx="5499100" cy="740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24B" w14:textId="77777777" w:rsidR="00777934" w:rsidRDefault="00495078" w:rsidP="00495078">
      <w:pPr>
        <w:pStyle w:val="Caption"/>
        <w:rPr>
          <w:lang w:val="en-GB" w:eastAsia="ja-JP"/>
        </w:rPr>
      </w:pPr>
      <w:bookmarkStart w:id="277" w:name="_Toc516165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74E7">
        <w:rPr>
          <w:noProof/>
        </w:rPr>
        <w:t>2</w:t>
      </w:r>
      <w:r>
        <w:fldChar w:fldCharType="end"/>
      </w:r>
      <w:r>
        <w:t xml:space="preserve"> - Table Style location</w:t>
      </w:r>
      <w:bookmarkEnd w:id="277"/>
    </w:p>
    <w:p w14:paraId="7410D5F5" w14:textId="77777777" w:rsidR="00495078" w:rsidRDefault="00495078" w:rsidP="00777934">
      <w:pPr>
        <w:rPr>
          <w:lang w:val="en-GB" w:eastAsia="ja-JP"/>
        </w:rPr>
      </w:pPr>
    </w:p>
    <w:tbl>
      <w:tblPr>
        <w:tblStyle w:val="Zimbani"/>
        <w:tblW w:w="0" w:type="auto"/>
        <w:tblLook w:val="04A0" w:firstRow="1" w:lastRow="0" w:firstColumn="1" w:lastColumn="0" w:noHBand="0" w:noVBand="1"/>
      </w:tblPr>
      <w:tblGrid>
        <w:gridCol w:w="4325"/>
        <w:gridCol w:w="4325"/>
      </w:tblGrid>
      <w:tr w:rsidR="00777934" w14:paraId="6A13B7A0" w14:textId="77777777" w:rsidTr="00777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25" w:type="dxa"/>
          </w:tcPr>
          <w:p w14:paraId="44ED197B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56F758BA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  <w:tr w:rsidR="00777934" w14:paraId="0272BB7C" w14:textId="77777777" w:rsidTr="00777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5" w:type="dxa"/>
          </w:tcPr>
          <w:p w14:paraId="11787016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5470B23D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  <w:tr w:rsidR="00777934" w14:paraId="472C0F50" w14:textId="77777777" w:rsidTr="007779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325" w:type="dxa"/>
          </w:tcPr>
          <w:p w14:paraId="068F380D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3F660073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  <w:tr w:rsidR="00777934" w14:paraId="5558D4EB" w14:textId="77777777" w:rsidTr="00777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5" w:type="dxa"/>
          </w:tcPr>
          <w:p w14:paraId="00544EED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3D648BED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  <w:tr w:rsidR="00777934" w14:paraId="1B3EF19A" w14:textId="77777777" w:rsidTr="007779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325" w:type="dxa"/>
          </w:tcPr>
          <w:p w14:paraId="4BED3115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6580DA2E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  <w:tr w:rsidR="00777934" w14:paraId="18B97932" w14:textId="77777777" w:rsidTr="00777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5" w:type="dxa"/>
          </w:tcPr>
          <w:p w14:paraId="58C76115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73E44F0C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  <w:tr w:rsidR="00777934" w14:paraId="655B6BF5" w14:textId="77777777" w:rsidTr="007779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325" w:type="dxa"/>
          </w:tcPr>
          <w:p w14:paraId="1E6B3421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11BB9BF9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  <w:tr w:rsidR="00777934" w14:paraId="064E3612" w14:textId="77777777" w:rsidTr="00777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325" w:type="dxa"/>
          </w:tcPr>
          <w:p w14:paraId="7F49814C" w14:textId="77777777" w:rsidR="00777934" w:rsidRDefault="00777934" w:rsidP="00777934">
            <w:pPr>
              <w:rPr>
                <w:lang w:val="en-GB" w:eastAsia="ja-JP"/>
              </w:rPr>
            </w:pPr>
          </w:p>
        </w:tc>
        <w:tc>
          <w:tcPr>
            <w:tcW w:w="4325" w:type="dxa"/>
          </w:tcPr>
          <w:p w14:paraId="41F24502" w14:textId="77777777" w:rsidR="00777934" w:rsidRDefault="00777934" w:rsidP="00777934">
            <w:pPr>
              <w:rPr>
                <w:lang w:val="en-GB" w:eastAsia="ja-JP"/>
              </w:rPr>
            </w:pPr>
          </w:p>
        </w:tc>
      </w:tr>
    </w:tbl>
    <w:p w14:paraId="017D09F0" w14:textId="77777777" w:rsidR="00777934" w:rsidRPr="00777934" w:rsidRDefault="00777934" w:rsidP="00777934">
      <w:pPr>
        <w:rPr>
          <w:lang w:val="en-GB" w:eastAsia="ja-JP"/>
        </w:rPr>
      </w:pPr>
    </w:p>
    <w:sectPr w:rsidR="00777934" w:rsidRPr="00777934" w:rsidSect="004F1674">
      <w:footerReference w:type="default" r:id="rId13"/>
      <w:type w:val="continuous"/>
      <w:pgSz w:w="11900" w:h="16840"/>
      <w:pgMar w:top="1440" w:right="1440" w:bottom="1440" w:left="1440" w:header="720" w:footer="283" w:gutter="36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67315" w14:textId="77777777" w:rsidR="00BC74E7" w:rsidRDefault="00BC74E7" w:rsidP="00BB13FF">
      <w:r>
        <w:separator/>
      </w:r>
    </w:p>
  </w:endnote>
  <w:endnote w:type="continuationSeparator" w:id="0">
    <w:p w14:paraId="3B4DEADC" w14:textId="77777777" w:rsidR="00BC74E7" w:rsidRDefault="00BC74E7" w:rsidP="00BB1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rial Bold">
    <w:altName w:val="Arial"/>
    <w:panose1 w:val="020B0604020202020204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venir Next Heavy">
    <w:panose1 w:val="020B0903020202020204"/>
    <w:charset w:val="4D"/>
    <w:family w:val="swiss"/>
    <w:pitch w:val="variable"/>
    <w:sig w:usb0="800000AF" w:usb1="5000204A" w:usb2="00000000" w:usb3="00000000" w:csb0="0000009B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89163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009153" w14:textId="77777777" w:rsidR="00B73994" w:rsidRDefault="0050692D">
        <w:pPr>
          <w:pStyle w:val="Footer"/>
          <w:jc w:val="center"/>
        </w:pPr>
      </w:p>
    </w:sdtContent>
  </w:sdt>
  <w:p w14:paraId="3DD406E0" w14:textId="77777777" w:rsidR="00B73994" w:rsidRDefault="00B739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343170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FD093" w14:textId="77777777" w:rsidR="00B73994" w:rsidRDefault="00B73994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DF14590" w14:textId="77777777" w:rsidR="00B73994" w:rsidRDefault="00B739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1712614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E8164C" w14:textId="77777777" w:rsidR="00F57947" w:rsidRDefault="00F57947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73994">
          <w:t>4</w:t>
        </w:r>
        <w:r>
          <w:fldChar w:fldCharType="end"/>
        </w:r>
      </w:p>
    </w:sdtContent>
  </w:sdt>
  <w:p w14:paraId="47AC3B99" w14:textId="77777777" w:rsidR="00F57947" w:rsidRDefault="00F579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445EB" w14:textId="77777777" w:rsidR="00BC74E7" w:rsidRDefault="00BC74E7" w:rsidP="00BB13FF">
      <w:r>
        <w:separator/>
      </w:r>
    </w:p>
  </w:footnote>
  <w:footnote w:type="continuationSeparator" w:id="0">
    <w:p w14:paraId="1644DCC1" w14:textId="77777777" w:rsidR="00BC74E7" w:rsidRDefault="00BC74E7" w:rsidP="00BB13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F90FE" w14:textId="77777777" w:rsidR="00B73994" w:rsidRDefault="00B73994" w:rsidP="00BB13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4F2E09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23E6B6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2749C2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73615E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7D8536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90602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2A1C4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1A8780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AFE9E0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FE36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207055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Arial" w:hAnsi="Arial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08A35E5"/>
    <w:multiLevelType w:val="multilevel"/>
    <w:tmpl w:val="1CBA64E8"/>
    <w:lvl w:ilvl="0">
      <w:start w:val="1"/>
      <w:numFmt w:val="decimal"/>
      <w:pStyle w:val="Heading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45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54" w:firstLine="453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687795F"/>
    <w:multiLevelType w:val="multilevel"/>
    <w:tmpl w:val="53C65F0A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195866"/>
    <w:multiLevelType w:val="hybridMultilevel"/>
    <w:tmpl w:val="265ABD46"/>
    <w:lvl w:ilvl="0" w:tplc="31E806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D4D7B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Arial" w:hAnsi="Arial" w:cs="Arial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1874F1B"/>
    <w:multiLevelType w:val="multilevel"/>
    <w:tmpl w:val="7ED07366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ascii="Arial" w:hAnsi="Arial" w:cs="Arial" w:hint="default"/>
        <w:b/>
        <w:i w:val="0"/>
        <w:color w:val="66BC29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ascii="Arial" w:hAnsi="Arial" w:cs="Arial" w:hint="default"/>
        <w:b/>
        <w:i w:val="0"/>
        <w:color w:val="737373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b w:val="0"/>
        <w:i w:val="0"/>
        <w:color w:val="000000"/>
        <w:spacing w:val="0"/>
        <w:sz w:val="20"/>
        <w:szCs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0"/>
        </w:tabs>
        <w:ind w:left="0" w:firstLine="851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14"/>
  </w:num>
  <w:num w:numId="4">
    <w:abstractNumId w:val="15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1"/>
  </w:num>
  <w:num w:numId="16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removePersonalInformation/>
  <w:removeDateAndTime/>
  <w:proofState w:spelling="clean" w:grammar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4E7"/>
    <w:rsid w:val="000004CB"/>
    <w:rsid w:val="0000098B"/>
    <w:rsid w:val="000012E0"/>
    <w:rsid w:val="000019A7"/>
    <w:rsid w:val="0000419E"/>
    <w:rsid w:val="00004542"/>
    <w:rsid w:val="00005A78"/>
    <w:rsid w:val="00005E58"/>
    <w:rsid w:val="000061CF"/>
    <w:rsid w:val="00011497"/>
    <w:rsid w:val="00011B6B"/>
    <w:rsid w:val="00011C86"/>
    <w:rsid w:val="000123F5"/>
    <w:rsid w:val="00012FD4"/>
    <w:rsid w:val="00013424"/>
    <w:rsid w:val="00013A01"/>
    <w:rsid w:val="0001463A"/>
    <w:rsid w:val="00014B90"/>
    <w:rsid w:val="000170F2"/>
    <w:rsid w:val="000174F9"/>
    <w:rsid w:val="00020ADA"/>
    <w:rsid w:val="000220CC"/>
    <w:rsid w:val="00025BD9"/>
    <w:rsid w:val="000260C2"/>
    <w:rsid w:val="00026566"/>
    <w:rsid w:val="00027DF0"/>
    <w:rsid w:val="00030902"/>
    <w:rsid w:val="00032F9B"/>
    <w:rsid w:val="00034BAA"/>
    <w:rsid w:val="000356C1"/>
    <w:rsid w:val="00035B73"/>
    <w:rsid w:val="00036641"/>
    <w:rsid w:val="00036BAE"/>
    <w:rsid w:val="00037770"/>
    <w:rsid w:val="000404D4"/>
    <w:rsid w:val="00040B86"/>
    <w:rsid w:val="00041557"/>
    <w:rsid w:val="0004192B"/>
    <w:rsid w:val="00043139"/>
    <w:rsid w:val="00043A62"/>
    <w:rsid w:val="00045071"/>
    <w:rsid w:val="00046FAA"/>
    <w:rsid w:val="00051C15"/>
    <w:rsid w:val="00051E80"/>
    <w:rsid w:val="0005226B"/>
    <w:rsid w:val="00052D29"/>
    <w:rsid w:val="000530AF"/>
    <w:rsid w:val="0005424A"/>
    <w:rsid w:val="00054F13"/>
    <w:rsid w:val="00055437"/>
    <w:rsid w:val="00055638"/>
    <w:rsid w:val="00055CD5"/>
    <w:rsid w:val="00056179"/>
    <w:rsid w:val="00056477"/>
    <w:rsid w:val="00056523"/>
    <w:rsid w:val="000578A2"/>
    <w:rsid w:val="00057C91"/>
    <w:rsid w:val="00057D52"/>
    <w:rsid w:val="00062606"/>
    <w:rsid w:val="000626F9"/>
    <w:rsid w:val="00063A73"/>
    <w:rsid w:val="00064148"/>
    <w:rsid w:val="00065174"/>
    <w:rsid w:val="000652E4"/>
    <w:rsid w:val="00065962"/>
    <w:rsid w:val="00065BDC"/>
    <w:rsid w:val="0006611E"/>
    <w:rsid w:val="00066213"/>
    <w:rsid w:val="0006673B"/>
    <w:rsid w:val="00066E97"/>
    <w:rsid w:val="00067EDA"/>
    <w:rsid w:val="00071E8A"/>
    <w:rsid w:val="00072E5D"/>
    <w:rsid w:val="000733E0"/>
    <w:rsid w:val="0007404D"/>
    <w:rsid w:val="000749CE"/>
    <w:rsid w:val="00074E3D"/>
    <w:rsid w:val="0007513A"/>
    <w:rsid w:val="0007560D"/>
    <w:rsid w:val="00075C46"/>
    <w:rsid w:val="00077D46"/>
    <w:rsid w:val="000816C3"/>
    <w:rsid w:val="00082746"/>
    <w:rsid w:val="000836D4"/>
    <w:rsid w:val="0008454E"/>
    <w:rsid w:val="000847DF"/>
    <w:rsid w:val="000860EC"/>
    <w:rsid w:val="000861D6"/>
    <w:rsid w:val="00087AE5"/>
    <w:rsid w:val="00091B50"/>
    <w:rsid w:val="0009317E"/>
    <w:rsid w:val="00093CB4"/>
    <w:rsid w:val="00093EA1"/>
    <w:rsid w:val="00094140"/>
    <w:rsid w:val="00094309"/>
    <w:rsid w:val="000943E2"/>
    <w:rsid w:val="00094701"/>
    <w:rsid w:val="00094D27"/>
    <w:rsid w:val="0009589C"/>
    <w:rsid w:val="000A0351"/>
    <w:rsid w:val="000A07AC"/>
    <w:rsid w:val="000A0E4B"/>
    <w:rsid w:val="000A13BE"/>
    <w:rsid w:val="000A17A1"/>
    <w:rsid w:val="000A17A5"/>
    <w:rsid w:val="000A2232"/>
    <w:rsid w:val="000A2522"/>
    <w:rsid w:val="000A2C1E"/>
    <w:rsid w:val="000A2F85"/>
    <w:rsid w:val="000A3C38"/>
    <w:rsid w:val="000A423E"/>
    <w:rsid w:val="000A4BCE"/>
    <w:rsid w:val="000A5E32"/>
    <w:rsid w:val="000A6579"/>
    <w:rsid w:val="000A7176"/>
    <w:rsid w:val="000A7A2C"/>
    <w:rsid w:val="000A7E88"/>
    <w:rsid w:val="000B0099"/>
    <w:rsid w:val="000B0215"/>
    <w:rsid w:val="000B1EE9"/>
    <w:rsid w:val="000B2752"/>
    <w:rsid w:val="000B2F14"/>
    <w:rsid w:val="000B3B9F"/>
    <w:rsid w:val="000B4057"/>
    <w:rsid w:val="000B4ED6"/>
    <w:rsid w:val="000B5643"/>
    <w:rsid w:val="000B6A3F"/>
    <w:rsid w:val="000B744A"/>
    <w:rsid w:val="000B7BD7"/>
    <w:rsid w:val="000C08B6"/>
    <w:rsid w:val="000C182B"/>
    <w:rsid w:val="000C1940"/>
    <w:rsid w:val="000C194E"/>
    <w:rsid w:val="000C2025"/>
    <w:rsid w:val="000C214F"/>
    <w:rsid w:val="000C2162"/>
    <w:rsid w:val="000C2337"/>
    <w:rsid w:val="000C23B9"/>
    <w:rsid w:val="000C252F"/>
    <w:rsid w:val="000C3321"/>
    <w:rsid w:val="000C337D"/>
    <w:rsid w:val="000C36E2"/>
    <w:rsid w:val="000C3EB4"/>
    <w:rsid w:val="000C6A35"/>
    <w:rsid w:val="000C75EE"/>
    <w:rsid w:val="000D0187"/>
    <w:rsid w:val="000D0293"/>
    <w:rsid w:val="000D26D3"/>
    <w:rsid w:val="000D2A81"/>
    <w:rsid w:val="000D35DE"/>
    <w:rsid w:val="000D3721"/>
    <w:rsid w:val="000D5086"/>
    <w:rsid w:val="000D55C6"/>
    <w:rsid w:val="000D5ED3"/>
    <w:rsid w:val="000D6C4B"/>
    <w:rsid w:val="000D6E3D"/>
    <w:rsid w:val="000D7216"/>
    <w:rsid w:val="000D734D"/>
    <w:rsid w:val="000D7B26"/>
    <w:rsid w:val="000E0EE1"/>
    <w:rsid w:val="000E1274"/>
    <w:rsid w:val="000E12A6"/>
    <w:rsid w:val="000E175C"/>
    <w:rsid w:val="000E191E"/>
    <w:rsid w:val="000E2BC1"/>
    <w:rsid w:val="000E5635"/>
    <w:rsid w:val="000E669A"/>
    <w:rsid w:val="000E725C"/>
    <w:rsid w:val="000F04D4"/>
    <w:rsid w:val="000F2190"/>
    <w:rsid w:val="000F21D1"/>
    <w:rsid w:val="000F2F92"/>
    <w:rsid w:val="000F346D"/>
    <w:rsid w:val="000F4AA8"/>
    <w:rsid w:val="000F504E"/>
    <w:rsid w:val="000F5306"/>
    <w:rsid w:val="000F553A"/>
    <w:rsid w:val="000F5964"/>
    <w:rsid w:val="000F62A2"/>
    <w:rsid w:val="000F65FE"/>
    <w:rsid w:val="000F7E93"/>
    <w:rsid w:val="00100052"/>
    <w:rsid w:val="00100526"/>
    <w:rsid w:val="00100752"/>
    <w:rsid w:val="0010082F"/>
    <w:rsid w:val="001014D0"/>
    <w:rsid w:val="0010176E"/>
    <w:rsid w:val="00102062"/>
    <w:rsid w:val="00102E51"/>
    <w:rsid w:val="0010325D"/>
    <w:rsid w:val="00103483"/>
    <w:rsid w:val="0010403E"/>
    <w:rsid w:val="001040FF"/>
    <w:rsid w:val="0010468A"/>
    <w:rsid w:val="00104C03"/>
    <w:rsid w:val="00107162"/>
    <w:rsid w:val="00107C54"/>
    <w:rsid w:val="001110D1"/>
    <w:rsid w:val="00111F83"/>
    <w:rsid w:val="0011229B"/>
    <w:rsid w:val="0011310B"/>
    <w:rsid w:val="0011322B"/>
    <w:rsid w:val="0011346D"/>
    <w:rsid w:val="00113613"/>
    <w:rsid w:val="00113B48"/>
    <w:rsid w:val="00114269"/>
    <w:rsid w:val="00114D32"/>
    <w:rsid w:val="001150B8"/>
    <w:rsid w:val="001158FF"/>
    <w:rsid w:val="001159C6"/>
    <w:rsid w:val="00115AD2"/>
    <w:rsid w:val="0011641F"/>
    <w:rsid w:val="00116703"/>
    <w:rsid w:val="001205E4"/>
    <w:rsid w:val="001208FC"/>
    <w:rsid w:val="00121D9A"/>
    <w:rsid w:val="00122176"/>
    <w:rsid w:val="00122346"/>
    <w:rsid w:val="00122C58"/>
    <w:rsid w:val="00123DD0"/>
    <w:rsid w:val="0012428D"/>
    <w:rsid w:val="00124D3D"/>
    <w:rsid w:val="001265B4"/>
    <w:rsid w:val="001265B5"/>
    <w:rsid w:val="00126FE0"/>
    <w:rsid w:val="00130936"/>
    <w:rsid w:val="0013156F"/>
    <w:rsid w:val="00131C67"/>
    <w:rsid w:val="00133D70"/>
    <w:rsid w:val="00133D71"/>
    <w:rsid w:val="001349F1"/>
    <w:rsid w:val="001358C8"/>
    <w:rsid w:val="001372B3"/>
    <w:rsid w:val="001372C5"/>
    <w:rsid w:val="001379EC"/>
    <w:rsid w:val="00137A5F"/>
    <w:rsid w:val="00140A5D"/>
    <w:rsid w:val="00142E95"/>
    <w:rsid w:val="001437E5"/>
    <w:rsid w:val="00144117"/>
    <w:rsid w:val="001444BB"/>
    <w:rsid w:val="0014500D"/>
    <w:rsid w:val="00145C6D"/>
    <w:rsid w:val="00146202"/>
    <w:rsid w:val="001504F4"/>
    <w:rsid w:val="00150B21"/>
    <w:rsid w:val="00150C8E"/>
    <w:rsid w:val="00150CBB"/>
    <w:rsid w:val="00150DF7"/>
    <w:rsid w:val="001514F3"/>
    <w:rsid w:val="0015510E"/>
    <w:rsid w:val="001553FF"/>
    <w:rsid w:val="00156E89"/>
    <w:rsid w:val="00157F8C"/>
    <w:rsid w:val="00157FCF"/>
    <w:rsid w:val="001600D0"/>
    <w:rsid w:val="00160401"/>
    <w:rsid w:val="00161D8F"/>
    <w:rsid w:val="00161FC1"/>
    <w:rsid w:val="00163B91"/>
    <w:rsid w:val="001642CC"/>
    <w:rsid w:val="00165836"/>
    <w:rsid w:val="00167484"/>
    <w:rsid w:val="001706E8"/>
    <w:rsid w:val="0017193D"/>
    <w:rsid w:val="00171B98"/>
    <w:rsid w:val="001720D7"/>
    <w:rsid w:val="0017227A"/>
    <w:rsid w:val="001727E5"/>
    <w:rsid w:val="001738E7"/>
    <w:rsid w:val="001740B7"/>
    <w:rsid w:val="0017451F"/>
    <w:rsid w:val="0017641C"/>
    <w:rsid w:val="00176F6A"/>
    <w:rsid w:val="00177535"/>
    <w:rsid w:val="00180CE0"/>
    <w:rsid w:val="00180D78"/>
    <w:rsid w:val="00180E35"/>
    <w:rsid w:val="00181E5C"/>
    <w:rsid w:val="001843A3"/>
    <w:rsid w:val="00184421"/>
    <w:rsid w:val="0018460B"/>
    <w:rsid w:val="0019017B"/>
    <w:rsid w:val="001903B4"/>
    <w:rsid w:val="001908B7"/>
    <w:rsid w:val="00190AA0"/>
    <w:rsid w:val="00190B1B"/>
    <w:rsid w:val="001922EA"/>
    <w:rsid w:val="00192B4E"/>
    <w:rsid w:val="001933BC"/>
    <w:rsid w:val="001938B4"/>
    <w:rsid w:val="00194063"/>
    <w:rsid w:val="001942BC"/>
    <w:rsid w:val="001952E0"/>
    <w:rsid w:val="00195A78"/>
    <w:rsid w:val="001968EE"/>
    <w:rsid w:val="00197705"/>
    <w:rsid w:val="001A0285"/>
    <w:rsid w:val="001A03E5"/>
    <w:rsid w:val="001A0E9F"/>
    <w:rsid w:val="001A230B"/>
    <w:rsid w:val="001A2B3F"/>
    <w:rsid w:val="001A2E3D"/>
    <w:rsid w:val="001A300C"/>
    <w:rsid w:val="001A43DF"/>
    <w:rsid w:val="001A55AA"/>
    <w:rsid w:val="001A5D98"/>
    <w:rsid w:val="001A6437"/>
    <w:rsid w:val="001A646B"/>
    <w:rsid w:val="001A68E3"/>
    <w:rsid w:val="001A6EB2"/>
    <w:rsid w:val="001A7B4E"/>
    <w:rsid w:val="001B0599"/>
    <w:rsid w:val="001B0DA9"/>
    <w:rsid w:val="001B0E7D"/>
    <w:rsid w:val="001B189C"/>
    <w:rsid w:val="001B1955"/>
    <w:rsid w:val="001B1A14"/>
    <w:rsid w:val="001B1DA7"/>
    <w:rsid w:val="001B31BE"/>
    <w:rsid w:val="001B3D0F"/>
    <w:rsid w:val="001B41F9"/>
    <w:rsid w:val="001B454E"/>
    <w:rsid w:val="001B477A"/>
    <w:rsid w:val="001B53E5"/>
    <w:rsid w:val="001B593D"/>
    <w:rsid w:val="001B750C"/>
    <w:rsid w:val="001C05A4"/>
    <w:rsid w:val="001C0B34"/>
    <w:rsid w:val="001C1007"/>
    <w:rsid w:val="001C1F94"/>
    <w:rsid w:val="001C33F7"/>
    <w:rsid w:val="001C355F"/>
    <w:rsid w:val="001C3576"/>
    <w:rsid w:val="001C3B58"/>
    <w:rsid w:val="001C4A96"/>
    <w:rsid w:val="001C5CD3"/>
    <w:rsid w:val="001C6395"/>
    <w:rsid w:val="001C6F8C"/>
    <w:rsid w:val="001C78FC"/>
    <w:rsid w:val="001D0326"/>
    <w:rsid w:val="001D0CD0"/>
    <w:rsid w:val="001D0D05"/>
    <w:rsid w:val="001D11E6"/>
    <w:rsid w:val="001D151E"/>
    <w:rsid w:val="001D26F9"/>
    <w:rsid w:val="001D27C4"/>
    <w:rsid w:val="001D38BF"/>
    <w:rsid w:val="001D435A"/>
    <w:rsid w:val="001D581B"/>
    <w:rsid w:val="001D5C2D"/>
    <w:rsid w:val="001D5EC7"/>
    <w:rsid w:val="001D6BFD"/>
    <w:rsid w:val="001D716C"/>
    <w:rsid w:val="001D7BC6"/>
    <w:rsid w:val="001E04E0"/>
    <w:rsid w:val="001E05C1"/>
    <w:rsid w:val="001E05F9"/>
    <w:rsid w:val="001E0F5E"/>
    <w:rsid w:val="001E2705"/>
    <w:rsid w:val="001E2866"/>
    <w:rsid w:val="001E2DB9"/>
    <w:rsid w:val="001E3004"/>
    <w:rsid w:val="001E30A6"/>
    <w:rsid w:val="001E3CE4"/>
    <w:rsid w:val="001E4CD3"/>
    <w:rsid w:val="001E4EE4"/>
    <w:rsid w:val="001E5206"/>
    <w:rsid w:val="001E522D"/>
    <w:rsid w:val="001E59B4"/>
    <w:rsid w:val="001E5B10"/>
    <w:rsid w:val="001E6237"/>
    <w:rsid w:val="001E6B71"/>
    <w:rsid w:val="001F0699"/>
    <w:rsid w:val="001F06A4"/>
    <w:rsid w:val="001F2D0F"/>
    <w:rsid w:val="001F3085"/>
    <w:rsid w:val="001F3539"/>
    <w:rsid w:val="001F4720"/>
    <w:rsid w:val="001F4B79"/>
    <w:rsid w:val="001F5031"/>
    <w:rsid w:val="001F61C6"/>
    <w:rsid w:val="001F6697"/>
    <w:rsid w:val="001F689E"/>
    <w:rsid w:val="001F6DFF"/>
    <w:rsid w:val="001F71ED"/>
    <w:rsid w:val="001F797A"/>
    <w:rsid w:val="00200896"/>
    <w:rsid w:val="00200977"/>
    <w:rsid w:val="00201B81"/>
    <w:rsid w:val="002022B4"/>
    <w:rsid w:val="002022E3"/>
    <w:rsid w:val="0020239D"/>
    <w:rsid w:val="002051AF"/>
    <w:rsid w:val="0020526E"/>
    <w:rsid w:val="00205A7E"/>
    <w:rsid w:val="00205CC7"/>
    <w:rsid w:val="002064E9"/>
    <w:rsid w:val="0020737D"/>
    <w:rsid w:val="00207EC8"/>
    <w:rsid w:val="00207F45"/>
    <w:rsid w:val="0021013B"/>
    <w:rsid w:val="00211872"/>
    <w:rsid w:val="0021220C"/>
    <w:rsid w:val="00212614"/>
    <w:rsid w:val="00213126"/>
    <w:rsid w:val="0021404A"/>
    <w:rsid w:val="002168BB"/>
    <w:rsid w:val="00216AA6"/>
    <w:rsid w:val="002172FD"/>
    <w:rsid w:val="002174D1"/>
    <w:rsid w:val="00221374"/>
    <w:rsid w:val="002216B2"/>
    <w:rsid w:val="00221AA6"/>
    <w:rsid w:val="00222288"/>
    <w:rsid w:val="00223087"/>
    <w:rsid w:val="00223856"/>
    <w:rsid w:val="00223B09"/>
    <w:rsid w:val="00223B96"/>
    <w:rsid w:val="0022459E"/>
    <w:rsid w:val="00224661"/>
    <w:rsid w:val="0022557F"/>
    <w:rsid w:val="00225D1D"/>
    <w:rsid w:val="002261C3"/>
    <w:rsid w:val="00226B7A"/>
    <w:rsid w:val="00226E4D"/>
    <w:rsid w:val="00230019"/>
    <w:rsid w:val="00230266"/>
    <w:rsid w:val="002307F8"/>
    <w:rsid w:val="00230C5D"/>
    <w:rsid w:val="00230DF7"/>
    <w:rsid w:val="00230FFF"/>
    <w:rsid w:val="002317F9"/>
    <w:rsid w:val="002329A0"/>
    <w:rsid w:val="0023588E"/>
    <w:rsid w:val="002366B7"/>
    <w:rsid w:val="00236CBA"/>
    <w:rsid w:val="002374D5"/>
    <w:rsid w:val="00237696"/>
    <w:rsid w:val="00240FB7"/>
    <w:rsid w:val="00241E3D"/>
    <w:rsid w:val="002425EF"/>
    <w:rsid w:val="0024298A"/>
    <w:rsid w:val="00242BEA"/>
    <w:rsid w:val="00243180"/>
    <w:rsid w:val="00244715"/>
    <w:rsid w:val="00246E21"/>
    <w:rsid w:val="002500F7"/>
    <w:rsid w:val="002503B8"/>
    <w:rsid w:val="00250628"/>
    <w:rsid w:val="00250FDD"/>
    <w:rsid w:val="0025123F"/>
    <w:rsid w:val="00251522"/>
    <w:rsid w:val="00251D96"/>
    <w:rsid w:val="002526D3"/>
    <w:rsid w:val="002540F3"/>
    <w:rsid w:val="002543C7"/>
    <w:rsid w:val="0025462D"/>
    <w:rsid w:val="002551C3"/>
    <w:rsid w:val="00256289"/>
    <w:rsid w:val="00256DCE"/>
    <w:rsid w:val="00256E12"/>
    <w:rsid w:val="002571D9"/>
    <w:rsid w:val="00260B20"/>
    <w:rsid w:val="002613C9"/>
    <w:rsid w:val="00261582"/>
    <w:rsid w:val="00261613"/>
    <w:rsid w:val="00261787"/>
    <w:rsid w:val="00262217"/>
    <w:rsid w:val="002622CA"/>
    <w:rsid w:val="00262D88"/>
    <w:rsid w:val="002639C5"/>
    <w:rsid w:val="002646ED"/>
    <w:rsid w:val="002647A0"/>
    <w:rsid w:val="0026492B"/>
    <w:rsid w:val="002656F3"/>
    <w:rsid w:val="0026667A"/>
    <w:rsid w:val="00266D4B"/>
    <w:rsid w:val="00267889"/>
    <w:rsid w:val="00270618"/>
    <w:rsid w:val="002710C8"/>
    <w:rsid w:val="00271D58"/>
    <w:rsid w:val="00272B6B"/>
    <w:rsid w:val="002730F5"/>
    <w:rsid w:val="0027648A"/>
    <w:rsid w:val="00276492"/>
    <w:rsid w:val="00277016"/>
    <w:rsid w:val="00277991"/>
    <w:rsid w:val="00277AF3"/>
    <w:rsid w:val="00280487"/>
    <w:rsid w:val="00280C0B"/>
    <w:rsid w:val="002811C2"/>
    <w:rsid w:val="00282AA8"/>
    <w:rsid w:val="0028342C"/>
    <w:rsid w:val="002854E1"/>
    <w:rsid w:val="00285E91"/>
    <w:rsid w:val="0028612B"/>
    <w:rsid w:val="00286584"/>
    <w:rsid w:val="00290005"/>
    <w:rsid w:val="00290AA5"/>
    <w:rsid w:val="00290F1F"/>
    <w:rsid w:val="00291FBE"/>
    <w:rsid w:val="00292D2F"/>
    <w:rsid w:val="00292ED0"/>
    <w:rsid w:val="0029344D"/>
    <w:rsid w:val="0029353B"/>
    <w:rsid w:val="00293916"/>
    <w:rsid w:val="0029440C"/>
    <w:rsid w:val="00295448"/>
    <w:rsid w:val="00295612"/>
    <w:rsid w:val="0029588B"/>
    <w:rsid w:val="00295E5D"/>
    <w:rsid w:val="00295FE6"/>
    <w:rsid w:val="002961E1"/>
    <w:rsid w:val="002979E0"/>
    <w:rsid w:val="002A09E5"/>
    <w:rsid w:val="002A17F1"/>
    <w:rsid w:val="002A187B"/>
    <w:rsid w:val="002A18E3"/>
    <w:rsid w:val="002A1FAF"/>
    <w:rsid w:val="002A223D"/>
    <w:rsid w:val="002A23FC"/>
    <w:rsid w:val="002A3626"/>
    <w:rsid w:val="002A42B1"/>
    <w:rsid w:val="002A46BB"/>
    <w:rsid w:val="002A4F3A"/>
    <w:rsid w:val="002A6DA3"/>
    <w:rsid w:val="002A732F"/>
    <w:rsid w:val="002A7E49"/>
    <w:rsid w:val="002B0847"/>
    <w:rsid w:val="002B0A95"/>
    <w:rsid w:val="002B27F2"/>
    <w:rsid w:val="002B3E8F"/>
    <w:rsid w:val="002B44C7"/>
    <w:rsid w:val="002B4A64"/>
    <w:rsid w:val="002B4CB7"/>
    <w:rsid w:val="002B4E66"/>
    <w:rsid w:val="002B5182"/>
    <w:rsid w:val="002C003D"/>
    <w:rsid w:val="002C010E"/>
    <w:rsid w:val="002C138E"/>
    <w:rsid w:val="002C2AF3"/>
    <w:rsid w:val="002C2B00"/>
    <w:rsid w:val="002C320C"/>
    <w:rsid w:val="002C3270"/>
    <w:rsid w:val="002C4A85"/>
    <w:rsid w:val="002C4B11"/>
    <w:rsid w:val="002C4EA3"/>
    <w:rsid w:val="002C50F6"/>
    <w:rsid w:val="002C5472"/>
    <w:rsid w:val="002C54D9"/>
    <w:rsid w:val="002C56B8"/>
    <w:rsid w:val="002C5CAC"/>
    <w:rsid w:val="002D0AC7"/>
    <w:rsid w:val="002D1757"/>
    <w:rsid w:val="002D1883"/>
    <w:rsid w:val="002D239F"/>
    <w:rsid w:val="002D29D0"/>
    <w:rsid w:val="002D3B9F"/>
    <w:rsid w:val="002D4171"/>
    <w:rsid w:val="002D4376"/>
    <w:rsid w:val="002D6275"/>
    <w:rsid w:val="002D758B"/>
    <w:rsid w:val="002E01B1"/>
    <w:rsid w:val="002E056B"/>
    <w:rsid w:val="002E19E3"/>
    <w:rsid w:val="002E1E5D"/>
    <w:rsid w:val="002E2545"/>
    <w:rsid w:val="002E2668"/>
    <w:rsid w:val="002E29E5"/>
    <w:rsid w:val="002E36AB"/>
    <w:rsid w:val="002E4BAF"/>
    <w:rsid w:val="002E5A20"/>
    <w:rsid w:val="002E5F90"/>
    <w:rsid w:val="002F0024"/>
    <w:rsid w:val="002F09D7"/>
    <w:rsid w:val="002F1153"/>
    <w:rsid w:val="002F1D49"/>
    <w:rsid w:val="002F2908"/>
    <w:rsid w:val="002F2EC2"/>
    <w:rsid w:val="002F3700"/>
    <w:rsid w:val="002F3BB2"/>
    <w:rsid w:val="002F3E89"/>
    <w:rsid w:val="002F4648"/>
    <w:rsid w:val="002F5A06"/>
    <w:rsid w:val="002F5A99"/>
    <w:rsid w:val="002F5D1D"/>
    <w:rsid w:val="002F6AEF"/>
    <w:rsid w:val="00301312"/>
    <w:rsid w:val="00301AA7"/>
    <w:rsid w:val="003022D5"/>
    <w:rsid w:val="00302352"/>
    <w:rsid w:val="00303451"/>
    <w:rsid w:val="00303781"/>
    <w:rsid w:val="00303EBB"/>
    <w:rsid w:val="0030476A"/>
    <w:rsid w:val="0030487E"/>
    <w:rsid w:val="003058FE"/>
    <w:rsid w:val="0030645F"/>
    <w:rsid w:val="00307398"/>
    <w:rsid w:val="00310D45"/>
    <w:rsid w:val="00310EAB"/>
    <w:rsid w:val="00311D31"/>
    <w:rsid w:val="00312AAA"/>
    <w:rsid w:val="00313FEB"/>
    <w:rsid w:val="00314CF1"/>
    <w:rsid w:val="00315F16"/>
    <w:rsid w:val="003160F6"/>
    <w:rsid w:val="003164C7"/>
    <w:rsid w:val="003169AF"/>
    <w:rsid w:val="00316DBE"/>
    <w:rsid w:val="00316F1F"/>
    <w:rsid w:val="0032096B"/>
    <w:rsid w:val="00320BEC"/>
    <w:rsid w:val="003211CD"/>
    <w:rsid w:val="003225BD"/>
    <w:rsid w:val="00324B47"/>
    <w:rsid w:val="00324DE6"/>
    <w:rsid w:val="003256AE"/>
    <w:rsid w:val="00326D50"/>
    <w:rsid w:val="00327E9D"/>
    <w:rsid w:val="003300E4"/>
    <w:rsid w:val="003302C8"/>
    <w:rsid w:val="00330A2A"/>
    <w:rsid w:val="00330AD5"/>
    <w:rsid w:val="003310DB"/>
    <w:rsid w:val="00334818"/>
    <w:rsid w:val="00334B94"/>
    <w:rsid w:val="00334FD8"/>
    <w:rsid w:val="00335F9F"/>
    <w:rsid w:val="00336B2B"/>
    <w:rsid w:val="00337CA4"/>
    <w:rsid w:val="0034071E"/>
    <w:rsid w:val="00340DD9"/>
    <w:rsid w:val="0034112E"/>
    <w:rsid w:val="003415AD"/>
    <w:rsid w:val="003432E9"/>
    <w:rsid w:val="003447A7"/>
    <w:rsid w:val="003454F3"/>
    <w:rsid w:val="0034621D"/>
    <w:rsid w:val="003465FC"/>
    <w:rsid w:val="0035136B"/>
    <w:rsid w:val="003518F4"/>
    <w:rsid w:val="00351EFF"/>
    <w:rsid w:val="00352A0B"/>
    <w:rsid w:val="00354BD2"/>
    <w:rsid w:val="0035550C"/>
    <w:rsid w:val="00355A90"/>
    <w:rsid w:val="00356668"/>
    <w:rsid w:val="003579C1"/>
    <w:rsid w:val="00360273"/>
    <w:rsid w:val="00361189"/>
    <w:rsid w:val="003614C4"/>
    <w:rsid w:val="0036174C"/>
    <w:rsid w:val="00361778"/>
    <w:rsid w:val="003617DE"/>
    <w:rsid w:val="00361FEF"/>
    <w:rsid w:val="0036328E"/>
    <w:rsid w:val="0036340F"/>
    <w:rsid w:val="0036386E"/>
    <w:rsid w:val="00364F32"/>
    <w:rsid w:val="003654C2"/>
    <w:rsid w:val="0036614B"/>
    <w:rsid w:val="003668A0"/>
    <w:rsid w:val="00367F29"/>
    <w:rsid w:val="00370F15"/>
    <w:rsid w:val="00371AA4"/>
    <w:rsid w:val="003722B9"/>
    <w:rsid w:val="003725CA"/>
    <w:rsid w:val="0037273E"/>
    <w:rsid w:val="00372C84"/>
    <w:rsid w:val="0037312A"/>
    <w:rsid w:val="00373547"/>
    <w:rsid w:val="00373691"/>
    <w:rsid w:val="00373C46"/>
    <w:rsid w:val="00374306"/>
    <w:rsid w:val="0037483A"/>
    <w:rsid w:val="00374D60"/>
    <w:rsid w:val="003766AE"/>
    <w:rsid w:val="003805DB"/>
    <w:rsid w:val="00385042"/>
    <w:rsid w:val="003855E6"/>
    <w:rsid w:val="00385804"/>
    <w:rsid w:val="00386065"/>
    <w:rsid w:val="003862A3"/>
    <w:rsid w:val="00387AA6"/>
    <w:rsid w:val="00387F8F"/>
    <w:rsid w:val="003902DC"/>
    <w:rsid w:val="00391BFA"/>
    <w:rsid w:val="00392679"/>
    <w:rsid w:val="00392B00"/>
    <w:rsid w:val="00392CCA"/>
    <w:rsid w:val="00394423"/>
    <w:rsid w:val="0039492C"/>
    <w:rsid w:val="0039511A"/>
    <w:rsid w:val="00396D30"/>
    <w:rsid w:val="003A3303"/>
    <w:rsid w:val="003A3676"/>
    <w:rsid w:val="003A3F41"/>
    <w:rsid w:val="003A4972"/>
    <w:rsid w:val="003A60ED"/>
    <w:rsid w:val="003A6A59"/>
    <w:rsid w:val="003A6D5A"/>
    <w:rsid w:val="003B0E3A"/>
    <w:rsid w:val="003B1207"/>
    <w:rsid w:val="003B121E"/>
    <w:rsid w:val="003B220E"/>
    <w:rsid w:val="003B3162"/>
    <w:rsid w:val="003B355A"/>
    <w:rsid w:val="003B3BC3"/>
    <w:rsid w:val="003B41E9"/>
    <w:rsid w:val="003B4E46"/>
    <w:rsid w:val="003B5E88"/>
    <w:rsid w:val="003B5FB3"/>
    <w:rsid w:val="003B71B8"/>
    <w:rsid w:val="003B74D6"/>
    <w:rsid w:val="003C076A"/>
    <w:rsid w:val="003C080D"/>
    <w:rsid w:val="003C0BA4"/>
    <w:rsid w:val="003C4D2D"/>
    <w:rsid w:val="003C4EC3"/>
    <w:rsid w:val="003C5216"/>
    <w:rsid w:val="003C6C33"/>
    <w:rsid w:val="003C73C7"/>
    <w:rsid w:val="003D0D8A"/>
    <w:rsid w:val="003D0E0C"/>
    <w:rsid w:val="003D0F19"/>
    <w:rsid w:val="003D13D5"/>
    <w:rsid w:val="003D16D9"/>
    <w:rsid w:val="003D2371"/>
    <w:rsid w:val="003D26F0"/>
    <w:rsid w:val="003D2A98"/>
    <w:rsid w:val="003D30EB"/>
    <w:rsid w:val="003D3187"/>
    <w:rsid w:val="003D338B"/>
    <w:rsid w:val="003D3544"/>
    <w:rsid w:val="003D4BC7"/>
    <w:rsid w:val="003D4F5B"/>
    <w:rsid w:val="003D53FB"/>
    <w:rsid w:val="003D563D"/>
    <w:rsid w:val="003D5F48"/>
    <w:rsid w:val="003D612E"/>
    <w:rsid w:val="003D66DC"/>
    <w:rsid w:val="003E001F"/>
    <w:rsid w:val="003E07D7"/>
    <w:rsid w:val="003E0FB3"/>
    <w:rsid w:val="003E176F"/>
    <w:rsid w:val="003E2612"/>
    <w:rsid w:val="003E2D21"/>
    <w:rsid w:val="003E307D"/>
    <w:rsid w:val="003E3169"/>
    <w:rsid w:val="003E321C"/>
    <w:rsid w:val="003E39D3"/>
    <w:rsid w:val="003E3D19"/>
    <w:rsid w:val="003E5F54"/>
    <w:rsid w:val="003E641C"/>
    <w:rsid w:val="003E7271"/>
    <w:rsid w:val="003E73FE"/>
    <w:rsid w:val="003E74DD"/>
    <w:rsid w:val="003E7D6B"/>
    <w:rsid w:val="003F123C"/>
    <w:rsid w:val="003F1C25"/>
    <w:rsid w:val="003F2664"/>
    <w:rsid w:val="003F43E2"/>
    <w:rsid w:val="003F4CB7"/>
    <w:rsid w:val="003F57FB"/>
    <w:rsid w:val="003F6960"/>
    <w:rsid w:val="003F72D1"/>
    <w:rsid w:val="003F7A35"/>
    <w:rsid w:val="00400227"/>
    <w:rsid w:val="004002CC"/>
    <w:rsid w:val="00400F2F"/>
    <w:rsid w:val="00401032"/>
    <w:rsid w:val="00401EB6"/>
    <w:rsid w:val="004027A5"/>
    <w:rsid w:val="00402950"/>
    <w:rsid w:val="0040381C"/>
    <w:rsid w:val="00403CF9"/>
    <w:rsid w:val="00404431"/>
    <w:rsid w:val="0040449E"/>
    <w:rsid w:val="00404AA6"/>
    <w:rsid w:val="00404C8A"/>
    <w:rsid w:val="0040512C"/>
    <w:rsid w:val="00406213"/>
    <w:rsid w:val="0040633F"/>
    <w:rsid w:val="00406449"/>
    <w:rsid w:val="004075AF"/>
    <w:rsid w:val="0040795F"/>
    <w:rsid w:val="00410139"/>
    <w:rsid w:val="004108CB"/>
    <w:rsid w:val="00411644"/>
    <w:rsid w:val="00411E16"/>
    <w:rsid w:val="004129BD"/>
    <w:rsid w:val="00412C2F"/>
    <w:rsid w:val="004130DD"/>
    <w:rsid w:val="00414860"/>
    <w:rsid w:val="00414DD3"/>
    <w:rsid w:val="00414FC6"/>
    <w:rsid w:val="00417715"/>
    <w:rsid w:val="0041778B"/>
    <w:rsid w:val="004215F1"/>
    <w:rsid w:val="00421AAB"/>
    <w:rsid w:val="00423A8F"/>
    <w:rsid w:val="00423B06"/>
    <w:rsid w:val="004264B2"/>
    <w:rsid w:val="004269B8"/>
    <w:rsid w:val="00426FB6"/>
    <w:rsid w:val="00430D59"/>
    <w:rsid w:val="00431D28"/>
    <w:rsid w:val="00432235"/>
    <w:rsid w:val="004322B6"/>
    <w:rsid w:val="00432D90"/>
    <w:rsid w:val="00432F8D"/>
    <w:rsid w:val="004331AE"/>
    <w:rsid w:val="004336F7"/>
    <w:rsid w:val="00433824"/>
    <w:rsid w:val="0043433D"/>
    <w:rsid w:val="00434E4D"/>
    <w:rsid w:val="00434FA9"/>
    <w:rsid w:val="004352BA"/>
    <w:rsid w:val="00435529"/>
    <w:rsid w:val="00435538"/>
    <w:rsid w:val="00435A28"/>
    <w:rsid w:val="00436156"/>
    <w:rsid w:val="00436461"/>
    <w:rsid w:val="00436F34"/>
    <w:rsid w:val="0043719F"/>
    <w:rsid w:val="0043735B"/>
    <w:rsid w:val="00437979"/>
    <w:rsid w:val="00440319"/>
    <w:rsid w:val="00440915"/>
    <w:rsid w:val="00440B56"/>
    <w:rsid w:val="00442381"/>
    <w:rsid w:val="004428BE"/>
    <w:rsid w:val="0044718C"/>
    <w:rsid w:val="004478B1"/>
    <w:rsid w:val="00447FB4"/>
    <w:rsid w:val="0045068C"/>
    <w:rsid w:val="00451F29"/>
    <w:rsid w:val="00452687"/>
    <w:rsid w:val="00453332"/>
    <w:rsid w:val="00454943"/>
    <w:rsid w:val="004577E7"/>
    <w:rsid w:val="004607E2"/>
    <w:rsid w:val="00462190"/>
    <w:rsid w:val="004624A9"/>
    <w:rsid w:val="0046319A"/>
    <w:rsid w:val="0046382F"/>
    <w:rsid w:val="00463D15"/>
    <w:rsid w:val="00463D9E"/>
    <w:rsid w:val="0046463C"/>
    <w:rsid w:val="004656C2"/>
    <w:rsid w:val="004666EE"/>
    <w:rsid w:val="004669F8"/>
    <w:rsid w:val="00466D1C"/>
    <w:rsid w:val="00470E8F"/>
    <w:rsid w:val="00470F9F"/>
    <w:rsid w:val="00471C17"/>
    <w:rsid w:val="00472C15"/>
    <w:rsid w:val="00473055"/>
    <w:rsid w:val="00473CFE"/>
    <w:rsid w:val="0047471F"/>
    <w:rsid w:val="00476C2C"/>
    <w:rsid w:val="0047708D"/>
    <w:rsid w:val="00477A4B"/>
    <w:rsid w:val="00477C72"/>
    <w:rsid w:val="004801C1"/>
    <w:rsid w:val="00480742"/>
    <w:rsid w:val="00480FD7"/>
    <w:rsid w:val="00481645"/>
    <w:rsid w:val="00482043"/>
    <w:rsid w:val="00482244"/>
    <w:rsid w:val="00482FA2"/>
    <w:rsid w:val="0048377E"/>
    <w:rsid w:val="00483CC5"/>
    <w:rsid w:val="004844FD"/>
    <w:rsid w:val="004851BC"/>
    <w:rsid w:val="00485889"/>
    <w:rsid w:val="00485CA4"/>
    <w:rsid w:val="00485F1D"/>
    <w:rsid w:val="004878E2"/>
    <w:rsid w:val="00487CF8"/>
    <w:rsid w:val="00490E32"/>
    <w:rsid w:val="00491618"/>
    <w:rsid w:val="00491839"/>
    <w:rsid w:val="004919CE"/>
    <w:rsid w:val="00491C58"/>
    <w:rsid w:val="00492CE8"/>
    <w:rsid w:val="00493223"/>
    <w:rsid w:val="00493CB9"/>
    <w:rsid w:val="00495078"/>
    <w:rsid w:val="004950F6"/>
    <w:rsid w:val="00496BC7"/>
    <w:rsid w:val="0049780A"/>
    <w:rsid w:val="004A0B33"/>
    <w:rsid w:val="004A0B9C"/>
    <w:rsid w:val="004A1287"/>
    <w:rsid w:val="004A214D"/>
    <w:rsid w:val="004A2236"/>
    <w:rsid w:val="004A39E4"/>
    <w:rsid w:val="004A46A7"/>
    <w:rsid w:val="004A4DF0"/>
    <w:rsid w:val="004A5663"/>
    <w:rsid w:val="004A65F7"/>
    <w:rsid w:val="004A6FF0"/>
    <w:rsid w:val="004A7867"/>
    <w:rsid w:val="004B0002"/>
    <w:rsid w:val="004B0883"/>
    <w:rsid w:val="004B11D9"/>
    <w:rsid w:val="004B251B"/>
    <w:rsid w:val="004B28D5"/>
    <w:rsid w:val="004B3089"/>
    <w:rsid w:val="004B585F"/>
    <w:rsid w:val="004B6FD8"/>
    <w:rsid w:val="004B70F7"/>
    <w:rsid w:val="004B7456"/>
    <w:rsid w:val="004B758B"/>
    <w:rsid w:val="004B7C93"/>
    <w:rsid w:val="004C069A"/>
    <w:rsid w:val="004C0980"/>
    <w:rsid w:val="004C1752"/>
    <w:rsid w:val="004C2609"/>
    <w:rsid w:val="004C424C"/>
    <w:rsid w:val="004C6322"/>
    <w:rsid w:val="004C6600"/>
    <w:rsid w:val="004C71CB"/>
    <w:rsid w:val="004D031A"/>
    <w:rsid w:val="004D0592"/>
    <w:rsid w:val="004D07BB"/>
    <w:rsid w:val="004D0BE5"/>
    <w:rsid w:val="004D10B7"/>
    <w:rsid w:val="004D13F8"/>
    <w:rsid w:val="004D2C0B"/>
    <w:rsid w:val="004D3999"/>
    <w:rsid w:val="004D49D4"/>
    <w:rsid w:val="004D4DCA"/>
    <w:rsid w:val="004D544F"/>
    <w:rsid w:val="004D5BF0"/>
    <w:rsid w:val="004D7241"/>
    <w:rsid w:val="004D7A30"/>
    <w:rsid w:val="004E049C"/>
    <w:rsid w:val="004E0A67"/>
    <w:rsid w:val="004E0DF1"/>
    <w:rsid w:val="004E0F87"/>
    <w:rsid w:val="004E1098"/>
    <w:rsid w:val="004E10F6"/>
    <w:rsid w:val="004E111C"/>
    <w:rsid w:val="004E1E45"/>
    <w:rsid w:val="004E3CB2"/>
    <w:rsid w:val="004E4F3F"/>
    <w:rsid w:val="004E513E"/>
    <w:rsid w:val="004E5550"/>
    <w:rsid w:val="004E64AF"/>
    <w:rsid w:val="004E6810"/>
    <w:rsid w:val="004E6CD8"/>
    <w:rsid w:val="004E73B8"/>
    <w:rsid w:val="004E7F5E"/>
    <w:rsid w:val="004F00C1"/>
    <w:rsid w:val="004F0ED0"/>
    <w:rsid w:val="004F1674"/>
    <w:rsid w:val="004F1801"/>
    <w:rsid w:val="004F3283"/>
    <w:rsid w:val="004F3E4E"/>
    <w:rsid w:val="004F4397"/>
    <w:rsid w:val="004F5AF5"/>
    <w:rsid w:val="004F6254"/>
    <w:rsid w:val="004F65CC"/>
    <w:rsid w:val="004F7CF1"/>
    <w:rsid w:val="00501345"/>
    <w:rsid w:val="00501BE5"/>
    <w:rsid w:val="0050270C"/>
    <w:rsid w:val="00503142"/>
    <w:rsid w:val="0050394D"/>
    <w:rsid w:val="005062B1"/>
    <w:rsid w:val="0050692D"/>
    <w:rsid w:val="00507072"/>
    <w:rsid w:val="00507BA1"/>
    <w:rsid w:val="00507D53"/>
    <w:rsid w:val="00511F41"/>
    <w:rsid w:val="005122C1"/>
    <w:rsid w:val="0051246F"/>
    <w:rsid w:val="00513180"/>
    <w:rsid w:val="0051426B"/>
    <w:rsid w:val="005155AE"/>
    <w:rsid w:val="005158CE"/>
    <w:rsid w:val="00515FBE"/>
    <w:rsid w:val="00520419"/>
    <w:rsid w:val="00520CEE"/>
    <w:rsid w:val="00520D65"/>
    <w:rsid w:val="005210B5"/>
    <w:rsid w:val="005214BC"/>
    <w:rsid w:val="00522072"/>
    <w:rsid w:val="005220B2"/>
    <w:rsid w:val="00522DED"/>
    <w:rsid w:val="005234E2"/>
    <w:rsid w:val="00523776"/>
    <w:rsid w:val="00523A27"/>
    <w:rsid w:val="00523C4D"/>
    <w:rsid w:val="0052462D"/>
    <w:rsid w:val="00524BF4"/>
    <w:rsid w:val="00525285"/>
    <w:rsid w:val="0052528F"/>
    <w:rsid w:val="00525A1C"/>
    <w:rsid w:val="00525B02"/>
    <w:rsid w:val="00530A6F"/>
    <w:rsid w:val="00531D6E"/>
    <w:rsid w:val="0053330B"/>
    <w:rsid w:val="0053357D"/>
    <w:rsid w:val="0053396E"/>
    <w:rsid w:val="00534046"/>
    <w:rsid w:val="00534F93"/>
    <w:rsid w:val="00535426"/>
    <w:rsid w:val="005356AC"/>
    <w:rsid w:val="005357BE"/>
    <w:rsid w:val="00536038"/>
    <w:rsid w:val="00536826"/>
    <w:rsid w:val="0053781E"/>
    <w:rsid w:val="0054092D"/>
    <w:rsid w:val="00540D11"/>
    <w:rsid w:val="00540F9A"/>
    <w:rsid w:val="00540FD4"/>
    <w:rsid w:val="00540FED"/>
    <w:rsid w:val="005412B0"/>
    <w:rsid w:val="0054199A"/>
    <w:rsid w:val="00541D01"/>
    <w:rsid w:val="005429FC"/>
    <w:rsid w:val="00542AF2"/>
    <w:rsid w:val="00544B98"/>
    <w:rsid w:val="005454E0"/>
    <w:rsid w:val="005458E2"/>
    <w:rsid w:val="00546C06"/>
    <w:rsid w:val="00546C5C"/>
    <w:rsid w:val="00547573"/>
    <w:rsid w:val="005475AA"/>
    <w:rsid w:val="005479A0"/>
    <w:rsid w:val="00551360"/>
    <w:rsid w:val="00552397"/>
    <w:rsid w:val="00552B18"/>
    <w:rsid w:val="00554309"/>
    <w:rsid w:val="00554650"/>
    <w:rsid w:val="005550FF"/>
    <w:rsid w:val="005558B9"/>
    <w:rsid w:val="00556D0C"/>
    <w:rsid w:val="005601A3"/>
    <w:rsid w:val="00560B1B"/>
    <w:rsid w:val="00561F80"/>
    <w:rsid w:val="00562C01"/>
    <w:rsid w:val="0056338F"/>
    <w:rsid w:val="0056399E"/>
    <w:rsid w:val="00564115"/>
    <w:rsid w:val="00564CB3"/>
    <w:rsid w:val="005668CC"/>
    <w:rsid w:val="00566E9E"/>
    <w:rsid w:val="005703D6"/>
    <w:rsid w:val="005715B3"/>
    <w:rsid w:val="00572246"/>
    <w:rsid w:val="0057289C"/>
    <w:rsid w:val="005733A3"/>
    <w:rsid w:val="00574BA5"/>
    <w:rsid w:val="00575174"/>
    <w:rsid w:val="00575A5C"/>
    <w:rsid w:val="00575E6B"/>
    <w:rsid w:val="00575EDA"/>
    <w:rsid w:val="00576042"/>
    <w:rsid w:val="00577A0E"/>
    <w:rsid w:val="00577A38"/>
    <w:rsid w:val="00577F9D"/>
    <w:rsid w:val="0058162B"/>
    <w:rsid w:val="00581665"/>
    <w:rsid w:val="00583298"/>
    <w:rsid w:val="00583413"/>
    <w:rsid w:val="0058492F"/>
    <w:rsid w:val="00584E3A"/>
    <w:rsid w:val="0058507D"/>
    <w:rsid w:val="0058662E"/>
    <w:rsid w:val="00586999"/>
    <w:rsid w:val="00587013"/>
    <w:rsid w:val="00587309"/>
    <w:rsid w:val="00587A93"/>
    <w:rsid w:val="005904D4"/>
    <w:rsid w:val="00591167"/>
    <w:rsid w:val="0059185A"/>
    <w:rsid w:val="00591BD8"/>
    <w:rsid w:val="005930EE"/>
    <w:rsid w:val="00593564"/>
    <w:rsid w:val="00593FE0"/>
    <w:rsid w:val="00594372"/>
    <w:rsid w:val="0059483C"/>
    <w:rsid w:val="00595D95"/>
    <w:rsid w:val="00595FEF"/>
    <w:rsid w:val="005960BF"/>
    <w:rsid w:val="00597FC0"/>
    <w:rsid w:val="005A2842"/>
    <w:rsid w:val="005A3856"/>
    <w:rsid w:val="005A42FE"/>
    <w:rsid w:val="005A438E"/>
    <w:rsid w:val="005A4FCD"/>
    <w:rsid w:val="005A5092"/>
    <w:rsid w:val="005A5723"/>
    <w:rsid w:val="005A6430"/>
    <w:rsid w:val="005A6BFA"/>
    <w:rsid w:val="005A71EC"/>
    <w:rsid w:val="005A7E71"/>
    <w:rsid w:val="005B054C"/>
    <w:rsid w:val="005B0BC5"/>
    <w:rsid w:val="005B0E4E"/>
    <w:rsid w:val="005B12FC"/>
    <w:rsid w:val="005B14ED"/>
    <w:rsid w:val="005B1DB7"/>
    <w:rsid w:val="005B2952"/>
    <w:rsid w:val="005B2C9C"/>
    <w:rsid w:val="005B3D7C"/>
    <w:rsid w:val="005B4EDD"/>
    <w:rsid w:val="005B4F99"/>
    <w:rsid w:val="005B710F"/>
    <w:rsid w:val="005B7AFF"/>
    <w:rsid w:val="005C036B"/>
    <w:rsid w:val="005C0A96"/>
    <w:rsid w:val="005C1B40"/>
    <w:rsid w:val="005C204D"/>
    <w:rsid w:val="005C206C"/>
    <w:rsid w:val="005C50CD"/>
    <w:rsid w:val="005C5237"/>
    <w:rsid w:val="005C5D19"/>
    <w:rsid w:val="005C6E16"/>
    <w:rsid w:val="005D01AF"/>
    <w:rsid w:val="005D1029"/>
    <w:rsid w:val="005D1078"/>
    <w:rsid w:val="005D120E"/>
    <w:rsid w:val="005D229C"/>
    <w:rsid w:val="005D2B73"/>
    <w:rsid w:val="005D3048"/>
    <w:rsid w:val="005D3324"/>
    <w:rsid w:val="005D37E6"/>
    <w:rsid w:val="005D40AB"/>
    <w:rsid w:val="005D504A"/>
    <w:rsid w:val="005D5073"/>
    <w:rsid w:val="005D5A33"/>
    <w:rsid w:val="005D5B7C"/>
    <w:rsid w:val="005D66FC"/>
    <w:rsid w:val="005D6900"/>
    <w:rsid w:val="005D6A30"/>
    <w:rsid w:val="005D737E"/>
    <w:rsid w:val="005D7B54"/>
    <w:rsid w:val="005D7C6F"/>
    <w:rsid w:val="005E04DD"/>
    <w:rsid w:val="005E4909"/>
    <w:rsid w:val="005E4B76"/>
    <w:rsid w:val="005E539A"/>
    <w:rsid w:val="005E5FFC"/>
    <w:rsid w:val="005E6270"/>
    <w:rsid w:val="005E79C5"/>
    <w:rsid w:val="005F0382"/>
    <w:rsid w:val="005F1500"/>
    <w:rsid w:val="005F1621"/>
    <w:rsid w:val="005F1F21"/>
    <w:rsid w:val="005F2F01"/>
    <w:rsid w:val="005F33BF"/>
    <w:rsid w:val="005F3D2D"/>
    <w:rsid w:val="005F4426"/>
    <w:rsid w:val="005F4DF6"/>
    <w:rsid w:val="005F58E1"/>
    <w:rsid w:val="005F6150"/>
    <w:rsid w:val="005F6972"/>
    <w:rsid w:val="006008FF"/>
    <w:rsid w:val="006011DC"/>
    <w:rsid w:val="00601AD6"/>
    <w:rsid w:val="00604D9A"/>
    <w:rsid w:val="006051CF"/>
    <w:rsid w:val="006061D9"/>
    <w:rsid w:val="006064C1"/>
    <w:rsid w:val="0060780D"/>
    <w:rsid w:val="00610E4F"/>
    <w:rsid w:val="00611153"/>
    <w:rsid w:val="00614832"/>
    <w:rsid w:val="00614BF8"/>
    <w:rsid w:val="006153DC"/>
    <w:rsid w:val="0061543A"/>
    <w:rsid w:val="00615957"/>
    <w:rsid w:val="00615D5A"/>
    <w:rsid w:val="006163FC"/>
    <w:rsid w:val="00616A88"/>
    <w:rsid w:val="00616CCC"/>
    <w:rsid w:val="00616FCA"/>
    <w:rsid w:val="0062043C"/>
    <w:rsid w:val="00620C8D"/>
    <w:rsid w:val="00620F3C"/>
    <w:rsid w:val="0062246D"/>
    <w:rsid w:val="00622EA3"/>
    <w:rsid w:val="00624411"/>
    <w:rsid w:val="00624794"/>
    <w:rsid w:val="006253FA"/>
    <w:rsid w:val="00625A6B"/>
    <w:rsid w:val="00626682"/>
    <w:rsid w:val="006270B7"/>
    <w:rsid w:val="00627FF8"/>
    <w:rsid w:val="00630560"/>
    <w:rsid w:val="00630639"/>
    <w:rsid w:val="00631006"/>
    <w:rsid w:val="0063145C"/>
    <w:rsid w:val="00632D83"/>
    <w:rsid w:val="00634408"/>
    <w:rsid w:val="00634E51"/>
    <w:rsid w:val="00635E76"/>
    <w:rsid w:val="0063733B"/>
    <w:rsid w:val="006378E4"/>
    <w:rsid w:val="00637A44"/>
    <w:rsid w:val="00640431"/>
    <w:rsid w:val="00642100"/>
    <w:rsid w:val="006423B9"/>
    <w:rsid w:val="00642DF8"/>
    <w:rsid w:val="00644E3E"/>
    <w:rsid w:val="00644FEB"/>
    <w:rsid w:val="00645832"/>
    <w:rsid w:val="00647869"/>
    <w:rsid w:val="006505A1"/>
    <w:rsid w:val="00650E2B"/>
    <w:rsid w:val="006510A1"/>
    <w:rsid w:val="0065114C"/>
    <w:rsid w:val="0065183A"/>
    <w:rsid w:val="00651901"/>
    <w:rsid w:val="00653611"/>
    <w:rsid w:val="00654081"/>
    <w:rsid w:val="00654B9B"/>
    <w:rsid w:val="00655D2E"/>
    <w:rsid w:val="0065643E"/>
    <w:rsid w:val="0065732B"/>
    <w:rsid w:val="006579B2"/>
    <w:rsid w:val="00657EB4"/>
    <w:rsid w:val="0066001F"/>
    <w:rsid w:val="0066245D"/>
    <w:rsid w:val="00665FF2"/>
    <w:rsid w:val="00666393"/>
    <w:rsid w:val="00666C48"/>
    <w:rsid w:val="00666D4A"/>
    <w:rsid w:val="00666EB2"/>
    <w:rsid w:val="0067007E"/>
    <w:rsid w:val="0067026F"/>
    <w:rsid w:val="006705AA"/>
    <w:rsid w:val="006713C3"/>
    <w:rsid w:val="006714A3"/>
    <w:rsid w:val="00673194"/>
    <w:rsid w:val="00673407"/>
    <w:rsid w:val="006738FD"/>
    <w:rsid w:val="006742CD"/>
    <w:rsid w:val="00674734"/>
    <w:rsid w:val="00675CD6"/>
    <w:rsid w:val="00675D23"/>
    <w:rsid w:val="006768A6"/>
    <w:rsid w:val="0067730F"/>
    <w:rsid w:val="00677814"/>
    <w:rsid w:val="00677B03"/>
    <w:rsid w:val="00677C61"/>
    <w:rsid w:val="00677D93"/>
    <w:rsid w:val="006800F3"/>
    <w:rsid w:val="00680113"/>
    <w:rsid w:val="006801DE"/>
    <w:rsid w:val="00680387"/>
    <w:rsid w:val="006805A1"/>
    <w:rsid w:val="00680C6C"/>
    <w:rsid w:val="0068127A"/>
    <w:rsid w:val="00681547"/>
    <w:rsid w:val="006819F1"/>
    <w:rsid w:val="00682FF0"/>
    <w:rsid w:val="00684473"/>
    <w:rsid w:val="006849D3"/>
    <w:rsid w:val="00685AF5"/>
    <w:rsid w:val="00685FEF"/>
    <w:rsid w:val="0068663D"/>
    <w:rsid w:val="00687166"/>
    <w:rsid w:val="0068788B"/>
    <w:rsid w:val="00690D37"/>
    <w:rsid w:val="00693965"/>
    <w:rsid w:val="00694391"/>
    <w:rsid w:val="006954F1"/>
    <w:rsid w:val="00695AEB"/>
    <w:rsid w:val="0069639E"/>
    <w:rsid w:val="0069687C"/>
    <w:rsid w:val="00697BAC"/>
    <w:rsid w:val="00697F66"/>
    <w:rsid w:val="006A1138"/>
    <w:rsid w:val="006A1345"/>
    <w:rsid w:val="006A2674"/>
    <w:rsid w:val="006A4104"/>
    <w:rsid w:val="006A425E"/>
    <w:rsid w:val="006A4B18"/>
    <w:rsid w:val="006A4BA9"/>
    <w:rsid w:val="006A4C9A"/>
    <w:rsid w:val="006B04DA"/>
    <w:rsid w:val="006B172F"/>
    <w:rsid w:val="006B1EE0"/>
    <w:rsid w:val="006B3197"/>
    <w:rsid w:val="006B3BD9"/>
    <w:rsid w:val="006B45FA"/>
    <w:rsid w:val="006B4CD9"/>
    <w:rsid w:val="006B4ED2"/>
    <w:rsid w:val="006B55B0"/>
    <w:rsid w:val="006B5831"/>
    <w:rsid w:val="006B6B49"/>
    <w:rsid w:val="006B7380"/>
    <w:rsid w:val="006B7C13"/>
    <w:rsid w:val="006C2303"/>
    <w:rsid w:val="006C26C2"/>
    <w:rsid w:val="006C4036"/>
    <w:rsid w:val="006C6F77"/>
    <w:rsid w:val="006D0712"/>
    <w:rsid w:val="006D0E9B"/>
    <w:rsid w:val="006D13FC"/>
    <w:rsid w:val="006D1F7F"/>
    <w:rsid w:val="006D22B6"/>
    <w:rsid w:val="006D25DF"/>
    <w:rsid w:val="006D28E6"/>
    <w:rsid w:val="006D3017"/>
    <w:rsid w:val="006D45F5"/>
    <w:rsid w:val="006D4687"/>
    <w:rsid w:val="006D4E98"/>
    <w:rsid w:val="006D4EC2"/>
    <w:rsid w:val="006D52F4"/>
    <w:rsid w:val="006D59CA"/>
    <w:rsid w:val="006D5B9E"/>
    <w:rsid w:val="006D6500"/>
    <w:rsid w:val="006D725A"/>
    <w:rsid w:val="006E01EA"/>
    <w:rsid w:val="006E05F6"/>
    <w:rsid w:val="006E0BBD"/>
    <w:rsid w:val="006E101F"/>
    <w:rsid w:val="006E1177"/>
    <w:rsid w:val="006E1253"/>
    <w:rsid w:val="006E1DBB"/>
    <w:rsid w:val="006E2594"/>
    <w:rsid w:val="006E2617"/>
    <w:rsid w:val="006E31BD"/>
    <w:rsid w:val="006E4EE3"/>
    <w:rsid w:val="006E5640"/>
    <w:rsid w:val="006E6C2B"/>
    <w:rsid w:val="006E6CF7"/>
    <w:rsid w:val="006E7655"/>
    <w:rsid w:val="006F152C"/>
    <w:rsid w:val="006F2816"/>
    <w:rsid w:val="006F3357"/>
    <w:rsid w:val="006F360E"/>
    <w:rsid w:val="006F36D2"/>
    <w:rsid w:val="006F4836"/>
    <w:rsid w:val="006F618D"/>
    <w:rsid w:val="006F6825"/>
    <w:rsid w:val="006F6D3D"/>
    <w:rsid w:val="00700155"/>
    <w:rsid w:val="0070024A"/>
    <w:rsid w:val="00700815"/>
    <w:rsid w:val="00700DE7"/>
    <w:rsid w:val="00701822"/>
    <w:rsid w:val="00701AB1"/>
    <w:rsid w:val="00702830"/>
    <w:rsid w:val="007030FB"/>
    <w:rsid w:val="00703885"/>
    <w:rsid w:val="007045B6"/>
    <w:rsid w:val="00704950"/>
    <w:rsid w:val="0070511A"/>
    <w:rsid w:val="007058FD"/>
    <w:rsid w:val="00705E7B"/>
    <w:rsid w:val="00706118"/>
    <w:rsid w:val="00706397"/>
    <w:rsid w:val="0070659B"/>
    <w:rsid w:val="00706928"/>
    <w:rsid w:val="007102D6"/>
    <w:rsid w:val="007108F9"/>
    <w:rsid w:val="007134C3"/>
    <w:rsid w:val="007143DB"/>
    <w:rsid w:val="00714502"/>
    <w:rsid w:val="00714DC7"/>
    <w:rsid w:val="00715DF3"/>
    <w:rsid w:val="00715F2D"/>
    <w:rsid w:val="007176E3"/>
    <w:rsid w:val="007176F1"/>
    <w:rsid w:val="00720179"/>
    <w:rsid w:val="0072093F"/>
    <w:rsid w:val="007216EE"/>
    <w:rsid w:val="00721EBA"/>
    <w:rsid w:val="007221CE"/>
    <w:rsid w:val="007228C8"/>
    <w:rsid w:val="00723A23"/>
    <w:rsid w:val="0072456C"/>
    <w:rsid w:val="00724C93"/>
    <w:rsid w:val="0072563B"/>
    <w:rsid w:val="0072574A"/>
    <w:rsid w:val="00730F89"/>
    <w:rsid w:val="00731DDA"/>
    <w:rsid w:val="00731F38"/>
    <w:rsid w:val="007323A3"/>
    <w:rsid w:val="007331DE"/>
    <w:rsid w:val="00734391"/>
    <w:rsid w:val="00736881"/>
    <w:rsid w:val="007374B4"/>
    <w:rsid w:val="0074064D"/>
    <w:rsid w:val="00740A49"/>
    <w:rsid w:val="00740A8B"/>
    <w:rsid w:val="00740B08"/>
    <w:rsid w:val="00740F78"/>
    <w:rsid w:val="00741D8D"/>
    <w:rsid w:val="00741E3F"/>
    <w:rsid w:val="0074226B"/>
    <w:rsid w:val="00744401"/>
    <w:rsid w:val="007455DB"/>
    <w:rsid w:val="00746CE1"/>
    <w:rsid w:val="00747DB0"/>
    <w:rsid w:val="00747EAC"/>
    <w:rsid w:val="00750642"/>
    <w:rsid w:val="00750755"/>
    <w:rsid w:val="00750977"/>
    <w:rsid w:val="00750990"/>
    <w:rsid w:val="00750CF4"/>
    <w:rsid w:val="00750DD2"/>
    <w:rsid w:val="00750EEC"/>
    <w:rsid w:val="00751B57"/>
    <w:rsid w:val="00751FBB"/>
    <w:rsid w:val="00752935"/>
    <w:rsid w:val="0075362E"/>
    <w:rsid w:val="0075364A"/>
    <w:rsid w:val="0075386C"/>
    <w:rsid w:val="00753AF7"/>
    <w:rsid w:val="00753F75"/>
    <w:rsid w:val="00754387"/>
    <w:rsid w:val="007545C2"/>
    <w:rsid w:val="00754C64"/>
    <w:rsid w:val="00755729"/>
    <w:rsid w:val="00755CD8"/>
    <w:rsid w:val="00756BDB"/>
    <w:rsid w:val="00757519"/>
    <w:rsid w:val="00757872"/>
    <w:rsid w:val="00757950"/>
    <w:rsid w:val="00757D90"/>
    <w:rsid w:val="00761AEA"/>
    <w:rsid w:val="00761F7E"/>
    <w:rsid w:val="007621D9"/>
    <w:rsid w:val="00762F38"/>
    <w:rsid w:val="00763883"/>
    <w:rsid w:val="007644EE"/>
    <w:rsid w:val="00765D16"/>
    <w:rsid w:val="0076606A"/>
    <w:rsid w:val="00766662"/>
    <w:rsid w:val="00766A02"/>
    <w:rsid w:val="0076770C"/>
    <w:rsid w:val="00767CD6"/>
    <w:rsid w:val="007715D5"/>
    <w:rsid w:val="007745F8"/>
    <w:rsid w:val="007747B8"/>
    <w:rsid w:val="007747F2"/>
    <w:rsid w:val="0077523A"/>
    <w:rsid w:val="00775575"/>
    <w:rsid w:val="007761BB"/>
    <w:rsid w:val="00776C15"/>
    <w:rsid w:val="00777383"/>
    <w:rsid w:val="00777934"/>
    <w:rsid w:val="00777BD1"/>
    <w:rsid w:val="00777DA1"/>
    <w:rsid w:val="00780FAC"/>
    <w:rsid w:val="00781411"/>
    <w:rsid w:val="0078180F"/>
    <w:rsid w:val="00781E80"/>
    <w:rsid w:val="007820C9"/>
    <w:rsid w:val="00782976"/>
    <w:rsid w:val="00782AB0"/>
    <w:rsid w:val="00783021"/>
    <w:rsid w:val="00783DC9"/>
    <w:rsid w:val="007853E0"/>
    <w:rsid w:val="00785F53"/>
    <w:rsid w:val="00786061"/>
    <w:rsid w:val="007867FF"/>
    <w:rsid w:val="007874E8"/>
    <w:rsid w:val="007877AD"/>
    <w:rsid w:val="007916A7"/>
    <w:rsid w:val="00792316"/>
    <w:rsid w:val="0079352E"/>
    <w:rsid w:val="00793F5D"/>
    <w:rsid w:val="00794940"/>
    <w:rsid w:val="00794DC7"/>
    <w:rsid w:val="00795158"/>
    <w:rsid w:val="007954EC"/>
    <w:rsid w:val="00795DA9"/>
    <w:rsid w:val="007960F5"/>
    <w:rsid w:val="007966A1"/>
    <w:rsid w:val="00797699"/>
    <w:rsid w:val="00797DFE"/>
    <w:rsid w:val="007A1491"/>
    <w:rsid w:val="007A162C"/>
    <w:rsid w:val="007A1908"/>
    <w:rsid w:val="007A2278"/>
    <w:rsid w:val="007A595C"/>
    <w:rsid w:val="007A6B42"/>
    <w:rsid w:val="007A6C0B"/>
    <w:rsid w:val="007B0885"/>
    <w:rsid w:val="007B134E"/>
    <w:rsid w:val="007B1547"/>
    <w:rsid w:val="007B1F39"/>
    <w:rsid w:val="007B23CF"/>
    <w:rsid w:val="007B2B7D"/>
    <w:rsid w:val="007B2D91"/>
    <w:rsid w:val="007B3EF1"/>
    <w:rsid w:val="007B4268"/>
    <w:rsid w:val="007B5006"/>
    <w:rsid w:val="007B65AF"/>
    <w:rsid w:val="007B6C23"/>
    <w:rsid w:val="007B7E72"/>
    <w:rsid w:val="007C1F96"/>
    <w:rsid w:val="007C27B6"/>
    <w:rsid w:val="007C427B"/>
    <w:rsid w:val="007C5393"/>
    <w:rsid w:val="007C5503"/>
    <w:rsid w:val="007C57A5"/>
    <w:rsid w:val="007C5880"/>
    <w:rsid w:val="007C67A7"/>
    <w:rsid w:val="007C752A"/>
    <w:rsid w:val="007C78C6"/>
    <w:rsid w:val="007D0561"/>
    <w:rsid w:val="007D197A"/>
    <w:rsid w:val="007D1984"/>
    <w:rsid w:val="007D1FB5"/>
    <w:rsid w:val="007D2141"/>
    <w:rsid w:val="007D3165"/>
    <w:rsid w:val="007D3D2B"/>
    <w:rsid w:val="007D53E8"/>
    <w:rsid w:val="007D573D"/>
    <w:rsid w:val="007D58BD"/>
    <w:rsid w:val="007D6E55"/>
    <w:rsid w:val="007D79C7"/>
    <w:rsid w:val="007D7D68"/>
    <w:rsid w:val="007E0F63"/>
    <w:rsid w:val="007E168C"/>
    <w:rsid w:val="007E18F1"/>
    <w:rsid w:val="007E2FA6"/>
    <w:rsid w:val="007E3AB4"/>
    <w:rsid w:val="007E478C"/>
    <w:rsid w:val="007E4DA8"/>
    <w:rsid w:val="007E5C4C"/>
    <w:rsid w:val="007E6663"/>
    <w:rsid w:val="007E693D"/>
    <w:rsid w:val="007E7E22"/>
    <w:rsid w:val="007E7FC1"/>
    <w:rsid w:val="007F0325"/>
    <w:rsid w:val="007F0343"/>
    <w:rsid w:val="007F1BB2"/>
    <w:rsid w:val="007F44B8"/>
    <w:rsid w:val="007F50B1"/>
    <w:rsid w:val="007F5C3C"/>
    <w:rsid w:val="007F6186"/>
    <w:rsid w:val="007F6A1E"/>
    <w:rsid w:val="007F6A43"/>
    <w:rsid w:val="007F761D"/>
    <w:rsid w:val="007F7D5F"/>
    <w:rsid w:val="00800BEA"/>
    <w:rsid w:val="00800D84"/>
    <w:rsid w:val="00802DD7"/>
    <w:rsid w:val="00802E55"/>
    <w:rsid w:val="00802EA8"/>
    <w:rsid w:val="00803DF2"/>
    <w:rsid w:val="00803F11"/>
    <w:rsid w:val="0080408D"/>
    <w:rsid w:val="008042C7"/>
    <w:rsid w:val="008048CF"/>
    <w:rsid w:val="00806969"/>
    <w:rsid w:val="0081066E"/>
    <w:rsid w:val="00811CB5"/>
    <w:rsid w:val="00812368"/>
    <w:rsid w:val="00813940"/>
    <w:rsid w:val="00813AED"/>
    <w:rsid w:val="008147F0"/>
    <w:rsid w:val="008159CD"/>
    <w:rsid w:val="00815A7E"/>
    <w:rsid w:val="0081747D"/>
    <w:rsid w:val="0081757F"/>
    <w:rsid w:val="008201D5"/>
    <w:rsid w:val="008215C8"/>
    <w:rsid w:val="008218D8"/>
    <w:rsid w:val="00821E8E"/>
    <w:rsid w:val="00824B5D"/>
    <w:rsid w:val="00825E6C"/>
    <w:rsid w:val="00826028"/>
    <w:rsid w:val="00826683"/>
    <w:rsid w:val="00826B38"/>
    <w:rsid w:val="00826C26"/>
    <w:rsid w:val="00826CA9"/>
    <w:rsid w:val="00827433"/>
    <w:rsid w:val="00830120"/>
    <w:rsid w:val="00830C45"/>
    <w:rsid w:val="008311F1"/>
    <w:rsid w:val="0083219F"/>
    <w:rsid w:val="008321CC"/>
    <w:rsid w:val="00832215"/>
    <w:rsid w:val="008323E7"/>
    <w:rsid w:val="00832789"/>
    <w:rsid w:val="00834456"/>
    <w:rsid w:val="00834964"/>
    <w:rsid w:val="00834EB8"/>
    <w:rsid w:val="00835771"/>
    <w:rsid w:val="00836310"/>
    <w:rsid w:val="00836D3C"/>
    <w:rsid w:val="008372C6"/>
    <w:rsid w:val="00837460"/>
    <w:rsid w:val="00841C8C"/>
    <w:rsid w:val="00843A0F"/>
    <w:rsid w:val="00843A40"/>
    <w:rsid w:val="00844117"/>
    <w:rsid w:val="008444F7"/>
    <w:rsid w:val="008449B0"/>
    <w:rsid w:val="008449DD"/>
    <w:rsid w:val="00845169"/>
    <w:rsid w:val="00845D6B"/>
    <w:rsid w:val="008517D4"/>
    <w:rsid w:val="00851DD6"/>
    <w:rsid w:val="00851E8A"/>
    <w:rsid w:val="00854654"/>
    <w:rsid w:val="008548E4"/>
    <w:rsid w:val="008550C8"/>
    <w:rsid w:val="0085593F"/>
    <w:rsid w:val="00856B29"/>
    <w:rsid w:val="00856F5F"/>
    <w:rsid w:val="008570F3"/>
    <w:rsid w:val="008572B9"/>
    <w:rsid w:val="00860ABC"/>
    <w:rsid w:val="00860F54"/>
    <w:rsid w:val="00861321"/>
    <w:rsid w:val="00861CA6"/>
    <w:rsid w:val="00861CF5"/>
    <w:rsid w:val="00862312"/>
    <w:rsid w:val="00862736"/>
    <w:rsid w:val="008652E3"/>
    <w:rsid w:val="00865536"/>
    <w:rsid w:val="008656BE"/>
    <w:rsid w:val="00865D95"/>
    <w:rsid w:val="008665F2"/>
    <w:rsid w:val="00866606"/>
    <w:rsid w:val="00866D54"/>
    <w:rsid w:val="0086794A"/>
    <w:rsid w:val="008706BF"/>
    <w:rsid w:val="00870C5D"/>
    <w:rsid w:val="008713F7"/>
    <w:rsid w:val="00872231"/>
    <w:rsid w:val="008725D4"/>
    <w:rsid w:val="0087288A"/>
    <w:rsid w:val="00872D3E"/>
    <w:rsid w:val="00873C59"/>
    <w:rsid w:val="008756E5"/>
    <w:rsid w:val="00875D49"/>
    <w:rsid w:val="00876275"/>
    <w:rsid w:val="00876BD0"/>
    <w:rsid w:val="00876E6C"/>
    <w:rsid w:val="00880188"/>
    <w:rsid w:val="0088039B"/>
    <w:rsid w:val="008804EA"/>
    <w:rsid w:val="008813C1"/>
    <w:rsid w:val="00881BAD"/>
    <w:rsid w:val="00881F59"/>
    <w:rsid w:val="00882F4B"/>
    <w:rsid w:val="008844E4"/>
    <w:rsid w:val="0088458D"/>
    <w:rsid w:val="0088569D"/>
    <w:rsid w:val="00886A9C"/>
    <w:rsid w:val="0089048C"/>
    <w:rsid w:val="00890AAB"/>
    <w:rsid w:val="00891007"/>
    <w:rsid w:val="00892655"/>
    <w:rsid w:val="00892A05"/>
    <w:rsid w:val="00892C21"/>
    <w:rsid w:val="008934FF"/>
    <w:rsid w:val="00893B04"/>
    <w:rsid w:val="00894A15"/>
    <w:rsid w:val="00894F9A"/>
    <w:rsid w:val="00895CCC"/>
    <w:rsid w:val="008965E1"/>
    <w:rsid w:val="00896EE8"/>
    <w:rsid w:val="00897723"/>
    <w:rsid w:val="00897C76"/>
    <w:rsid w:val="008A00BB"/>
    <w:rsid w:val="008A03FF"/>
    <w:rsid w:val="008A04E1"/>
    <w:rsid w:val="008A10B8"/>
    <w:rsid w:val="008A1ADB"/>
    <w:rsid w:val="008A2080"/>
    <w:rsid w:val="008A28A6"/>
    <w:rsid w:val="008A3E89"/>
    <w:rsid w:val="008A43F6"/>
    <w:rsid w:val="008A5278"/>
    <w:rsid w:val="008B0443"/>
    <w:rsid w:val="008B06EA"/>
    <w:rsid w:val="008B0D6E"/>
    <w:rsid w:val="008B186F"/>
    <w:rsid w:val="008B27B6"/>
    <w:rsid w:val="008B316C"/>
    <w:rsid w:val="008B3714"/>
    <w:rsid w:val="008B5BE2"/>
    <w:rsid w:val="008B65F6"/>
    <w:rsid w:val="008B70EC"/>
    <w:rsid w:val="008B7553"/>
    <w:rsid w:val="008B7FE2"/>
    <w:rsid w:val="008C0950"/>
    <w:rsid w:val="008C1BE1"/>
    <w:rsid w:val="008C2514"/>
    <w:rsid w:val="008C2D97"/>
    <w:rsid w:val="008C3255"/>
    <w:rsid w:val="008C325D"/>
    <w:rsid w:val="008C37F2"/>
    <w:rsid w:val="008C4149"/>
    <w:rsid w:val="008C48EF"/>
    <w:rsid w:val="008C792B"/>
    <w:rsid w:val="008C7E25"/>
    <w:rsid w:val="008D089D"/>
    <w:rsid w:val="008D24EE"/>
    <w:rsid w:val="008D2677"/>
    <w:rsid w:val="008D355D"/>
    <w:rsid w:val="008D49BD"/>
    <w:rsid w:val="008D4A0C"/>
    <w:rsid w:val="008D4ADC"/>
    <w:rsid w:val="008D5189"/>
    <w:rsid w:val="008D5FFC"/>
    <w:rsid w:val="008D74DC"/>
    <w:rsid w:val="008D75E9"/>
    <w:rsid w:val="008D7F7F"/>
    <w:rsid w:val="008E01CD"/>
    <w:rsid w:val="008E0348"/>
    <w:rsid w:val="008E1145"/>
    <w:rsid w:val="008E2350"/>
    <w:rsid w:val="008E317F"/>
    <w:rsid w:val="008E451A"/>
    <w:rsid w:val="008E4679"/>
    <w:rsid w:val="008E4B5C"/>
    <w:rsid w:val="008E6DED"/>
    <w:rsid w:val="008E736E"/>
    <w:rsid w:val="008F1CF6"/>
    <w:rsid w:val="008F2A8D"/>
    <w:rsid w:val="008F335C"/>
    <w:rsid w:val="008F3944"/>
    <w:rsid w:val="008F48F3"/>
    <w:rsid w:val="008F4ADB"/>
    <w:rsid w:val="008F4F76"/>
    <w:rsid w:val="008F5683"/>
    <w:rsid w:val="008F56BB"/>
    <w:rsid w:val="008F6646"/>
    <w:rsid w:val="008F6DF4"/>
    <w:rsid w:val="008F7522"/>
    <w:rsid w:val="008F79E8"/>
    <w:rsid w:val="00900C61"/>
    <w:rsid w:val="00902153"/>
    <w:rsid w:val="009025BD"/>
    <w:rsid w:val="00902B30"/>
    <w:rsid w:val="00902D93"/>
    <w:rsid w:val="00903C38"/>
    <w:rsid w:val="0090437B"/>
    <w:rsid w:val="009046F3"/>
    <w:rsid w:val="00904728"/>
    <w:rsid w:val="00904950"/>
    <w:rsid w:val="00904B2B"/>
    <w:rsid w:val="00904DD0"/>
    <w:rsid w:val="00904DFE"/>
    <w:rsid w:val="00904FF0"/>
    <w:rsid w:val="00905BF8"/>
    <w:rsid w:val="00905CCA"/>
    <w:rsid w:val="00906040"/>
    <w:rsid w:val="009060BA"/>
    <w:rsid w:val="00906253"/>
    <w:rsid w:val="0090680D"/>
    <w:rsid w:val="00906B82"/>
    <w:rsid w:val="0090724F"/>
    <w:rsid w:val="009076FF"/>
    <w:rsid w:val="00912085"/>
    <w:rsid w:val="0091210E"/>
    <w:rsid w:val="0091347E"/>
    <w:rsid w:val="009134A3"/>
    <w:rsid w:val="00913D53"/>
    <w:rsid w:val="00914A8E"/>
    <w:rsid w:val="00914C0D"/>
    <w:rsid w:val="00914DC4"/>
    <w:rsid w:val="009161C0"/>
    <w:rsid w:val="00920AF2"/>
    <w:rsid w:val="00920C73"/>
    <w:rsid w:val="00922540"/>
    <w:rsid w:val="009229D7"/>
    <w:rsid w:val="00922E65"/>
    <w:rsid w:val="009233EA"/>
    <w:rsid w:val="009237FE"/>
    <w:rsid w:val="00923831"/>
    <w:rsid w:val="009268E2"/>
    <w:rsid w:val="00927211"/>
    <w:rsid w:val="00930910"/>
    <w:rsid w:val="00932303"/>
    <w:rsid w:val="00932EC2"/>
    <w:rsid w:val="0093347A"/>
    <w:rsid w:val="0093465B"/>
    <w:rsid w:val="00936B11"/>
    <w:rsid w:val="00937897"/>
    <w:rsid w:val="009379A5"/>
    <w:rsid w:val="0094041C"/>
    <w:rsid w:val="009407C7"/>
    <w:rsid w:val="00940B7C"/>
    <w:rsid w:val="009421EE"/>
    <w:rsid w:val="00942538"/>
    <w:rsid w:val="00944235"/>
    <w:rsid w:val="00944414"/>
    <w:rsid w:val="009451F0"/>
    <w:rsid w:val="0094573D"/>
    <w:rsid w:val="00945C12"/>
    <w:rsid w:val="009473E7"/>
    <w:rsid w:val="009506DE"/>
    <w:rsid w:val="00950788"/>
    <w:rsid w:val="00950D5E"/>
    <w:rsid w:val="0095172F"/>
    <w:rsid w:val="00951750"/>
    <w:rsid w:val="00951EB0"/>
    <w:rsid w:val="009538C5"/>
    <w:rsid w:val="00954671"/>
    <w:rsid w:val="00954A5D"/>
    <w:rsid w:val="00954BAF"/>
    <w:rsid w:val="0095679D"/>
    <w:rsid w:val="0095775F"/>
    <w:rsid w:val="00957D44"/>
    <w:rsid w:val="00957E8F"/>
    <w:rsid w:val="00957F28"/>
    <w:rsid w:val="009605E2"/>
    <w:rsid w:val="00960D88"/>
    <w:rsid w:val="009610CE"/>
    <w:rsid w:val="00961239"/>
    <w:rsid w:val="00961714"/>
    <w:rsid w:val="00961746"/>
    <w:rsid w:val="00961DD0"/>
    <w:rsid w:val="0096242F"/>
    <w:rsid w:val="0096244C"/>
    <w:rsid w:val="00963389"/>
    <w:rsid w:val="00963939"/>
    <w:rsid w:val="00964563"/>
    <w:rsid w:val="009645C0"/>
    <w:rsid w:val="00964649"/>
    <w:rsid w:val="009654D7"/>
    <w:rsid w:val="009655EE"/>
    <w:rsid w:val="00965A66"/>
    <w:rsid w:val="009660B6"/>
    <w:rsid w:val="009673DC"/>
    <w:rsid w:val="009674AA"/>
    <w:rsid w:val="00970027"/>
    <w:rsid w:val="00970876"/>
    <w:rsid w:val="009712CF"/>
    <w:rsid w:val="009715E3"/>
    <w:rsid w:val="00971D36"/>
    <w:rsid w:val="00971DDF"/>
    <w:rsid w:val="00972406"/>
    <w:rsid w:val="00973234"/>
    <w:rsid w:val="00973926"/>
    <w:rsid w:val="00974C4E"/>
    <w:rsid w:val="00976105"/>
    <w:rsid w:val="009769B8"/>
    <w:rsid w:val="00976BBC"/>
    <w:rsid w:val="00977060"/>
    <w:rsid w:val="009816FB"/>
    <w:rsid w:val="0098336E"/>
    <w:rsid w:val="00983858"/>
    <w:rsid w:val="00983AD9"/>
    <w:rsid w:val="00984576"/>
    <w:rsid w:val="00986B45"/>
    <w:rsid w:val="00986D91"/>
    <w:rsid w:val="009877C8"/>
    <w:rsid w:val="0099039A"/>
    <w:rsid w:val="00991482"/>
    <w:rsid w:val="00991D39"/>
    <w:rsid w:val="00992292"/>
    <w:rsid w:val="009928C1"/>
    <w:rsid w:val="00992C64"/>
    <w:rsid w:val="0099383D"/>
    <w:rsid w:val="00994300"/>
    <w:rsid w:val="00994781"/>
    <w:rsid w:val="00994D37"/>
    <w:rsid w:val="0099672D"/>
    <w:rsid w:val="00996795"/>
    <w:rsid w:val="00997686"/>
    <w:rsid w:val="009A158B"/>
    <w:rsid w:val="009A3578"/>
    <w:rsid w:val="009A367D"/>
    <w:rsid w:val="009A3885"/>
    <w:rsid w:val="009A418C"/>
    <w:rsid w:val="009A4C78"/>
    <w:rsid w:val="009A507D"/>
    <w:rsid w:val="009A5187"/>
    <w:rsid w:val="009A55AB"/>
    <w:rsid w:val="009A5A2B"/>
    <w:rsid w:val="009A5FDF"/>
    <w:rsid w:val="009A65C8"/>
    <w:rsid w:val="009A6BEB"/>
    <w:rsid w:val="009A6FCA"/>
    <w:rsid w:val="009B0848"/>
    <w:rsid w:val="009B0BA3"/>
    <w:rsid w:val="009B1D32"/>
    <w:rsid w:val="009B3B93"/>
    <w:rsid w:val="009B40E2"/>
    <w:rsid w:val="009B42C3"/>
    <w:rsid w:val="009B45A4"/>
    <w:rsid w:val="009B4768"/>
    <w:rsid w:val="009B49FE"/>
    <w:rsid w:val="009B4D7A"/>
    <w:rsid w:val="009B5502"/>
    <w:rsid w:val="009B5576"/>
    <w:rsid w:val="009B7BCC"/>
    <w:rsid w:val="009C0C74"/>
    <w:rsid w:val="009C0EC7"/>
    <w:rsid w:val="009C234E"/>
    <w:rsid w:val="009C2375"/>
    <w:rsid w:val="009C2E96"/>
    <w:rsid w:val="009C376C"/>
    <w:rsid w:val="009C5534"/>
    <w:rsid w:val="009C5BAC"/>
    <w:rsid w:val="009C5D5A"/>
    <w:rsid w:val="009C5E69"/>
    <w:rsid w:val="009C6818"/>
    <w:rsid w:val="009C7BC2"/>
    <w:rsid w:val="009D0C2F"/>
    <w:rsid w:val="009D0CAE"/>
    <w:rsid w:val="009D1AC0"/>
    <w:rsid w:val="009D2447"/>
    <w:rsid w:val="009D2F5F"/>
    <w:rsid w:val="009D2FB1"/>
    <w:rsid w:val="009D3414"/>
    <w:rsid w:val="009D4266"/>
    <w:rsid w:val="009D442A"/>
    <w:rsid w:val="009D468A"/>
    <w:rsid w:val="009D4A69"/>
    <w:rsid w:val="009D5771"/>
    <w:rsid w:val="009D5FB4"/>
    <w:rsid w:val="009D61F9"/>
    <w:rsid w:val="009D6663"/>
    <w:rsid w:val="009D6CAF"/>
    <w:rsid w:val="009D6CCC"/>
    <w:rsid w:val="009D7DF2"/>
    <w:rsid w:val="009E01F7"/>
    <w:rsid w:val="009E17CF"/>
    <w:rsid w:val="009E18DC"/>
    <w:rsid w:val="009E1CE8"/>
    <w:rsid w:val="009E2AB2"/>
    <w:rsid w:val="009E2B12"/>
    <w:rsid w:val="009E319A"/>
    <w:rsid w:val="009E3B16"/>
    <w:rsid w:val="009E5192"/>
    <w:rsid w:val="009E5FE0"/>
    <w:rsid w:val="009E68F4"/>
    <w:rsid w:val="009E77CC"/>
    <w:rsid w:val="009E79DE"/>
    <w:rsid w:val="009F0313"/>
    <w:rsid w:val="009F03F2"/>
    <w:rsid w:val="009F1B44"/>
    <w:rsid w:val="009F43D2"/>
    <w:rsid w:val="009F4C52"/>
    <w:rsid w:val="009F5EBC"/>
    <w:rsid w:val="009F627E"/>
    <w:rsid w:val="009F6678"/>
    <w:rsid w:val="009F6AA5"/>
    <w:rsid w:val="009F78B3"/>
    <w:rsid w:val="009F78F4"/>
    <w:rsid w:val="00A00ACE"/>
    <w:rsid w:val="00A00EFE"/>
    <w:rsid w:val="00A01DC8"/>
    <w:rsid w:val="00A01DD0"/>
    <w:rsid w:val="00A01E80"/>
    <w:rsid w:val="00A0238C"/>
    <w:rsid w:val="00A02C48"/>
    <w:rsid w:val="00A03235"/>
    <w:rsid w:val="00A0532C"/>
    <w:rsid w:val="00A059A2"/>
    <w:rsid w:val="00A07C12"/>
    <w:rsid w:val="00A07DCE"/>
    <w:rsid w:val="00A11F2A"/>
    <w:rsid w:val="00A126CF"/>
    <w:rsid w:val="00A1495F"/>
    <w:rsid w:val="00A14DD7"/>
    <w:rsid w:val="00A1523A"/>
    <w:rsid w:val="00A15D70"/>
    <w:rsid w:val="00A17AE1"/>
    <w:rsid w:val="00A20071"/>
    <w:rsid w:val="00A21754"/>
    <w:rsid w:val="00A21948"/>
    <w:rsid w:val="00A21E62"/>
    <w:rsid w:val="00A22D97"/>
    <w:rsid w:val="00A23035"/>
    <w:rsid w:val="00A23F12"/>
    <w:rsid w:val="00A24357"/>
    <w:rsid w:val="00A248B5"/>
    <w:rsid w:val="00A24CB1"/>
    <w:rsid w:val="00A24E69"/>
    <w:rsid w:val="00A252DF"/>
    <w:rsid w:val="00A25423"/>
    <w:rsid w:val="00A25FCD"/>
    <w:rsid w:val="00A2617F"/>
    <w:rsid w:val="00A27379"/>
    <w:rsid w:val="00A27F31"/>
    <w:rsid w:val="00A3010E"/>
    <w:rsid w:val="00A30A58"/>
    <w:rsid w:val="00A30A7B"/>
    <w:rsid w:val="00A31245"/>
    <w:rsid w:val="00A312A0"/>
    <w:rsid w:val="00A31946"/>
    <w:rsid w:val="00A31B98"/>
    <w:rsid w:val="00A32F19"/>
    <w:rsid w:val="00A332E8"/>
    <w:rsid w:val="00A336C2"/>
    <w:rsid w:val="00A33788"/>
    <w:rsid w:val="00A33B4D"/>
    <w:rsid w:val="00A34ACD"/>
    <w:rsid w:val="00A35F43"/>
    <w:rsid w:val="00A36103"/>
    <w:rsid w:val="00A363DE"/>
    <w:rsid w:val="00A36B21"/>
    <w:rsid w:val="00A40EB5"/>
    <w:rsid w:val="00A4132E"/>
    <w:rsid w:val="00A42499"/>
    <w:rsid w:val="00A424F2"/>
    <w:rsid w:val="00A448FE"/>
    <w:rsid w:val="00A449D3"/>
    <w:rsid w:val="00A44EBC"/>
    <w:rsid w:val="00A45875"/>
    <w:rsid w:val="00A45BEE"/>
    <w:rsid w:val="00A45F62"/>
    <w:rsid w:val="00A45FB1"/>
    <w:rsid w:val="00A470B8"/>
    <w:rsid w:val="00A47330"/>
    <w:rsid w:val="00A500DD"/>
    <w:rsid w:val="00A506D4"/>
    <w:rsid w:val="00A5234A"/>
    <w:rsid w:val="00A523DE"/>
    <w:rsid w:val="00A529AB"/>
    <w:rsid w:val="00A53857"/>
    <w:rsid w:val="00A53CA3"/>
    <w:rsid w:val="00A55B04"/>
    <w:rsid w:val="00A5691B"/>
    <w:rsid w:val="00A56EEF"/>
    <w:rsid w:val="00A573F7"/>
    <w:rsid w:val="00A6011C"/>
    <w:rsid w:val="00A62A45"/>
    <w:rsid w:val="00A62D1D"/>
    <w:rsid w:val="00A63187"/>
    <w:rsid w:val="00A63F93"/>
    <w:rsid w:val="00A64572"/>
    <w:rsid w:val="00A65DF1"/>
    <w:rsid w:val="00A65F68"/>
    <w:rsid w:val="00A6681D"/>
    <w:rsid w:val="00A669C6"/>
    <w:rsid w:val="00A6777B"/>
    <w:rsid w:val="00A67835"/>
    <w:rsid w:val="00A70DFC"/>
    <w:rsid w:val="00A71D18"/>
    <w:rsid w:val="00A72523"/>
    <w:rsid w:val="00A72707"/>
    <w:rsid w:val="00A73019"/>
    <w:rsid w:val="00A74469"/>
    <w:rsid w:val="00A74D75"/>
    <w:rsid w:val="00A75223"/>
    <w:rsid w:val="00A75614"/>
    <w:rsid w:val="00A75980"/>
    <w:rsid w:val="00A767C3"/>
    <w:rsid w:val="00A777DF"/>
    <w:rsid w:val="00A80867"/>
    <w:rsid w:val="00A83043"/>
    <w:rsid w:val="00A83845"/>
    <w:rsid w:val="00A846D6"/>
    <w:rsid w:val="00A858C0"/>
    <w:rsid w:val="00A90734"/>
    <w:rsid w:val="00A90859"/>
    <w:rsid w:val="00A92F42"/>
    <w:rsid w:val="00A92FA7"/>
    <w:rsid w:val="00A93433"/>
    <w:rsid w:val="00A9381D"/>
    <w:rsid w:val="00A93BB0"/>
    <w:rsid w:val="00A93E67"/>
    <w:rsid w:val="00A9404C"/>
    <w:rsid w:val="00A942B2"/>
    <w:rsid w:val="00A95974"/>
    <w:rsid w:val="00A95F5B"/>
    <w:rsid w:val="00A96FEF"/>
    <w:rsid w:val="00A97A43"/>
    <w:rsid w:val="00A97F07"/>
    <w:rsid w:val="00AA032B"/>
    <w:rsid w:val="00AA1835"/>
    <w:rsid w:val="00AA18AA"/>
    <w:rsid w:val="00AA1A56"/>
    <w:rsid w:val="00AA3A65"/>
    <w:rsid w:val="00AA40A8"/>
    <w:rsid w:val="00AA44D6"/>
    <w:rsid w:val="00AA47EB"/>
    <w:rsid w:val="00AA49ED"/>
    <w:rsid w:val="00AA4B6D"/>
    <w:rsid w:val="00AA4DE2"/>
    <w:rsid w:val="00AA504E"/>
    <w:rsid w:val="00AA57B4"/>
    <w:rsid w:val="00AA6D22"/>
    <w:rsid w:val="00AB0485"/>
    <w:rsid w:val="00AB1442"/>
    <w:rsid w:val="00AB2410"/>
    <w:rsid w:val="00AB2E1B"/>
    <w:rsid w:val="00AB2E5A"/>
    <w:rsid w:val="00AB2F19"/>
    <w:rsid w:val="00AB41BE"/>
    <w:rsid w:val="00AB4D2F"/>
    <w:rsid w:val="00AB4F1A"/>
    <w:rsid w:val="00AB52DD"/>
    <w:rsid w:val="00AB6BC2"/>
    <w:rsid w:val="00AB6C79"/>
    <w:rsid w:val="00AB75AD"/>
    <w:rsid w:val="00AB7717"/>
    <w:rsid w:val="00AB78CF"/>
    <w:rsid w:val="00AC0CDA"/>
    <w:rsid w:val="00AC2711"/>
    <w:rsid w:val="00AC2777"/>
    <w:rsid w:val="00AC2C35"/>
    <w:rsid w:val="00AC3526"/>
    <w:rsid w:val="00AC3CD4"/>
    <w:rsid w:val="00AC4608"/>
    <w:rsid w:val="00AC4B8A"/>
    <w:rsid w:val="00AC650A"/>
    <w:rsid w:val="00AC6AEA"/>
    <w:rsid w:val="00AC6B36"/>
    <w:rsid w:val="00AC7AD2"/>
    <w:rsid w:val="00AD06C0"/>
    <w:rsid w:val="00AD133F"/>
    <w:rsid w:val="00AD1E1B"/>
    <w:rsid w:val="00AD22B6"/>
    <w:rsid w:val="00AD26CA"/>
    <w:rsid w:val="00AD2D93"/>
    <w:rsid w:val="00AD30BE"/>
    <w:rsid w:val="00AD3513"/>
    <w:rsid w:val="00AD3668"/>
    <w:rsid w:val="00AD47D4"/>
    <w:rsid w:val="00AD4CBA"/>
    <w:rsid w:val="00AD5584"/>
    <w:rsid w:val="00AD6BA0"/>
    <w:rsid w:val="00AD7286"/>
    <w:rsid w:val="00AD79A6"/>
    <w:rsid w:val="00AD7EEC"/>
    <w:rsid w:val="00AE00E4"/>
    <w:rsid w:val="00AE0ADA"/>
    <w:rsid w:val="00AE0D08"/>
    <w:rsid w:val="00AE33A3"/>
    <w:rsid w:val="00AE406A"/>
    <w:rsid w:val="00AE465A"/>
    <w:rsid w:val="00AE4943"/>
    <w:rsid w:val="00AE49B7"/>
    <w:rsid w:val="00AE4F93"/>
    <w:rsid w:val="00AE5F95"/>
    <w:rsid w:val="00AE70D5"/>
    <w:rsid w:val="00AE795E"/>
    <w:rsid w:val="00AE7A99"/>
    <w:rsid w:val="00AE7FF0"/>
    <w:rsid w:val="00AF06F2"/>
    <w:rsid w:val="00AF0AA3"/>
    <w:rsid w:val="00AF0F95"/>
    <w:rsid w:val="00AF1C16"/>
    <w:rsid w:val="00AF1DA7"/>
    <w:rsid w:val="00AF4C1F"/>
    <w:rsid w:val="00AF57A5"/>
    <w:rsid w:val="00AF67AA"/>
    <w:rsid w:val="00AF6930"/>
    <w:rsid w:val="00AF6AD4"/>
    <w:rsid w:val="00AF77FC"/>
    <w:rsid w:val="00B00399"/>
    <w:rsid w:val="00B0082D"/>
    <w:rsid w:val="00B014B6"/>
    <w:rsid w:val="00B0200C"/>
    <w:rsid w:val="00B031A2"/>
    <w:rsid w:val="00B0338A"/>
    <w:rsid w:val="00B03A74"/>
    <w:rsid w:val="00B03F37"/>
    <w:rsid w:val="00B0433F"/>
    <w:rsid w:val="00B04416"/>
    <w:rsid w:val="00B05BE4"/>
    <w:rsid w:val="00B10098"/>
    <w:rsid w:val="00B10589"/>
    <w:rsid w:val="00B109ED"/>
    <w:rsid w:val="00B11031"/>
    <w:rsid w:val="00B12C28"/>
    <w:rsid w:val="00B143B9"/>
    <w:rsid w:val="00B1537A"/>
    <w:rsid w:val="00B17005"/>
    <w:rsid w:val="00B17199"/>
    <w:rsid w:val="00B17857"/>
    <w:rsid w:val="00B20562"/>
    <w:rsid w:val="00B20769"/>
    <w:rsid w:val="00B21BFC"/>
    <w:rsid w:val="00B224B8"/>
    <w:rsid w:val="00B224C8"/>
    <w:rsid w:val="00B226B5"/>
    <w:rsid w:val="00B23B35"/>
    <w:rsid w:val="00B23C53"/>
    <w:rsid w:val="00B23EFE"/>
    <w:rsid w:val="00B24C2C"/>
    <w:rsid w:val="00B24DC5"/>
    <w:rsid w:val="00B257A2"/>
    <w:rsid w:val="00B2633F"/>
    <w:rsid w:val="00B26552"/>
    <w:rsid w:val="00B26569"/>
    <w:rsid w:val="00B269D9"/>
    <w:rsid w:val="00B27341"/>
    <w:rsid w:val="00B278BC"/>
    <w:rsid w:val="00B313FC"/>
    <w:rsid w:val="00B318ED"/>
    <w:rsid w:val="00B33458"/>
    <w:rsid w:val="00B33D0D"/>
    <w:rsid w:val="00B34436"/>
    <w:rsid w:val="00B34C2C"/>
    <w:rsid w:val="00B3698C"/>
    <w:rsid w:val="00B3733D"/>
    <w:rsid w:val="00B37CAB"/>
    <w:rsid w:val="00B4004E"/>
    <w:rsid w:val="00B40267"/>
    <w:rsid w:val="00B4144E"/>
    <w:rsid w:val="00B42C0D"/>
    <w:rsid w:val="00B42E8A"/>
    <w:rsid w:val="00B437B5"/>
    <w:rsid w:val="00B43D38"/>
    <w:rsid w:val="00B459C1"/>
    <w:rsid w:val="00B45C0A"/>
    <w:rsid w:val="00B465B3"/>
    <w:rsid w:val="00B505E1"/>
    <w:rsid w:val="00B50C40"/>
    <w:rsid w:val="00B51115"/>
    <w:rsid w:val="00B5195B"/>
    <w:rsid w:val="00B51D61"/>
    <w:rsid w:val="00B52DEC"/>
    <w:rsid w:val="00B532E2"/>
    <w:rsid w:val="00B53F0F"/>
    <w:rsid w:val="00B54072"/>
    <w:rsid w:val="00B55324"/>
    <w:rsid w:val="00B5547B"/>
    <w:rsid w:val="00B55EA5"/>
    <w:rsid w:val="00B56782"/>
    <w:rsid w:val="00B572C7"/>
    <w:rsid w:val="00B57A6A"/>
    <w:rsid w:val="00B61580"/>
    <w:rsid w:val="00B61D92"/>
    <w:rsid w:val="00B62238"/>
    <w:rsid w:val="00B625AF"/>
    <w:rsid w:val="00B62F60"/>
    <w:rsid w:val="00B630FB"/>
    <w:rsid w:val="00B63297"/>
    <w:rsid w:val="00B63615"/>
    <w:rsid w:val="00B638DC"/>
    <w:rsid w:val="00B63F21"/>
    <w:rsid w:val="00B6409E"/>
    <w:rsid w:val="00B64BA0"/>
    <w:rsid w:val="00B64BC3"/>
    <w:rsid w:val="00B6608F"/>
    <w:rsid w:val="00B66A7C"/>
    <w:rsid w:val="00B703DE"/>
    <w:rsid w:val="00B7130E"/>
    <w:rsid w:val="00B715EA"/>
    <w:rsid w:val="00B7215C"/>
    <w:rsid w:val="00B737B2"/>
    <w:rsid w:val="00B73994"/>
    <w:rsid w:val="00B74A54"/>
    <w:rsid w:val="00B757CF"/>
    <w:rsid w:val="00B75F4E"/>
    <w:rsid w:val="00B7622A"/>
    <w:rsid w:val="00B77FD8"/>
    <w:rsid w:val="00B8077D"/>
    <w:rsid w:val="00B81457"/>
    <w:rsid w:val="00B81CC8"/>
    <w:rsid w:val="00B84410"/>
    <w:rsid w:val="00B84630"/>
    <w:rsid w:val="00B84DAB"/>
    <w:rsid w:val="00B85464"/>
    <w:rsid w:val="00B85CE3"/>
    <w:rsid w:val="00B85D66"/>
    <w:rsid w:val="00B85E68"/>
    <w:rsid w:val="00B86930"/>
    <w:rsid w:val="00B9077A"/>
    <w:rsid w:val="00B90A47"/>
    <w:rsid w:val="00B92D1B"/>
    <w:rsid w:val="00B933F2"/>
    <w:rsid w:val="00B936A5"/>
    <w:rsid w:val="00B95C98"/>
    <w:rsid w:val="00B96F85"/>
    <w:rsid w:val="00B9726D"/>
    <w:rsid w:val="00B97EDF"/>
    <w:rsid w:val="00BA0FE5"/>
    <w:rsid w:val="00BA2141"/>
    <w:rsid w:val="00BA4146"/>
    <w:rsid w:val="00BA45D7"/>
    <w:rsid w:val="00BA55B7"/>
    <w:rsid w:val="00BA589D"/>
    <w:rsid w:val="00BB0193"/>
    <w:rsid w:val="00BB0ED5"/>
    <w:rsid w:val="00BB0FB8"/>
    <w:rsid w:val="00BB1229"/>
    <w:rsid w:val="00BB13FF"/>
    <w:rsid w:val="00BB2480"/>
    <w:rsid w:val="00BB3254"/>
    <w:rsid w:val="00BB40B9"/>
    <w:rsid w:val="00BB4572"/>
    <w:rsid w:val="00BB4895"/>
    <w:rsid w:val="00BB4A32"/>
    <w:rsid w:val="00BB5264"/>
    <w:rsid w:val="00BB53CB"/>
    <w:rsid w:val="00BB5684"/>
    <w:rsid w:val="00BB5DE4"/>
    <w:rsid w:val="00BB5F9D"/>
    <w:rsid w:val="00BB7227"/>
    <w:rsid w:val="00BB723A"/>
    <w:rsid w:val="00BB7242"/>
    <w:rsid w:val="00BC033D"/>
    <w:rsid w:val="00BC0750"/>
    <w:rsid w:val="00BC3D0B"/>
    <w:rsid w:val="00BC4100"/>
    <w:rsid w:val="00BC5C44"/>
    <w:rsid w:val="00BC5DBF"/>
    <w:rsid w:val="00BC62F0"/>
    <w:rsid w:val="00BC6682"/>
    <w:rsid w:val="00BC6D65"/>
    <w:rsid w:val="00BC7116"/>
    <w:rsid w:val="00BC74E7"/>
    <w:rsid w:val="00BC787F"/>
    <w:rsid w:val="00BD00EE"/>
    <w:rsid w:val="00BD01D8"/>
    <w:rsid w:val="00BD36BE"/>
    <w:rsid w:val="00BD3C47"/>
    <w:rsid w:val="00BD3F8D"/>
    <w:rsid w:val="00BD56E9"/>
    <w:rsid w:val="00BD6804"/>
    <w:rsid w:val="00BD6914"/>
    <w:rsid w:val="00BD6CE4"/>
    <w:rsid w:val="00BD6E9F"/>
    <w:rsid w:val="00BD728A"/>
    <w:rsid w:val="00BD7B45"/>
    <w:rsid w:val="00BD7FCA"/>
    <w:rsid w:val="00BE0BF9"/>
    <w:rsid w:val="00BE0E45"/>
    <w:rsid w:val="00BE1546"/>
    <w:rsid w:val="00BE169C"/>
    <w:rsid w:val="00BE1A9F"/>
    <w:rsid w:val="00BE1D9F"/>
    <w:rsid w:val="00BE4D08"/>
    <w:rsid w:val="00BE5AD3"/>
    <w:rsid w:val="00BE605A"/>
    <w:rsid w:val="00BE6CC0"/>
    <w:rsid w:val="00BF0762"/>
    <w:rsid w:val="00BF0C6C"/>
    <w:rsid w:val="00BF1109"/>
    <w:rsid w:val="00BF1EDB"/>
    <w:rsid w:val="00BF2568"/>
    <w:rsid w:val="00BF285A"/>
    <w:rsid w:val="00BF29F5"/>
    <w:rsid w:val="00BF46B7"/>
    <w:rsid w:val="00BF4CA2"/>
    <w:rsid w:val="00BF5EC7"/>
    <w:rsid w:val="00BF7848"/>
    <w:rsid w:val="00C00811"/>
    <w:rsid w:val="00C00DF5"/>
    <w:rsid w:val="00C00F8F"/>
    <w:rsid w:val="00C013BA"/>
    <w:rsid w:val="00C01BC1"/>
    <w:rsid w:val="00C02B0B"/>
    <w:rsid w:val="00C02B95"/>
    <w:rsid w:val="00C0409A"/>
    <w:rsid w:val="00C0440A"/>
    <w:rsid w:val="00C04D60"/>
    <w:rsid w:val="00C05E7D"/>
    <w:rsid w:val="00C05EA0"/>
    <w:rsid w:val="00C06A1D"/>
    <w:rsid w:val="00C06ADF"/>
    <w:rsid w:val="00C114C7"/>
    <w:rsid w:val="00C12D9B"/>
    <w:rsid w:val="00C13828"/>
    <w:rsid w:val="00C13C3A"/>
    <w:rsid w:val="00C1489E"/>
    <w:rsid w:val="00C1641C"/>
    <w:rsid w:val="00C17562"/>
    <w:rsid w:val="00C17D1A"/>
    <w:rsid w:val="00C20A2A"/>
    <w:rsid w:val="00C20E85"/>
    <w:rsid w:val="00C21723"/>
    <w:rsid w:val="00C21B3A"/>
    <w:rsid w:val="00C21CCE"/>
    <w:rsid w:val="00C2205B"/>
    <w:rsid w:val="00C227BE"/>
    <w:rsid w:val="00C2288A"/>
    <w:rsid w:val="00C22896"/>
    <w:rsid w:val="00C22FD9"/>
    <w:rsid w:val="00C23E75"/>
    <w:rsid w:val="00C24277"/>
    <w:rsid w:val="00C24580"/>
    <w:rsid w:val="00C26612"/>
    <w:rsid w:val="00C26C26"/>
    <w:rsid w:val="00C27BC1"/>
    <w:rsid w:val="00C27F25"/>
    <w:rsid w:val="00C31C72"/>
    <w:rsid w:val="00C31D6C"/>
    <w:rsid w:val="00C31DC0"/>
    <w:rsid w:val="00C32929"/>
    <w:rsid w:val="00C32A99"/>
    <w:rsid w:val="00C33789"/>
    <w:rsid w:val="00C34A4C"/>
    <w:rsid w:val="00C402D9"/>
    <w:rsid w:val="00C41192"/>
    <w:rsid w:val="00C419DA"/>
    <w:rsid w:val="00C429AD"/>
    <w:rsid w:val="00C42DA1"/>
    <w:rsid w:val="00C43A0E"/>
    <w:rsid w:val="00C44448"/>
    <w:rsid w:val="00C455F4"/>
    <w:rsid w:val="00C4596B"/>
    <w:rsid w:val="00C47B01"/>
    <w:rsid w:val="00C53522"/>
    <w:rsid w:val="00C5485A"/>
    <w:rsid w:val="00C554EB"/>
    <w:rsid w:val="00C55C5C"/>
    <w:rsid w:val="00C55F4B"/>
    <w:rsid w:val="00C5611B"/>
    <w:rsid w:val="00C5658E"/>
    <w:rsid w:val="00C56D08"/>
    <w:rsid w:val="00C60ACE"/>
    <w:rsid w:val="00C61DE7"/>
    <w:rsid w:val="00C61E18"/>
    <w:rsid w:val="00C6372A"/>
    <w:rsid w:val="00C63D92"/>
    <w:rsid w:val="00C6413B"/>
    <w:rsid w:val="00C643A1"/>
    <w:rsid w:val="00C64E44"/>
    <w:rsid w:val="00C662F6"/>
    <w:rsid w:val="00C66346"/>
    <w:rsid w:val="00C66732"/>
    <w:rsid w:val="00C66BA0"/>
    <w:rsid w:val="00C66DD7"/>
    <w:rsid w:val="00C66E16"/>
    <w:rsid w:val="00C70351"/>
    <w:rsid w:val="00C7132F"/>
    <w:rsid w:val="00C716E9"/>
    <w:rsid w:val="00C71B1A"/>
    <w:rsid w:val="00C71B99"/>
    <w:rsid w:val="00C71D57"/>
    <w:rsid w:val="00C71DB8"/>
    <w:rsid w:val="00C72247"/>
    <w:rsid w:val="00C727AB"/>
    <w:rsid w:val="00C73778"/>
    <w:rsid w:val="00C73910"/>
    <w:rsid w:val="00C74040"/>
    <w:rsid w:val="00C7546E"/>
    <w:rsid w:val="00C76630"/>
    <w:rsid w:val="00C76BF5"/>
    <w:rsid w:val="00C76EC4"/>
    <w:rsid w:val="00C802F5"/>
    <w:rsid w:val="00C8044F"/>
    <w:rsid w:val="00C81651"/>
    <w:rsid w:val="00C81C23"/>
    <w:rsid w:val="00C8241F"/>
    <w:rsid w:val="00C82779"/>
    <w:rsid w:val="00C83073"/>
    <w:rsid w:val="00C83683"/>
    <w:rsid w:val="00C84CB2"/>
    <w:rsid w:val="00C86AE6"/>
    <w:rsid w:val="00C86D19"/>
    <w:rsid w:val="00C86D58"/>
    <w:rsid w:val="00C86EA9"/>
    <w:rsid w:val="00C8772C"/>
    <w:rsid w:val="00C87CE4"/>
    <w:rsid w:val="00C90343"/>
    <w:rsid w:val="00C906C5"/>
    <w:rsid w:val="00C91008"/>
    <w:rsid w:val="00C9136D"/>
    <w:rsid w:val="00C9137C"/>
    <w:rsid w:val="00C91C04"/>
    <w:rsid w:val="00C91D25"/>
    <w:rsid w:val="00C92BC0"/>
    <w:rsid w:val="00C92BD4"/>
    <w:rsid w:val="00C9337A"/>
    <w:rsid w:val="00C9593A"/>
    <w:rsid w:val="00C95996"/>
    <w:rsid w:val="00C9688C"/>
    <w:rsid w:val="00C96E1D"/>
    <w:rsid w:val="00C9777D"/>
    <w:rsid w:val="00C97C0B"/>
    <w:rsid w:val="00CA0226"/>
    <w:rsid w:val="00CA02EB"/>
    <w:rsid w:val="00CA04A4"/>
    <w:rsid w:val="00CA123D"/>
    <w:rsid w:val="00CA129A"/>
    <w:rsid w:val="00CA139D"/>
    <w:rsid w:val="00CA2278"/>
    <w:rsid w:val="00CA2490"/>
    <w:rsid w:val="00CA4079"/>
    <w:rsid w:val="00CA4FA0"/>
    <w:rsid w:val="00CA5701"/>
    <w:rsid w:val="00CA5891"/>
    <w:rsid w:val="00CA5E76"/>
    <w:rsid w:val="00CA5EF3"/>
    <w:rsid w:val="00CA5EFE"/>
    <w:rsid w:val="00CB0199"/>
    <w:rsid w:val="00CB0421"/>
    <w:rsid w:val="00CB2322"/>
    <w:rsid w:val="00CB292C"/>
    <w:rsid w:val="00CB33B0"/>
    <w:rsid w:val="00CB3D4C"/>
    <w:rsid w:val="00CB48D7"/>
    <w:rsid w:val="00CB53D6"/>
    <w:rsid w:val="00CB5F8A"/>
    <w:rsid w:val="00CB6EC2"/>
    <w:rsid w:val="00CB7376"/>
    <w:rsid w:val="00CC17ED"/>
    <w:rsid w:val="00CC23F0"/>
    <w:rsid w:val="00CC246C"/>
    <w:rsid w:val="00CC24E3"/>
    <w:rsid w:val="00CC2C3B"/>
    <w:rsid w:val="00CC399C"/>
    <w:rsid w:val="00CC4090"/>
    <w:rsid w:val="00CC4686"/>
    <w:rsid w:val="00CC551A"/>
    <w:rsid w:val="00CC5747"/>
    <w:rsid w:val="00CC60A8"/>
    <w:rsid w:val="00CC679B"/>
    <w:rsid w:val="00CC6830"/>
    <w:rsid w:val="00CC6CBC"/>
    <w:rsid w:val="00CC71BB"/>
    <w:rsid w:val="00CC7529"/>
    <w:rsid w:val="00CC7A95"/>
    <w:rsid w:val="00CD00F4"/>
    <w:rsid w:val="00CD0314"/>
    <w:rsid w:val="00CD0338"/>
    <w:rsid w:val="00CD07D1"/>
    <w:rsid w:val="00CD2D16"/>
    <w:rsid w:val="00CD3074"/>
    <w:rsid w:val="00CD3973"/>
    <w:rsid w:val="00CD59C3"/>
    <w:rsid w:val="00CD5F13"/>
    <w:rsid w:val="00CE04C0"/>
    <w:rsid w:val="00CE0E97"/>
    <w:rsid w:val="00CE117F"/>
    <w:rsid w:val="00CE1271"/>
    <w:rsid w:val="00CE1ADC"/>
    <w:rsid w:val="00CE3B0D"/>
    <w:rsid w:val="00CE3B8D"/>
    <w:rsid w:val="00CE51BB"/>
    <w:rsid w:val="00CE595F"/>
    <w:rsid w:val="00CE59DC"/>
    <w:rsid w:val="00CE5AD2"/>
    <w:rsid w:val="00CE5B0C"/>
    <w:rsid w:val="00CE69E9"/>
    <w:rsid w:val="00CE6A44"/>
    <w:rsid w:val="00CE6D9B"/>
    <w:rsid w:val="00CF090E"/>
    <w:rsid w:val="00CF10AF"/>
    <w:rsid w:val="00CF2CC9"/>
    <w:rsid w:val="00CF4CCB"/>
    <w:rsid w:val="00CF5671"/>
    <w:rsid w:val="00CF5888"/>
    <w:rsid w:val="00D00FBE"/>
    <w:rsid w:val="00D01ECC"/>
    <w:rsid w:val="00D02F10"/>
    <w:rsid w:val="00D0367A"/>
    <w:rsid w:val="00D03E5A"/>
    <w:rsid w:val="00D050D3"/>
    <w:rsid w:val="00D05538"/>
    <w:rsid w:val="00D05A76"/>
    <w:rsid w:val="00D06A9E"/>
    <w:rsid w:val="00D0711C"/>
    <w:rsid w:val="00D076E9"/>
    <w:rsid w:val="00D106C7"/>
    <w:rsid w:val="00D10707"/>
    <w:rsid w:val="00D1169B"/>
    <w:rsid w:val="00D11EF5"/>
    <w:rsid w:val="00D1250A"/>
    <w:rsid w:val="00D12C4A"/>
    <w:rsid w:val="00D13BD6"/>
    <w:rsid w:val="00D1425D"/>
    <w:rsid w:val="00D14D21"/>
    <w:rsid w:val="00D17C73"/>
    <w:rsid w:val="00D20C4C"/>
    <w:rsid w:val="00D239A3"/>
    <w:rsid w:val="00D24565"/>
    <w:rsid w:val="00D24BE3"/>
    <w:rsid w:val="00D24F49"/>
    <w:rsid w:val="00D25CD0"/>
    <w:rsid w:val="00D27173"/>
    <w:rsid w:val="00D27FF9"/>
    <w:rsid w:val="00D305D4"/>
    <w:rsid w:val="00D31EFE"/>
    <w:rsid w:val="00D32482"/>
    <w:rsid w:val="00D331DC"/>
    <w:rsid w:val="00D33803"/>
    <w:rsid w:val="00D33965"/>
    <w:rsid w:val="00D356FA"/>
    <w:rsid w:val="00D3602C"/>
    <w:rsid w:val="00D374D6"/>
    <w:rsid w:val="00D37C5C"/>
    <w:rsid w:val="00D37F89"/>
    <w:rsid w:val="00D40F82"/>
    <w:rsid w:val="00D41A77"/>
    <w:rsid w:val="00D41BAC"/>
    <w:rsid w:val="00D4231D"/>
    <w:rsid w:val="00D42A2D"/>
    <w:rsid w:val="00D43436"/>
    <w:rsid w:val="00D44BB5"/>
    <w:rsid w:val="00D451C6"/>
    <w:rsid w:val="00D45A7E"/>
    <w:rsid w:val="00D4708D"/>
    <w:rsid w:val="00D4734D"/>
    <w:rsid w:val="00D47430"/>
    <w:rsid w:val="00D47E36"/>
    <w:rsid w:val="00D5059D"/>
    <w:rsid w:val="00D50A4D"/>
    <w:rsid w:val="00D51D74"/>
    <w:rsid w:val="00D52533"/>
    <w:rsid w:val="00D60BFA"/>
    <w:rsid w:val="00D60D7F"/>
    <w:rsid w:val="00D60DD1"/>
    <w:rsid w:val="00D61D43"/>
    <w:rsid w:val="00D6294F"/>
    <w:rsid w:val="00D64EEA"/>
    <w:rsid w:val="00D6519E"/>
    <w:rsid w:val="00D65AFB"/>
    <w:rsid w:val="00D6715C"/>
    <w:rsid w:val="00D67E30"/>
    <w:rsid w:val="00D70F7B"/>
    <w:rsid w:val="00D714C6"/>
    <w:rsid w:val="00D7201A"/>
    <w:rsid w:val="00D7322C"/>
    <w:rsid w:val="00D74434"/>
    <w:rsid w:val="00D7516E"/>
    <w:rsid w:val="00D75228"/>
    <w:rsid w:val="00D75751"/>
    <w:rsid w:val="00D75C3D"/>
    <w:rsid w:val="00D7753F"/>
    <w:rsid w:val="00D7758B"/>
    <w:rsid w:val="00D775F1"/>
    <w:rsid w:val="00D80BAE"/>
    <w:rsid w:val="00D814F6"/>
    <w:rsid w:val="00D81CAA"/>
    <w:rsid w:val="00D828BE"/>
    <w:rsid w:val="00D82C57"/>
    <w:rsid w:val="00D83EA7"/>
    <w:rsid w:val="00D840B4"/>
    <w:rsid w:val="00D840C7"/>
    <w:rsid w:val="00D85F9C"/>
    <w:rsid w:val="00D867D6"/>
    <w:rsid w:val="00D8795C"/>
    <w:rsid w:val="00D90520"/>
    <w:rsid w:val="00D90F6E"/>
    <w:rsid w:val="00D9156E"/>
    <w:rsid w:val="00D92026"/>
    <w:rsid w:val="00D921D1"/>
    <w:rsid w:val="00D9399F"/>
    <w:rsid w:val="00D93A8B"/>
    <w:rsid w:val="00D93F0F"/>
    <w:rsid w:val="00D94A9B"/>
    <w:rsid w:val="00D94D3F"/>
    <w:rsid w:val="00D94D6A"/>
    <w:rsid w:val="00D959B5"/>
    <w:rsid w:val="00D959F9"/>
    <w:rsid w:val="00D97092"/>
    <w:rsid w:val="00DA016F"/>
    <w:rsid w:val="00DA0C33"/>
    <w:rsid w:val="00DA0E2A"/>
    <w:rsid w:val="00DA184B"/>
    <w:rsid w:val="00DA1AD2"/>
    <w:rsid w:val="00DA263C"/>
    <w:rsid w:val="00DA27D3"/>
    <w:rsid w:val="00DA5083"/>
    <w:rsid w:val="00DA56A9"/>
    <w:rsid w:val="00DA572D"/>
    <w:rsid w:val="00DA5EBD"/>
    <w:rsid w:val="00DA737E"/>
    <w:rsid w:val="00DB05D9"/>
    <w:rsid w:val="00DB0821"/>
    <w:rsid w:val="00DB08A5"/>
    <w:rsid w:val="00DB11AD"/>
    <w:rsid w:val="00DB18A3"/>
    <w:rsid w:val="00DB3513"/>
    <w:rsid w:val="00DB3DD5"/>
    <w:rsid w:val="00DB5CC0"/>
    <w:rsid w:val="00DB5FE0"/>
    <w:rsid w:val="00DB6D7B"/>
    <w:rsid w:val="00DB6F1C"/>
    <w:rsid w:val="00DB7517"/>
    <w:rsid w:val="00DB7694"/>
    <w:rsid w:val="00DB78CF"/>
    <w:rsid w:val="00DC08D2"/>
    <w:rsid w:val="00DC2582"/>
    <w:rsid w:val="00DC27E9"/>
    <w:rsid w:val="00DC292F"/>
    <w:rsid w:val="00DC2930"/>
    <w:rsid w:val="00DC2B6F"/>
    <w:rsid w:val="00DC31DE"/>
    <w:rsid w:val="00DC413A"/>
    <w:rsid w:val="00DC45DA"/>
    <w:rsid w:val="00DC4C5C"/>
    <w:rsid w:val="00DC5B84"/>
    <w:rsid w:val="00DC60BE"/>
    <w:rsid w:val="00DC6EE9"/>
    <w:rsid w:val="00DC76A9"/>
    <w:rsid w:val="00DD21B0"/>
    <w:rsid w:val="00DD24B8"/>
    <w:rsid w:val="00DD268E"/>
    <w:rsid w:val="00DD3713"/>
    <w:rsid w:val="00DD5C33"/>
    <w:rsid w:val="00DD662E"/>
    <w:rsid w:val="00DD6C52"/>
    <w:rsid w:val="00DD73BA"/>
    <w:rsid w:val="00DE0799"/>
    <w:rsid w:val="00DE262C"/>
    <w:rsid w:val="00DE294C"/>
    <w:rsid w:val="00DE3C90"/>
    <w:rsid w:val="00DE3E09"/>
    <w:rsid w:val="00DE43B5"/>
    <w:rsid w:val="00DE4E8E"/>
    <w:rsid w:val="00DE7518"/>
    <w:rsid w:val="00DE77F3"/>
    <w:rsid w:val="00DE7917"/>
    <w:rsid w:val="00DE7B59"/>
    <w:rsid w:val="00DF0BA6"/>
    <w:rsid w:val="00DF0C03"/>
    <w:rsid w:val="00DF0E75"/>
    <w:rsid w:val="00DF15C9"/>
    <w:rsid w:val="00DF2C57"/>
    <w:rsid w:val="00DF2E8C"/>
    <w:rsid w:val="00DF3606"/>
    <w:rsid w:val="00DF3AA6"/>
    <w:rsid w:val="00DF56AB"/>
    <w:rsid w:val="00DF5ABF"/>
    <w:rsid w:val="00DF61D7"/>
    <w:rsid w:val="00DF709A"/>
    <w:rsid w:val="00DF722D"/>
    <w:rsid w:val="00DF74B2"/>
    <w:rsid w:val="00DF7509"/>
    <w:rsid w:val="00E00948"/>
    <w:rsid w:val="00E01121"/>
    <w:rsid w:val="00E02799"/>
    <w:rsid w:val="00E0395C"/>
    <w:rsid w:val="00E041D5"/>
    <w:rsid w:val="00E04921"/>
    <w:rsid w:val="00E05352"/>
    <w:rsid w:val="00E0601A"/>
    <w:rsid w:val="00E06D2F"/>
    <w:rsid w:val="00E06DCA"/>
    <w:rsid w:val="00E07C95"/>
    <w:rsid w:val="00E1023C"/>
    <w:rsid w:val="00E118AB"/>
    <w:rsid w:val="00E11AFE"/>
    <w:rsid w:val="00E141C9"/>
    <w:rsid w:val="00E141D8"/>
    <w:rsid w:val="00E14DD1"/>
    <w:rsid w:val="00E152BB"/>
    <w:rsid w:val="00E15344"/>
    <w:rsid w:val="00E159A5"/>
    <w:rsid w:val="00E15BC4"/>
    <w:rsid w:val="00E15F0B"/>
    <w:rsid w:val="00E1679E"/>
    <w:rsid w:val="00E1682C"/>
    <w:rsid w:val="00E16D6F"/>
    <w:rsid w:val="00E17935"/>
    <w:rsid w:val="00E17D21"/>
    <w:rsid w:val="00E20E20"/>
    <w:rsid w:val="00E228F3"/>
    <w:rsid w:val="00E24422"/>
    <w:rsid w:val="00E25175"/>
    <w:rsid w:val="00E276B2"/>
    <w:rsid w:val="00E279E7"/>
    <w:rsid w:val="00E305FB"/>
    <w:rsid w:val="00E31653"/>
    <w:rsid w:val="00E328E8"/>
    <w:rsid w:val="00E32E5C"/>
    <w:rsid w:val="00E330E9"/>
    <w:rsid w:val="00E33C9B"/>
    <w:rsid w:val="00E33E05"/>
    <w:rsid w:val="00E3408F"/>
    <w:rsid w:val="00E34503"/>
    <w:rsid w:val="00E35118"/>
    <w:rsid w:val="00E35D47"/>
    <w:rsid w:val="00E36A64"/>
    <w:rsid w:val="00E36C87"/>
    <w:rsid w:val="00E371E2"/>
    <w:rsid w:val="00E37441"/>
    <w:rsid w:val="00E40DEA"/>
    <w:rsid w:val="00E41B5C"/>
    <w:rsid w:val="00E41E60"/>
    <w:rsid w:val="00E42DED"/>
    <w:rsid w:val="00E431CC"/>
    <w:rsid w:val="00E43614"/>
    <w:rsid w:val="00E44143"/>
    <w:rsid w:val="00E45086"/>
    <w:rsid w:val="00E452EC"/>
    <w:rsid w:val="00E4589C"/>
    <w:rsid w:val="00E465AA"/>
    <w:rsid w:val="00E503EE"/>
    <w:rsid w:val="00E51313"/>
    <w:rsid w:val="00E52297"/>
    <w:rsid w:val="00E524B8"/>
    <w:rsid w:val="00E52C56"/>
    <w:rsid w:val="00E52FF8"/>
    <w:rsid w:val="00E533A3"/>
    <w:rsid w:val="00E53BCB"/>
    <w:rsid w:val="00E55FEA"/>
    <w:rsid w:val="00E5670F"/>
    <w:rsid w:val="00E57373"/>
    <w:rsid w:val="00E573E5"/>
    <w:rsid w:val="00E602FD"/>
    <w:rsid w:val="00E61049"/>
    <w:rsid w:val="00E639C5"/>
    <w:rsid w:val="00E6555B"/>
    <w:rsid w:val="00E65648"/>
    <w:rsid w:val="00E65AFC"/>
    <w:rsid w:val="00E6724B"/>
    <w:rsid w:val="00E6796F"/>
    <w:rsid w:val="00E67CED"/>
    <w:rsid w:val="00E67ED1"/>
    <w:rsid w:val="00E70CC2"/>
    <w:rsid w:val="00E70F3F"/>
    <w:rsid w:val="00E7191F"/>
    <w:rsid w:val="00E71F6E"/>
    <w:rsid w:val="00E72D5A"/>
    <w:rsid w:val="00E7301B"/>
    <w:rsid w:val="00E7391D"/>
    <w:rsid w:val="00E73F2D"/>
    <w:rsid w:val="00E74737"/>
    <w:rsid w:val="00E7480F"/>
    <w:rsid w:val="00E75B4B"/>
    <w:rsid w:val="00E76820"/>
    <w:rsid w:val="00E76FB8"/>
    <w:rsid w:val="00E773D6"/>
    <w:rsid w:val="00E7780F"/>
    <w:rsid w:val="00E80270"/>
    <w:rsid w:val="00E80800"/>
    <w:rsid w:val="00E82674"/>
    <w:rsid w:val="00E82C4A"/>
    <w:rsid w:val="00E843D2"/>
    <w:rsid w:val="00E85516"/>
    <w:rsid w:val="00E8584D"/>
    <w:rsid w:val="00E85A9F"/>
    <w:rsid w:val="00E86AAB"/>
    <w:rsid w:val="00E9010B"/>
    <w:rsid w:val="00E9111E"/>
    <w:rsid w:val="00E91C86"/>
    <w:rsid w:val="00E92367"/>
    <w:rsid w:val="00E93089"/>
    <w:rsid w:val="00E93311"/>
    <w:rsid w:val="00E94D61"/>
    <w:rsid w:val="00E95F66"/>
    <w:rsid w:val="00E96CC0"/>
    <w:rsid w:val="00E96F00"/>
    <w:rsid w:val="00E97155"/>
    <w:rsid w:val="00E972C8"/>
    <w:rsid w:val="00E9772C"/>
    <w:rsid w:val="00E97E87"/>
    <w:rsid w:val="00EA0523"/>
    <w:rsid w:val="00EA0F3C"/>
    <w:rsid w:val="00EA1AFF"/>
    <w:rsid w:val="00EA2ED1"/>
    <w:rsid w:val="00EA3429"/>
    <w:rsid w:val="00EA37DF"/>
    <w:rsid w:val="00EA3C50"/>
    <w:rsid w:val="00EA4A04"/>
    <w:rsid w:val="00EA55B1"/>
    <w:rsid w:val="00EA57EF"/>
    <w:rsid w:val="00EA5ADB"/>
    <w:rsid w:val="00EA5CE5"/>
    <w:rsid w:val="00EA5EC1"/>
    <w:rsid w:val="00EA6D72"/>
    <w:rsid w:val="00EA7985"/>
    <w:rsid w:val="00EB13AD"/>
    <w:rsid w:val="00EB3C9E"/>
    <w:rsid w:val="00EB3CA8"/>
    <w:rsid w:val="00EB3CDC"/>
    <w:rsid w:val="00EB45AC"/>
    <w:rsid w:val="00EB4711"/>
    <w:rsid w:val="00EB53C5"/>
    <w:rsid w:val="00EB5C6F"/>
    <w:rsid w:val="00EB7751"/>
    <w:rsid w:val="00EB77B4"/>
    <w:rsid w:val="00EB7897"/>
    <w:rsid w:val="00EC001C"/>
    <w:rsid w:val="00EC0F3F"/>
    <w:rsid w:val="00EC1547"/>
    <w:rsid w:val="00EC1645"/>
    <w:rsid w:val="00EC1A4C"/>
    <w:rsid w:val="00EC39DF"/>
    <w:rsid w:val="00EC476E"/>
    <w:rsid w:val="00EC4F3C"/>
    <w:rsid w:val="00EC4FC2"/>
    <w:rsid w:val="00EC63FB"/>
    <w:rsid w:val="00EC6563"/>
    <w:rsid w:val="00EC6C7A"/>
    <w:rsid w:val="00EC7331"/>
    <w:rsid w:val="00EC75B6"/>
    <w:rsid w:val="00EC781A"/>
    <w:rsid w:val="00ED125B"/>
    <w:rsid w:val="00ED1F99"/>
    <w:rsid w:val="00ED4173"/>
    <w:rsid w:val="00ED4589"/>
    <w:rsid w:val="00ED5199"/>
    <w:rsid w:val="00ED5EEA"/>
    <w:rsid w:val="00ED60A5"/>
    <w:rsid w:val="00ED6174"/>
    <w:rsid w:val="00ED6BE1"/>
    <w:rsid w:val="00EE0515"/>
    <w:rsid w:val="00EE0F04"/>
    <w:rsid w:val="00EE11AD"/>
    <w:rsid w:val="00EE225F"/>
    <w:rsid w:val="00EE28F1"/>
    <w:rsid w:val="00EE2936"/>
    <w:rsid w:val="00EE2F73"/>
    <w:rsid w:val="00EE515B"/>
    <w:rsid w:val="00EE5706"/>
    <w:rsid w:val="00EE5F99"/>
    <w:rsid w:val="00EE6165"/>
    <w:rsid w:val="00EE712B"/>
    <w:rsid w:val="00EE7B86"/>
    <w:rsid w:val="00EF031F"/>
    <w:rsid w:val="00EF0E6C"/>
    <w:rsid w:val="00EF1276"/>
    <w:rsid w:val="00EF39E4"/>
    <w:rsid w:val="00EF3A19"/>
    <w:rsid w:val="00EF40B9"/>
    <w:rsid w:val="00EF58C1"/>
    <w:rsid w:val="00EF598F"/>
    <w:rsid w:val="00EF5A3E"/>
    <w:rsid w:val="00EF6405"/>
    <w:rsid w:val="00EF65A7"/>
    <w:rsid w:val="00EF68D3"/>
    <w:rsid w:val="00EF70C4"/>
    <w:rsid w:val="00EF70FE"/>
    <w:rsid w:val="00EF710B"/>
    <w:rsid w:val="00EF73F3"/>
    <w:rsid w:val="00EF7A7D"/>
    <w:rsid w:val="00F00E79"/>
    <w:rsid w:val="00F020C5"/>
    <w:rsid w:val="00F025FB"/>
    <w:rsid w:val="00F04434"/>
    <w:rsid w:val="00F051F7"/>
    <w:rsid w:val="00F0552B"/>
    <w:rsid w:val="00F05A80"/>
    <w:rsid w:val="00F061EB"/>
    <w:rsid w:val="00F06310"/>
    <w:rsid w:val="00F109B6"/>
    <w:rsid w:val="00F10C66"/>
    <w:rsid w:val="00F1189B"/>
    <w:rsid w:val="00F13310"/>
    <w:rsid w:val="00F14C65"/>
    <w:rsid w:val="00F16C27"/>
    <w:rsid w:val="00F174F9"/>
    <w:rsid w:val="00F17EEC"/>
    <w:rsid w:val="00F20BE1"/>
    <w:rsid w:val="00F20C2F"/>
    <w:rsid w:val="00F20D84"/>
    <w:rsid w:val="00F2115E"/>
    <w:rsid w:val="00F222BF"/>
    <w:rsid w:val="00F22A38"/>
    <w:rsid w:val="00F22FD1"/>
    <w:rsid w:val="00F23125"/>
    <w:rsid w:val="00F23545"/>
    <w:rsid w:val="00F23A56"/>
    <w:rsid w:val="00F24DC8"/>
    <w:rsid w:val="00F25571"/>
    <w:rsid w:val="00F27EE7"/>
    <w:rsid w:val="00F30F02"/>
    <w:rsid w:val="00F3261E"/>
    <w:rsid w:val="00F335B4"/>
    <w:rsid w:val="00F33C6A"/>
    <w:rsid w:val="00F33D55"/>
    <w:rsid w:val="00F34A44"/>
    <w:rsid w:val="00F34E3A"/>
    <w:rsid w:val="00F3588C"/>
    <w:rsid w:val="00F36FC5"/>
    <w:rsid w:val="00F37B83"/>
    <w:rsid w:val="00F40B49"/>
    <w:rsid w:val="00F4105B"/>
    <w:rsid w:val="00F413B8"/>
    <w:rsid w:val="00F4235D"/>
    <w:rsid w:val="00F42906"/>
    <w:rsid w:val="00F42E37"/>
    <w:rsid w:val="00F438FA"/>
    <w:rsid w:val="00F44A39"/>
    <w:rsid w:val="00F44DD6"/>
    <w:rsid w:val="00F4514F"/>
    <w:rsid w:val="00F4553E"/>
    <w:rsid w:val="00F46BF0"/>
    <w:rsid w:val="00F46FB8"/>
    <w:rsid w:val="00F47521"/>
    <w:rsid w:val="00F503CD"/>
    <w:rsid w:val="00F50EF1"/>
    <w:rsid w:val="00F532F7"/>
    <w:rsid w:val="00F5387A"/>
    <w:rsid w:val="00F5399C"/>
    <w:rsid w:val="00F540E8"/>
    <w:rsid w:val="00F548EF"/>
    <w:rsid w:val="00F5527D"/>
    <w:rsid w:val="00F556FA"/>
    <w:rsid w:val="00F559B2"/>
    <w:rsid w:val="00F55C49"/>
    <w:rsid w:val="00F55DCA"/>
    <w:rsid w:val="00F56601"/>
    <w:rsid w:val="00F56D77"/>
    <w:rsid w:val="00F57947"/>
    <w:rsid w:val="00F60997"/>
    <w:rsid w:val="00F61556"/>
    <w:rsid w:val="00F61FCD"/>
    <w:rsid w:val="00F62262"/>
    <w:rsid w:val="00F62858"/>
    <w:rsid w:val="00F62EFC"/>
    <w:rsid w:val="00F638FE"/>
    <w:rsid w:val="00F63ACB"/>
    <w:rsid w:val="00F64C58"/>
    <w:rsid w:val="00F65949"/>
    <w:rsid w:val="00F6628E"/>
    <w:rsid w:val="00F67079"/>
    <w:rsid w:val="00F708D7"/>
    <w:rsid w:val="00F709C8"/>
    <w:rsid w:val="00F710CE"/>
    <w:rsid w:val="00F71557"/>
    <w:rsid w:val="00F724E3"/>
    <w:rsid w:val="00F73446"/>
    <w:rsid w:val="00F73F4F"/>
    <w:rsid w:val="00F74682"/>
    <w:rsid w:val="00F74A92"/>
    <w:rsid w:val="00F75A14"/>
    <w:rsid w:val="00F76102"/>
    <w:rsid w:val="00F762B7"/>
    <w:rsid w:val="00F76C3C"/>
    <w:rsid w:val="00F76F7A"/>
    <w:rsid w:val="00F76FD3"/>
    <w:rsid w:val="00F8087D"/>
    <w:rsid w:val="00F83458"/>
    <w:rsid w:val="00F847BB"/>
    <w:rsid w:val="00F84B80"/>
    <w:rsid w:val="00F857C3"/>
    <w:rsid w:val="00F86782"/>
    <w:rsid w:val="00F874AC"/>
    <w:rsid w:val="00F90CB6"/>
    <w:rsid w:val="00F91740"/>
    <w:rsid w:val="00F91FD4"/>
    <w:rsid w:val="00F91FDD"/>
    <w:rsid w:val="00F921BD"/>
    <w:rsid w:val="00F9241E"/>
    <w:rsid w:val="00F92E10"/>
    <w:rsid w:val="00F92FBC"/>
    <w:rsid w:val="00F93A60"/>
    <w:rsid w:val="00F93D53"/>
    <w:rsid w:val="00F93F61"/>
    <w:rsid w:val="00F956D3"/>
    <w:rsid w:val="00F957DC"/>
    <w:rsid w:val="00F95EF5"/>
    <w:rsid w:val="00F96CEC"/>
    <w:rsid w:val="00F97218"/>
    <w:rsid w:val="00F976D3"/>
    <w:rsid w:val="00F97A60"/>
    <w:rsid w:val="00FA0344"/>
    <w:rsid w:val="00FA0488"/>
    <w:rsid w:val="00FA1880"/>
    <w:rsid w:val="00FA2D5E"/>
    <w:rsid w:val="00FA350A"/>
    <w:rsid w:val="00FA3CE3"/>
    <w:rsid w:val="00FA5643"/>
    <w:rsid w:val="00FA5ABF"/>
    <w:rsid w:val="00FA63EE"/>
    <w:rsid w:val="00FA6C46"/>
    <w:rsid w:val="00FA6DB2"/>
    <w:rsid w:val="00FA6E3C"/>
    <w:rsid w:val="00FB0E73"/>
    <w:rsid w:val="00FB0FFC"/>
    <w:rsid w:val="00FB1277"/>
    <w:rsid w:val="00FB15FC"/>
    <w:rsid w:val="00FB1B24"/>
    <w:rsid w:val="00FB1BBA"/>
    <w:rsid w:val="00FB2DD7"/>
    <w:rsid w:val="00FB3189"/>
    <w:rsid w:val="00FB3207"/>
    <w:rsid w:val="00FB3B6E"/>
    <w:rsid w:val="00FB3D9B"/>
    <w:rsid w:val="00FB4530"/>
    <w:rsid w:val="00FB51C7"/>
    <w:rsid w:val="00FB549C"/>
    <w:rsid w:val="00FB5676"/>
    <w:rsid w:val="00FB6177"/>
    <w:rsid w:val="00FB61C4"/>
    <w:rsid w:val="00FB69A3"/>
    <w:rsid w:val="00FB7A02"/>
    <w:rsid w:val="00FC022D"/>
    <w:rsid w:val="00FC1E7E"/>
    <w:rsid w:val="00FC2A57"/>
    <w:rsid w:val="00FC31F5"/>
    <w:rsid w:val="00FC3617"/>
    <w:rsid w:val="00FC3A77"/>
    <w:rsid w:val="00FC4CF1"/>
    <w:rsid w:val="00FC53F8"/>
    <w:rsid w:val="00FC5DFB"/>
    <w:rsid w:val="00FC614A"/>
    <w:rsid w:val="00FC69E9"/>
    <w:rsid w:val="00FC7EF0"/>
    <w:rsid w:val="00FD113F"/>
    <w:rsid w:val="00FD1586"/>
    <w:rsid w:val="00FD1A4D"/>
    <w:rsid w:val="00FD20C2"/>
    <w:rsid w:val="00FD2AAF"/>
    <w:rsid w:val="00FD3383"/>
    <w:rsid w:val="00FD39AE"/>
    <w:rsid w:val="00FD4883"/>
    <w:rsid w:val="00FD4921"/>
    <w:rsid w:val="00FD4AD4"/>
    <w:rsid w:val="00FD4C18"/>
    <w:rsid w:val="00FD57AC"/>
    <w:rsid w:val="00FD581A"/>
    <w:rsid w:val="00FD7589"/>
    <w:rsid w:val="00FD7DAF"/>
    <w:rsid w:val="00FE0086"/>
    <w:rsid w:val="00FE1212"/>
    <w:rsid w:val="00FE149A"/>
    <w:rsid w:val="00FE167C"/>
    <w:rsid w:val="00FE22B8"/>
    <w:rsid w:val="00FE2CBA"/>
    <w:rsid w:val="00FE2F82"/>
    <w:rsid w:val="00FE37B8"/>
    <w:rsid w:val="00FE5AD0"/>
    <w:rsid w:val="00FE7639"/>
    <w:rsid w:val="00FF06E8"/>
    <w:rsid w:val="00FF1135"/>
    <w:rsid w:val="00FF2A26"/>
    <w:rsid w:val="00FF347B"/>
    <w:rsid w:val="00FF3709"/>
    <w:rsid w:val="00FF38FC"/>
    <w:rsid w:val="00FF530E"/>
    <w:rsid w:val="00FF60BE"/>
    <w:rsid w:val="00FF6587"/>
    <w:rsid w:val="00FF7153"/>
    <w:rsid w:val="00FF7B3A"/>
    <w:rsid w:val="00FF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3FAAC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89" w:defSemiHidden="0" w:defUnhideWhenUsed="0" w:defQFormat="0" w:count="376">
    <w:lsdException w:name="Normal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semiHidden="1" w:uiPriority="0" w:unhideWhenUsed="1"/>
    <w:lsdException w:name="heading 8" w:semiHidden="1" w:uiPriority="0" w:unhideWhenUsed="1"/>
    <w:lsdException w:name="heading 9" w:semiHidden="1" w:uiPriority="9" w:unhideWhenUsed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99" w:unhideWhenUsed="1"/>
    <w:lsdException w:name="toc 5" w:semiHidden="1" w:uiPriority="99" w:unhideWhenUsed="1"/>
    <w:lsdException w:name="toc 6" w:semiHidden="1" w:uiPriority="99" w:unhideWhenUsed="1"/>
    <w:lsdException w:name="toc 7" w:semiHidden="1" w:uiPriority="99" w:unhideWhenUsed="1"/>
    <w:lsdException w:name="toc 8" w:semiHidden="1" w:uiPriority="99" w:unhideWhenUsed="1"/>
    <w:lsdException w:name="toc 9" w:semiHidden="1" w:uiPriority="9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8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iPriority="7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uiPriority="79"/>
    <w:lsdException w:name="Body Text First Indent 2" w:semiHidden="1" w:uiPriority="79" w:unhideWhenUsed="1"/>
    <w:lsdException w:name="Note Heading" w:semiHidden="1" w:unhideWhenUsed="1"/>
    <w:lsdException w:name="Body Text 2" w:semiHidden="1" w:uiPriority="79" w:unhideWhenUsed="1"/>
    <w:lsdException w:name="Body Text 3" w:semiHidden="1" w:uiPriority="79" w:unhideWhenUsed="1"/>
    <w:lsdException w:name="Body Text Indent 2" w:semiHidden="1" w:uiPriority="79" w:unhideWhenUsed="1"/>
    <w:lsdException w:name="Body Text Indent 3" w:semiHidden="1" w:uiPriority="79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uiPriority="5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59" w:unhideWhenUsed="1"/>
    <w:lsdException w:name="Table Simple 2" w:semiHidden="1" w:uiPriority="59" w:unhideWhenUsed="1"/>
    <w:lsdException w:name="Table Simple 3" w:semiHidden="1" w:uiPriority="59" w:unhideWhenUsed="1"/>
    <w:lsdException w:name="Table Classic 1" w:semiHidden="1" w:uiPriority="59" w:unhideWhenUsed="1"/>
    <w:lsdException w:name="Table Classic 2" w:semiHidden="1" w:uiPriority="59" w:unhideWhenUsed="1"/>
    <w:lsdException w:name="Table Classic 3" w:semiHidden="1" w:uiPriority="59" w:unhideWhenUsed="1"/>
    <w:lsdException w:name="Table Classic 4" w:semiHidden="1" w:uiPriority="59" w:unhideWhenUsed="1"/>
    <w:lsdException w:name="Table Colorful 1" w:semiHidden="1" w:uiPriority="59" w:unhideWhenUsed="1"/>
    <w:lsdException w:name="Table Colorful 2" w:semiHidden="1" w:uiPriority="59" w:unhideWhenUsed="1"/>
    <w:lsdException w:name="Table Colorful 3" w:semiHidden="1" w:uiPriority="59" w:unhideWhenUsed="1"/>
    <w:lsdException w:name="Table Columns 1" w:semiHidden="1" w:uiPriority="59" w:unhideWhenUsed="1"/>
    <w:lsdException w:name="Table Columns 2" w:semiHidden="1" w:uiPriority="59" w:unhideWhenUsed="1"/>
    <w:lsdException w:name="Table Columns 3" w:semiHidden="1" w:uiPriority="59" w:unhideWhenUsed="1"/>
    <w:lsdException w:name="Table Columns 4" w:semiHidden="1" w:uiPriority="59" w:unhideWhenUsed="1"/>
    <w:lsdException w:name="Table Columns 5" w:semiHidden="1" w:uiPriority="59" w:unhideWhenUsed="1"/>
    <w:lsdException w:name="Table Grid 1" w:semiHidden="1" w:uiPriority="59" w:unhideWhenUsed="1"/>
    <w:lsdException w:name="Table Grid 2" w:semiHidden="1" w:uiPriority="59" w:unhideWhenUsed="1"/>
    <w:lsdException w:name="Table Grid 3" w:semiHidden="1" w:uiPriority="59" w:unhideWhenUsed="1"/>
    <w:lsdException w:name="Table Grid 4" w:semiHidden="1" w:uiPriority="59" w:unhideWhenUsed="1"/>
    <w:lsdException w:name="Table Grid 5" w:semiHidden="1" w:uiPriority="59" w:unhideWhenUsed="1"/>
    <w:lsdException w:name="Table Grid 6" w:semiHidden="1" w:uiPriority="59" w:unhideWhenUsed="1"/>
    <w:lsdException w:name="Table Grid 7" w:semiHidden="1" w:uiPriority="59" w:unhideWhenUsed="1"/>
    <w:lsdException w:name="Table Grid 8" w:semiHidden="1" w:uiPriority="59" w:unhideWhenUsed="1"/>
    <w:lsdException w:name="Table List 1" w:semiHidden="1" w:uiPriority="59" w:unhideWhenUsed="1"/>
    <w:lsdException w:name="Table List 2" w:semiHidden="1" w:uiPriority="59" w:unhideWhenUsed="1"/>
    <w:lsdException w:name="Table List 3" w:semiHidden="1" w:uiPriority="59" w:unhideWhenUsed="1"/>
    <w:lsdException w:name="Table List 4" w:semiHidden="1" w:uiPriority="59" w:unhideWhenUsed="1"/>
    <w:lsdException w:name="Table List 5" w:semiHidden="1" w:uiPriority="59" w:unhideWhenUsed="1"/>
    <w:lsdException w:name="Table List 6" w:semiHidden="1" w:uiPriority="59" w:unhideWhenUsed="1"/>
    <w:lsdException w:name="Table List 7" w:semiHidden="1" w:uiPriority="59" w:unhideWhenUsed="1"/>
    <w:lsdException w:name="Table List 8" w:semiHidden="1" w:uiPriority="59" w:unhideWhenUsed="1"/>
    <w:lsdException w:name="Table 3D effects 1" w:semiHidden="1" w:uiPriority="59" w:unhideWhenUsed="1"/>
    <w:lsdException w:name="Table 3D effects 2" w:semiHidden="1" w:uiPriority="59" w:unhideWhenUsed="1"/>
    <w:lsdException w:name="Table 3D effects 3" w:semiHidden="1" w:uiPriority="59" w:unhideWhenUsed="1"/>
    <w:lsdException w:name="Table Contemporary" w:semiHidden="1" w:uiPriority="59" w:unhideWhenUsed="1"/>
    <w:lsdException w:name="Table Elegant" w:semiHidden="1" w:uiPriority="59" w:unhideWhenUsed="1"/>
    <w:lsdException w:name="Table Professional" w:semiHidden="1" w:uiPriority="59" w:unhideWhenUsed="1"/>
    <w:lsdException w:name="Table Subtle 1" w:semiHidden="1" w:uiPriority="59" w:unhideWhenUsed="1"/>
    <w:lsdException w:name="Table Subtle 2" w:semiHidden="1" w:uiPriority="59" w:unhideWhenUsed="1"/>
    <w:lsdException w:name="Table Web 1" w:semiHidden="1" w:uiPriority="59" w:unhideWhenUsed="1"/>
    <w:lsdException w:name="Table Web 2" w:semiHidden="1" w:uiPriority="59" w:unhideWhenUsed="1"/>
    <w:lsdException w:name="Table Web 3" w:uiPriority="59"/>
    <w:lsdException w:name="Balloon Text" w:semiHidden="1" w:unhideWhenUsed="1"/>
    <w:lsdException w:name="Table Grid" w:uiPriority="0"/>
    <w:lsdException w:name="Table Theme" w:uiPriority="59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7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99" w:qFormat="1"/>
    <w:lsdException w:name="Subtle Reference" w:qFormat="1"/>
    <w:lsdException w:name="Intense Reference" w:uiPriority="74" w:qFormat="1"/>
    <w:lsdException w:name="Book Title" w:uiPriority="74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89"/>
    <w:qFormat/>
    <w:rsid w:val="00BB13FF"/>
    <w:pPr>
      <w:spacing w:line="288" w:lineRule="auto"/>
    </w:pPr>
    <w:rPr>
      <w:rFonts w:ascii="Avenir Next" w:hAnsi="Avenir Next"/>
      <w:bCs/>
      <w:sz w:val="22"/>
      <w:szCs w:val="24"/>
    </w:rPr>
  </w:style>
  <w:style w:type="paragraph" w:styleId="Heading1">
    <w:name w:val="heading 1"/>
    <w:next w:val="Body"/>
    <w:autoRedefine/>
    <w:qFormat/>
    <w:rsid w:val="001504F4"/>
    <w:pPr>
      <w:keepNext/>
      <w:keepLines/>
      <w:numPr>
        <w:numId w:val="15"/>
      </w:numPr>
      <w:spacing w:before="240" w:after="240"/>
      <w:outlineLvl w:val="0"/>
    </w:pPr>
    <w:rPr>
      <w:rFonts w:ascii="Avenir Next" w:eastAsia="Times New Roman" w:hAnsi="Avenir Next" w:cs="Arial"/>
      <w:b/>
      <w:bCs/>
      <w:color w:val="92D050"/>
      <w:spacing w:val="8"/>
      <w:sz w:val="36"/>
      <w:szCs w:val="28"/>
      <w:lang w:val="en-GB" w:eastAsia="ja-JP"/>
    </w:rPr>
  </w:style>
  <w:style w:type="paragraph" w:styleId="Heading2">
    <w:name w:val="heading 2"/>
    <w:basedOn w:val="Heading1"/>
    <w:next w:val="Normal"/>
    <w:qFormat/>
    <w:rsid w:val="001504F4"/>
    <w:pPr>
      <w:numPr>
        <w:ilvl w:val="1"/>
      </w:numPr>
      <w:outlineLvl w:val="1"/>
    </w:pPr>
    <w:rPr>
      <w:iCs/>
      <w:color w:val="737373"/>
      <w:sz w:val="28"/>
      <w:szCs w:val="22"/>
    </w:rPr>
  </w:style>
  <w:style w:type="paragraph" w:styleId="Heading3">
    <w:name w:val="heading 3"/>
    <w:basedOn w:val="Heading1"/>
    <w:next w:val="Normal"/>
    <w:qFormat/>
    <w:rsid w:val="001504F4"/>
    <w:pPr>
      <w:numPr>
        <w:ilvl w:val="2"/>
      </w:numPr>
      <w:outlineLvl w:val="2"/>
    </w:pPr>
    <w:rPr>
      <w:bCs w:val="0"/>
      <w:iCs/>
      <w:color w:val="737373"/>
      <w:sz w:val="22"/>
    </w:rPr>
  </w:style>
  <w:style w:type="paragraph" w:styleId="Heading4">
    <w:name w:val="heading 4"/>
    <w:basedOn w:val="Heading3"/>
    <w:next w:val="Normal"/>
    <w:rsid w:val="00826683"/>
    <w:pPr>
      <w:numPr>
        <w:ilvl w:val="3"/>
      </w:numPr>
      <w:ind w:left="375"/>
      <w:outlineLvl w:val="3"/>
    </w:pPr>
    <w:rPr>
      <w:b w:val="0"/>
      <w:iCs w:val="0"/>
      <w:color w:val="000000"/>
      <w:sz w:val="20"/>
    </w:rPr>
  </w:style>
  <w:style w:type="paragraph" w:styleId="Heading5">
    <w:name w:val="heading 5"/>
    <w:basedOn w:val="Heading4"/>
    <w:next w:val="Normal"/>
    <w:rsid w:val="00826683"/>
    <w:pPr>
      <w:numPr>
        <w:ilvl w:val="4"/>
      </w:numPr>
      <w:ind w:left="375"/>
      <w:outlineLvl w:val="4"/>
    </w:pPr>
    <w:rPr>
      <w:b/>
      <w:bCs/>
      <w:iCs/>
      <w:spacing w:val="20"/>
    </w:rPr>
  </w:style>
  <w:style w:type="paragraph" w:styleId="Heading6">
    <w:name w:val="heading 6"/>
    <w:basedOn w:val="Heading5"/>
    <w:next w:val="Normal"/>
    <w:unhideWhenUsed/>
    <w:rsid w:val="00826683"/>
    <w:pPr>
      <w:numPr>
        <w:ilvl w:val="5"/>
      </w:numPr>
      <w:ind w:left="375"/>
      <w:outlineLvl w:val="5"/>
    </w:pPr>
    <w:rPr>
      <w:color w:val="737373"/>
    </w:rPr>
  </w:style>
  <w:style w:type="paragraph" w:styleId="Heading7">
    <w:name w:val="heading 7"/>
    <w:basedOn w:val="Heading6"/>
    <w:next w:val="Normal"/>
    <w:unhideWhenUsed/>
    <w:rsid w:val="00826683"/>
    <w:pPr>
      <w:numPr>
        <w:ilvl w:val="6"/>
      </w:numPr>
      <w:ind w:left="375"/>
      <w:outlineLvl w:val="6"/>
    </w:pPr>
  </w:style>
  <w:style w:type="paragraph" w:styleId="Heading8">
    <w:name w:val="heading 8"/>
    <w:basedOn w:val="Heading7"/>
    <w:next w:val="Normal"/>
    <w:unhideWhenUsed/>
    <w:rsid w:val="00826683"/>
    <w:pPr>
      <w:numPr>
        <w:ilvl w:val="7"/>
      </w:numPr>
      <w:ind w:left="375"/>
      <w:outlineLvl w:val="7"/>
    </w:pPr>
    <w:rPr>
      <w:iCs w:val="0"/>
    </w:rPr>
  </w:style>
  <w:style w:type="paragraph" w:styleId="Heading9">
    <w:name w:val="heading 9"/>
    <w:basedOn w:val="Normal"/>
    <w:next w:val="Normal"/>
    <w:uiPriority w:val="9"/>
    <w:unhideWhenUsed/>
    <w:rsid w:val="00826683"/>
    <w:pPr>
      <w:numPr>
        <w:ilvl w:val="8"/>
        <w:numId w:val="4"/>
      </w:numPr>
      <w:spacing w:before="240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89"/>
    <w:semiHidden/>
    <w:rsid w:val="00826683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89"/>
    <w:semiHidden/>
    <w:rsid w:val="00826683"/>
    <w:rPr>
      <w:rFonts w:ascii="Tahoma" w:hAnsi="Tahoma"/>
      <w:bCs/>
      <w:color w:val="737373"/>
      <w:spacing w:val="10"/>
      <w:kern w:val="32"/>
      <w:sz w:val="16"/>
      <w:szCs w:val="16"/>
    </w:rPr>
  </w:style>
  <w:style w:type="paragraph" w:styleId="Bibliography">
    <w:name w:val="Bibliography"/>
    <w:basedOn w:val="Normal"/>
    <w:next w:val="Normal"/>
    <w:uiPriority w:val="89"/>
    <w:semiHidden/>
    <w:rsid w:val="00826683"/>
  </w:style>
  <w:style w:type="paragraph" w:styleId="BlockText">
    <w:name w:val="Block Text"/>
    <w:basedOn w:val="Normal"/>
    <w:uiPriority w:val="89"/>
    <w:semiHidden/>
    <w:rsid w:val="00826683"/>
    <w:pPr>
      <w:spacing w:after="120"/>
      <w:ind w:left="1440" w:right="1440"/>
    </w:pPr>
  </w:style>
  <w:style w:type="paragraph" w:styleId="BodyText">
    <w:name w:val="Body Text"/>
    <w:basedOn w:val="Normal"/>
    <w:link w:val="BodyTextChar"/>
    <w:uiPriority w:val="99"/>
    <w:rsid w:val="00826683"/>
    <w:pPr>
      <w:spacing w:after="120"/>
    </w:pPr>
  </w:style>
  <w:style w:type="character" w:customStyle="1" w:styleId="BodyTextChar">
    <w:name w:val="Body Text Char"/>
    <w:link w:val="BodyText"/>
    <w:uiPriority w:val="99"/>
    <w:rsid w:val="00826683"/>
    <w:rPr>
      <w:rFonts w:ascii="Arial" w:hAnsi="Arial"/>
      <w:bCs/>
      <w:color w:val="737373"/>
      <w:spacing w:val="10"/>
      <w:kern w:val="32"/>
    </w:rPr>
  </w:style>
  <w:style w:type="paragraph" w:styleId="BodyText2">
    <w:name w:val="Body Text 2"/>
    <w:basedOn w:val="Normal"/>
    <w:link w:val="BodyText2Char"/>
    <w:uiPriority w:val="79"/>
    <w:semiHidden/>
    <w:rsid w:val="00826683"/>
    <w:pPr>
      <w:spacing w:after="120" w:line="480" w:lineRule="auto"/>
    </w:pPr>
  </w:style>
  <w:style w:type="character" w:customStyle="1" w:styleId="BodyText2Char">
    <w:name w:val="Body Text 2 Char"/>
    <w:link w:val="BodyText2"/>
    <w:uiPriority w:val="79"/>
    <w:semiHidden/>
    <w:rsid w:val="00826683"/>
    <w:rPr>
      <w:rFonts w:ascii="Arial" w:hAnsi="Arial"/>
      <w:bCs/>
      <w:color w:val="737373"/>
      <w:spacing w:val="10"/>
      <w:kern w:val="32"/>
    </w:rPr>
  </w:style>
  <w:style w:type="paragraph" w:styleId="BodyText3">
    <w:name w:val="Body Text 3"/>
    <w:basedOn w:val="Normal"/>
    <w:link w:val="BodyText3Char"/>
    <w:uiPriority w:val="79"/>
    <w:semiHidden/>
    <w:rsid w:val="00826683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79"/>
    <w:semiHidden/>
    <w:rsid w:val="00826683"/>
    <w:rPr>
      <w:rFonts w:ascii="Arial" w:hAnsi="Arial"/>
      <w:bCs/>
      <w:color w:val="737373"/>
      <w:spacing w:val="10"/>
      <w:kern w:val="32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79"/>
    <w:semiHidden/>
    <w:rsid w:val="00826683"/>
    <w:pPr>
      <w:ind w:firstLine="210"/>
    </w:pPr>
  </w:style>
  <w:style w:type="character" w:customStyle="1" w:styleId="BodyTextFirstIndentChar">
    <w:name w:val="Body Text First Indent Char"/>
    <w:link w:val="BodyTextFirstIndent"/>
    <w:uiPriority w:val="79"/>
    <w:semiHidden/>
    <w:rsid w:val="00826683"/>
  </w:style>
  <w:style w:type="paragraph" w:styleId="BodyTextIndent">
    <w:name w:val="Body Text Indent"/>
    <w:basedOn w:val="Normal"/>
    <w:link w:val="BodyTextIndentChar"/>
    <w:uiPriority w:val="79"/>
    <w:semiHidden/>
    <w:rsid w:val="00826683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79"/>
    <w:semiHidden/>
    <w:rsid w:val="00826683"/>
    <w:rPr>
      <w:rFonts w:ascii="Arial" w:hAnsi="Arial"/>
      <w:bCs/>
      <w:color w:val="737373"/>
      <w:spacing w:val="10"/>
      <w:kern w:val="32"/>
    </w:rPr>
  </w:style>
  <w:style w:type="paragraph" w:styleId="BodyTextFirstIndent2">
    <w:name w:val="Body Text First Indent 2"/>
    <w:basedOn w:val="BodyTextIndent"/>
    <w:link w:val="BodyTextFirstIndent2Char"/>
    <w:uiPriority w:val="79"/>
    <w:semiHidden/>
    <w:rsid w:val="00826683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79"/>
    <w:semiHidden/>
    <w:rsid w:val="00826683"/>
    <w:rPr>
      <w:rFonts w:ascii="Arial" w:hAnsi="Arial"/>
      <w:bCs/>
      <w:color w:val="737373"/>
      <w:spacing w:val="10"/>
      <w:kern w:val="32"/>
    </w:rPr>
  </w:style>
  <w:style w:type="paragraph" w:styleId="BodyTextIndent2">
    <w:name w:val="Body Text Indent 2"/>
    <w:basedOn w:val="Normal"/>
    <w:link w:val="BodyTextIndent2Char"/>
    <w:uiPriority w:val="79"/>
    <w:semiHidden/>
    <w:rsid w:val="00826683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79"/>
    <w:semiHidden/>
    <w:rsid w:val="00826683"/>
    <w:rPr>
      <w:rFonts w:ascii="Arial" w:hAnsi="Arial"/>
      <w:bCs/>
      <w:color w:val="737373"/>
      <w:spacing w:val="10"/>
      <w:kern w:val="32"/>
    </w:rPr>
  </w:style>
  <w:style w:type="paragraph" w:styleId="BodyTextIndent3">
    <w:name w:val="Body Text Indent 3"/>
    <w:basedOn w:val="Normal"/>
    <w:link w:val="BodyTextIndent3Char"/>
    <w:uiPriority w:val="79"/>
    <w:semiHidden/>
    <w:rsid w:val="00826683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79"/>
    <w:semiHidden/>
    <w:rsid w:val="00826683"/>
    <w:rPr>
      <w:rFonts w:ascii="Arial" w:hAnsi="Arial"/>
      <w:bCs/>
      <w:color w:val="737373"/>
      <w:spacing w:val="10"/>
      <w:kern w:val="32"/>
      <w:sz w:val="16"/>
      <w:szCs w:val="16"/>
    </w:rPr>
  </w:style>
  <w:style w:type="paragraph" w:styleId="Caption">
    <w:name w:val="caption"/>
    <w:aliases w:val="Caption DD Grey Indent"/>
    <w:basedOn w:val="Normal"/>
    <w:next w:val="Normal"/>
    <w:uiPriority w:val="35"/>
    <w:qFormat/>
    <w:rsid w:val="00F91FD4"/>
    <w:pPr>
      <w:jc w:val="center"/>
    </w:pPr>
    <w:rPr>
      <w:rFonts w:ascii="Avenir Next Medium" w:hAnsi="Avenir Next Medium"/>
      <w:bCs w:val="0"/>
      <w:sz w:val="20"/>
    </w:rPr>
  </w:style>
  <w:style w:type="paragraph" w:styleId="Closing">
    <w:name w:val="Closing"/>
    <w:basedOn w:val="Normal"/>
    <w:link w:val="ClosingChar"/>
    <w:uiPriority w:val="89"/>
    <w:semiHidden/>
    <w:rsid w:val="00826683"/>
    <w:pPr>
      <w:ind w:left="4252"/>
    </w:pPr>
  </w:style>
  <w:style w:type="character" w:customStyle="1" w:styleId="ClosingChar">
    <w:name w:val="Closing Char"/>
    <w:link w:val="Closing"/>
    <w:uiPriority w:val="89"/>
    <w:semiHidden/>
    <w:rsid w:val="00826683"/>
    <w:rPr>
      <w:rFonts w:ascii="Arial" w:hAnsi="Arial"/>
      <w:bCs/>
      <w:color w:val="737373"/>
      <w:spacing w:val="10"/>
      <w:kern w:val="32"/>
    </w:rPr>
  </w:style>
  <w:style w:type="character" w:styleId="CommentReference">
    <w:name w:val="annotation reference"/>
    <w:uiPriority w:val="89"/>
    <w:semiHidden/>
    <w:rsid w:val="00826683"/>
    <w:rPr>
      <w:sz w:val="16"/>
      <w:szCs w:val="16"/>
    </w:rPr>
  </w:style>
  <w:style w:type="paragraph" w:styleId="Date">
    <w:name w:val="Date"/>
    <w:basedOn w:val="Normal"/>
    <w:next w:val="Normal"/>
    <w:link w:val="DateChar"/>
    <w:uiPriority w:val="89"/>
    <w:semiHidden/>
    <w:rsid w:val="00826683"/>
  </w:style>
  <w:style w:type="character" w:customStyle="1" w:styleId="DateChar">
    <w:name w:val="Date Char"/>
    <w:link w:val="Date"/>
    <w:uiPriority w:val="89"/>
    <w:semiHidden/>
    <w:rsid w:val="00826683"/>
    <w:rPr>
      <w:rFonts w:ascii="Arial" w:hAnsi="Arial"/>
      <w:bCs/>
      <w:color w:val="737373"/>
      <w:spacing w:val="10"/>
      <w:kern w:val="32"/>
    </w:rPr>
  </w:style>
  <w:style w:type="paragraph" w:customStyle="1" w:styleId="Documentinfo">
    <w:name w:val="Document info"/>
    <w:basedOn w:val="Body"/>
    <w:next w:val="Body"/>
    <w:uiPriority w:val="89"/>
    <w:qFormat/>
    <w:rsid w:val="004A6FF0"/>
    <w:rPr>
      <w:rFonts w:ascii="Avenir Next Condensed" w:hAnsi="Avenir Next Condensed"/>
      <w:b/>
      <w:color w:val="808080" w:themeColor="background1" w:themeShade="80"/>
      <w:sz w:val="26"/>
      <w:szCs w:val="26"/>
    </w:rPr>
  </w:style>
  <w:style w:type="table" w:customStyle="1" w:styleId="Zimbani">
    <w:name w:val="Zimbani"/>
    <w:basedOn w:val="TableNormal"/>
    <w:uiPriority w:val="99"/>
    <w:rsid w:val="00904FF0"/>
    <w:rPr>
      <w:rFonts w:ascii="Avenir Next" w:eastAsia="Times New Roman" w:hAnsi="Avenir Next"/>
    </w:rPr>
    <w:tblPr>
      <w:tblStyleRowBandSize w:val="1"/>
    </w:tblPr>
    <w:tblStylePr w:type="firstRow">
      <w:rPr>
        <w:rFonts w:ascii="Avenir Next" w:hAnsi="Avenir Next"/>
        <w:b/>
      </w:rPr>
      <w:tblPr/>
      <w:trPr>
        <w:tblHeader/>
      </w:trPr>
      <w:tcPr>
        <w:shd w:val="clear" w:color="auto" w:fill="BEDBAA"/>
      </w:tcPr>
    </w:tblStylePr>
    <w:tblStylePr w:type="band1Horz">
      <w:tblPr/>
      <w:tcPr>
        <w:shd w:val="clear" w:color="auto" w:fill="F0F0F0"/>
      </w:tcPr>
    </w:tblStylePr>
    <w:tblStylePr w:type="band2Horz">
      <w:tblPr/>
      <w:tcPr>
        <w:shd w:val="clear" w:color="auto" w:fill="D4D4D4"/>
      </w:tcPr>
    </w:tblStylePr>
  </w:style>
  <w:style w:type="table" w:customStyle="1" w:styleId="Zimbani2">
    <w:name w:val="Zimbani2"/>
    <w:basedOn w:val="TableNormal"/>
    <w:uiPriority w:val="99"/>
    <w:rsid w:val="00984576"/>
    <w:tblPr/>
    <w:tcPr>
      <w:shd w:val="clear" w:color="auto" w:fill="0275D8"/>
    </w:tcPr>
  </w:style>
  <w:style w:type="paragraph" w:styleId="DocumentMap">
    <w:name w:val="Document Map"/>
    <w:basedOn w:val="Normal"/>
    <w:link w:val="DocumentMapChar"/>
    <w:uiPriority w:val="89"/>
    <w:semiHidden/>
    <w:rsid w:val="00826683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link w:val="DocumentMap"/>
    <w:uiPriority w:val="89"/>
    <w:semiHidden/>
    <w:rsid w:val="00826683"/>
    <w:rPr>
      <w:rFonts w:ascii="Tahoma" w:hAnsi="Tahoma"/>
      <w:bCs/>
      <w:color w:val="737373"/>
      <w:spacing w:val="10"/>
      <w:kern w:val="32"/>
      <w:shd w:val="clear" w:color="auto" w:fill="000080"/>
    </w:rPr>
  </w:style>
  <w:style w:type="paragraph" w:styleId="EmailSignature">
    <w:name w:val="E-mail Signature"/>
    <w:basedOn w:val="Normal"/>
    <w:link w:val="EmailSignatureChar"/>
    <w:uiPriority w:val="89"/>
    <w:semiHidden/>
    <w:rsid w:val="00826683"/>
  </w:style>
  <w:style w:type="character" w:customStyle="1" w:styleId="EmailSignatureChar">
    <w:name w:val="Email Signature Char"/>
    <w:link w:val="EmailSignature"/>
    <w:uiPriority w:val="89"/>
    <w:semiHidden/>
    <w:rsid w:val="00826683"/>
    <w:rPr>
      <w:rFonts w:ascii="Arial" w:hAnsi="Arial"/>
      <w:bCs/>
      <w:color w:val="737373"/>
      <w:spacing w:val="10"/>
      <w:kern w:val="32"/>
    </w:rPr>
  </w:style>
  <w:style w:type="character" w:styleId="Emphasis">
    <w:name w:val="Emphasis"/>
    <w:uiPriority w:val="20"/>
    <w:qFormat/>
    <w:rsid w:val="00826683"/>
    <w:rPr>
      <w:i/>
      <w:iCs/>
    </w:rPr>
  </w:style>
  <w:style w:type="character" w:styleId="EndnoteReference">
    <w:name w:val="endnote reference"/>
    <w:uiPriority w:val="89"/>
    <w:semiHidden/>
    <w:rsid w:val="00826683"/>
    <w:rPr>
      <w:rFonts w:ascii="Arial" w:hAnsi="Arial"/>
      <w:i/>
      <w:color w:val="737373"/>
      <w:spacing w:val="10"/>
      <w:sz w:val="18"/>
      <w:szCs w:val="20"/>
      <w:vertAlign w:val="superscript"/>
    </w:rPr>
  </w:style>
  <w:style w:type="paragraph" w:styleId="EndnoteText">
    <w:name w:val="endnote text"/>
    <w:link w:val="EndnoteTextChar"/>
    <w:uiPriority w:val="89"/>
    <w:semiHidden/>
    <w:rsid w:val="00826683"/>
    <w:rPr>
      <w:rFonts w:ascii="Arial" w:hAnsi="Arial"/>
      <w:i/>
      <w:color w:val="737373"/>
      <w:spacing w:val="10"/>
      <w:sz w:val="18"/>
      <w:szCs w:val="18"/>
      <w:lang w:eastAsia="en-US"/>
    </w:rPr>
  </w:style>
  <w:style w:type="character" w:customStyle="1" w:styleId="EndnoteTextChar">
    <w:name w:val="Endnote Text Char"/>
    <w:link w:val="EndnoteText"/>
    <w:uiPriority w:val="89"/>
    <w:semiHidden/>
    <w:rsid w:val="00826683"/>
    <w:rPr>
      <w:rFonts w:ascii="Arial" w:hAnsi="Arial"/>
      <w:i/>
      <w:color w:val="737373"/>
      <w:spacing w:val="10"/>
      <w:sz w:val="18"/>
      <w:szCs w:val="18"/>
      <w:lang w:eastAsia="en-US" w:bidi="ar-SA"/>
    </w:rPr>
  </w:style>
  <w:style w:type="paragraph" w:styleId="EnvelopeAddress">
    <w:name w:val="envelope address"/>
    <w:basedOn w:val="Normal"/>
    <w:uiPriority w:val="89"/>
    <w:semiHidden/>
    <w:rsid w:val="00826683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uiPriority w:val="89"/>
    <w:semiHidden/>
    <w:rsid w:val="00826683"/>
  </w:style>
  <w:style w:type="character" w:styleId="FollowedHyperlink">
    <w:name w:val="FollowedHyperlink"/>
    <w:uiPriority w:val="89"/>
    <w:semiHidden/>
    <w:rsid w:val="00826683"/>
    <w:rPr>
      <w:color w:val="AB218E"/>
      <w:u w:val="single"/>
    </w:rPr>
  </w:style>
  <w:style w:type="paragraph" w:styleId="Footer">
    <w:name w:val="footer"/>
    <w:link w:val="FooterChar"/>
    <w:uiPriority w:val="99"/>
    <w:unhideWhenUsed/>
    <w:rsid w:val="00826683"/>
    <w:pPr>
      <w:tabs>
        <w:tab w:val="right" w:pos="9072"/>
      </w:tabs>
    </w:pPr>
    <w:rPr>
      <w:rFonts w:ascii="Arial Bold" w:eastAsia="Times New Roman" w:hAnsi="Arial Bold"/>
      <w:b/>
      <w:noProof/>
      <w:color w:val="66BC29"/>
      <w:spacing w:val="10"/>
      <w:sz w:val="18"/>
      <w:szCs w:val="18"/>
      <w:lang w:eastAsia="en-ZA"/>
    </w:rPr>
  </w:style>
  <w:style w:type="character" w:customStyle="1" w:styleId="FooterChar">
    <w:name w:val="Footer Char"/>
    <w:link w:val="Footer"/>
    <w:uiPriority w:val="99"/>
    <w:rsid w:val="00826683"/>
    <w:rPr>
      <w:rFonts w:ascii="Arial Bold" w:hAnsi="Arial Bold"/>
      <w:b/>
      <w:noProof/>
      <w:color w:val="66BC29"/>
      <w:spacing w:val="10"/>
      <w:sz w:val="18"/>
      <w:szCs w:val="18"/>
      <w:lang w:eastAsia="en-ZA" w:bidi="ar-SA"/>
    </w:rPr>
  </w:style>
  <w:style w:type="character" w:styleId="FootnoteReference">
    <w:name w:val="footnote reference"/>
    <w:uiPriority w:val="89"/>
    <w:semiHidden/>
    <w:rsid w:val="00826683"/>
    <w:rPr>
      <w:rFonts w:ascii="Arial" w:hAnsi="Arial"/>
      <w:i/>
      <w:color w:val="737373"/>
      <w:spacing w:val="10"/>
      <w:sz w:val="18"/>
      <w:szCs w:val="18"/>
      <w:vertAlign w:val="superscript"/>
    </w:rPr>
  </w:style>
  <w:style w:type="paragraph" w:styleId="FootnoteText">
    <w:name w:val="footnote text"/>
    <w:basedOn w:val="Normal"/>
    <w:link w:val="FootnoteTextChar"/>
    <w:uiPriority w:val="89"/>
    <w:semiHidden/>
    <w:rsid w:val="00826683"/>
    <w:rPr>
      <w:bCs w:val="0"/>
      <w:i/>
      <w:sz w:val="18"/>
    </w:rPr>
  </w:style>
  <w:style w:type="character" w:customStyle="1" w:styleId="FootnoteTextChar">
    <w:name w:val="Footnote Text Char"/>
    <w:link w:val="FootnoteText"/>
    <w:uiPriority w:val="89"/>
    <w:semiHidden/>
    <w:rsid w:val="00826683"/>
    <w:rPr>
      <w:rFonts w:ascii="Arial" w:hAnsi="Arial"/>
      <w:i/>
      <w:color w:val="737373"/>
      <w:spacing w:val="10"/>
      <w:sz w:val="18"/>
    </w:rPr>
  </w:style>
  <w:style w:type="paragraph" w:styleId="Header">
    <w:name w:val="header"/>
    <w:link w:val="HeaderChar"/>
    <w:uiPriority w:val="89"/>
    <w:semiHidden/>
    <w:rsid w:val="00826683"/>
    <w:pPr>
      <w:pBdr>
        <w:top w:val="single" w:sz="4" w:space="8" w:color="66BC29"/>
        <w:bottom w:val="single" w:sz="4" w:space="8" w:color="66BC29"/>
      </w:pBdr>
      <w:spacing w:after="240"/>
      <w:ind w:firstLine="1418"/>
    </w:pPr>
    <w:rPr>
      <w:rFonts w:ascii="Arial" w:hAnsi="Arial"/>
      <w:b/>
      <w:color w:val="737373"/>
      <w:spacing w:val="8"/>
      <w:sz w:val="28"/>
      <w:szCs w:val="28"/>
    </w:rPr>
  </w:style>
  <w:style w:type="character" w:customStyle="1" w:styleId="HeaderChar">
    <w:name w:val="Header Char"/>
    <w:link w:val="Header"/>
    <w:uiPriority w:val="89"/>
    <w:semiHidden/>
    <w:rsid w:val="00826683"/>
    <w:rPr>
      <w:rFonts w:ascii="Arial" w:hAnsi="Arial"/>
      <w:b/>
      <w:color w:val="737373"/>
      <w:spacing w:val="8"/>
      <w:sz w:val="28"/>
      <w:szCs w:val="28"/>
      <w:lang w:bidi="ar-SA"/>
    </w:rPr>
  </w:style>
  <w:style w:type="character" w:styleId="HTMLAcronym">
    <w:name w:val="HTML Acronym"/>
    <w:uiPriority w:val="99"/>
    <w:semiHidden/>
    <w:rsid w:val="00826683"/>
  </w:style>
  <w:style w:type="paragraph" w:styleId="HTMLAddress">
    <w:name w:val="HTML Address"/>
    <w:basedOn w:val="Normal"/>
    <w:link w:val="HTMLAddressChar"/>
    <w:uiPriority w:val="99"/>
    <w:semiHidden/>
    <w:rsid w:val="00826683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826683"/>
    <w:rPr>
      <w:rFonts w:ascii="Arial" w:hAnsi="Arial"/>
      <w:bCs/>
      <w:i/>
      <w:iCs/>
      <w:color w:val="737373"/>
      <w:spacing w:val="10"/>
      <w:kern w:val="32"/>
    </w:rPr>
  </w:style>
  <w:style w:type="character" w:styleId="HTMLCite">
    <w:name w:val="HTML Cite"/>
    <w:uiPriority w:val="99"/>
    <w:semiHidden/>
    <w:rsid w:val="00826683"/>
    <w:rPr>
      <w:i/>
      <w:iCs/>
    </w:rPr>
  </w:style>
  <w:style w:type="character" w:styleId="HTMLCode">
    <w:name w:val="HTML Code"/>
    <w:uiPriority w:val="99"/>
    <w:semiHidden/>
    <w:rsid w:val="00826683"/>
    <w:rPr>
      <w:rFonts w:ascii="Consolas" w:hAnsi="Consolas" w:cs="Courier New"/>
      <w:sz w:val="20"/>
      <w:szCs w:val="20"/>
    </w:rPr>
  </w:style>
  <w:style w:type="character" w:styleId="HTMLDefinition">
    <w:name w:val="HTML Definition"/>
    <w:uiPriority w:val="99"/>
    <w:semiHidden/>
    <w:rsid w:val="00826683"/>
    <w:rPr>
      <w:i/>
      <w:iCs/>
    </w:rPr>
  </w:style>
  <w:style w:type="character" w:styleId="HTMLKeyboard">
    <w:name w:val="HTML Keyboard"/>
    <w:uiPriority w:val="99"/>
    <w:semiHidden/>
    <w:rsid w:val="00826683"/>
    <w:rPr>
      <w:rFonts w:ascii="Consolas" w:hAnsi="Consolas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826683"/>
    <w:rPr>
      <w:rFonts w:ascii="Courier New" w:hAnsi="Courier New"/>
    </w:rPr>
  </w:style>
  <w:style w:type="character" w:customStyle="1" w:styleId="HTMLPreformattedChar">
    <w:name w:val="HTML Preformatted Char"/>
    <w:link w:val="HTMLPreformatted"/>
    <w:uiPriority w:val="99"/>
    <w:semiHidden/>
    <w:rsid w:val="00826683"/>
    <w:rPr>
      <w:rFonts w:ascii="Courier New" w:hAnsi="Courier New"/>
      <w:bCs/>
      <w:color w:val="737373"/>
      <w:spacing w:val="10"/>
      <w:kern w:val="32"/>
    </w:rPr>
  </w:style>
  <w:style w:type="character" w:styleId="HTMLSample">
    <w:name w:val="HTML Sample"/>
    <w:uiPriority w:val="99"/>
    <w:semiHidden/>
    <w:rsid w:val="00826683"/>
    <w:rPr>
      <w:rFonts w:ascii="Consolas" w:hAnsi="Consolas" w:cs="Courier New"/>
    </w:rPr>
  </w:style>
  <w:style w:type="character" w:styleId="HTMLTypewriter">
    <w:name w:val="HTML Typewriter"/>
    <w:uiPriority w:val="99"/>
    <w:semiHidden/>
    <w:rsid w:val="00826683"/>
    <w:rPr>
      <w:rFonts w:ascii="Consolas" w:hAnsi="Consolas" w:cs="Courier New"/>
      <w:sz w:val="20"/>
      <w:szCs w:val="20"/>
    </w:rPr>
  </w:style>
  <w:style w:type="character" w:styleId="HTMLVariable">
    <w:name w:val="HTML Variable"/>
    <w:uiPriority w:val="99"/>
    <w:semiHidden/>
    <w:rsid w:val="00826683"/>
    <w:rPr>
      <w:i/>
      <w:iCs/>
    </w:rPr>
  </w:style>
  <w:style w:type="character" w:styleId="Hyperlink">
    <w:name w:val="Hyperlink"/>
    <w:uiPriority w:val="99"/>
    <w:rsid w:val="00984576"/>
    <w:rPr>
      <w:rFonts w:ascii="Avenir Next" w:hAnsi="Avenir Next"/>
      <w:b w:val="0"/>
      <w:i w:val="0"/>
      <w:color w:val="0275D8"/>
      <w:spacing w:val="10"/>
      <w:sz w:val="2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826683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826683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826683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826683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826683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826683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826683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826683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826683"/>
    <w:pPr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rsid w:val="00826683"/>
    <w:rPr>
      <w:b/>
      <w:bCs w:val="0"/>
    </w:rPr>
  </w:style>
  <w:style w:type="character" w:styleId="LineNumber">
    <w:name w:val="line number"/>
    <w:uiPriority w:val="89"/>
    <w:semiHidden/>
    <w:rsid w:val="00826683"/>
  </w:style>
  <w:style w:type="paragraph" w:styleId="List">
    <w:name w:val="List"/>
    <w:basedOn w:val="Normal"/>
    <w:uiPriority w:val="89"/>
    <w:semiHidden/>
    <w:rsid w:val="00826683"/>
    <w:pPr>
      <w:ind w:left="283" w:hanging="283"/>
    </w:pPr>
  </w:style>
  <w:style w:type="paragraph" w:styleId="List2">
    <w:name w:val="List 2"/>
    <w:basedOn w:val="Normal"/>
    <w:uiPriority w:val="89"/>
    <w:semiHidden/>
    <w:rsid w:val="00826683"/>
    <w:pPr>
      <w:ind w:left="566" w:hanging="283"/>
    </w:pPr>
  </w:style>
  <w:style w:type="paragraph" w:styleId="List3">
    <w:name w:val="List 3"/>
    <w:basedOn w:val="Normal"/>
    <w:uiPriority w:val="89"/>
    <w:semiHidden/>
    <w:rsid w:val="00826683"/>
    <w:pPr>
      <w:ind w:left="849" w:hanging="283"/>
    </w:pPr>
  </w:style>
  <w:style w:type="paragraph" w:styleId="List4">
    <w:name w:val="List 4"/>
    <w:basedOn w:val="Normal"/>
    <w:uiPriority w:val="89"/>
    <w:semiHidden/>
    <w:rsid w:val="00826683"/>
    <w:pPr>
      <w:ind w:left="1132" w:hanging="283"/>
    </w:pPr>
  </w:style>
  <w:style w:type="paragraph" w:styleId="List5">
    <w:name w:val="List 5"/>
    <w:basedOn w:val="Normal"/>
    <w:uiPriority w:val="89"/>
    <w:semiHidden/>
    <w:rsid w:val="00826683"/>
    <w:pPr>
      <w:ind w:left="1415" w:hanging="283"/>
    </w:pPr>
  </w:style>
  <w:style w:type="paragraph" w:styleId="ListBullet">
    <w:name w:val="List Bullet"/>
    <w:basedOn w:val="Normal"/>
    <w:uiPriority w:val="89"/>
    <w:semiHidden/>
    <w:rsid w:val="00826683"/>
    <w:pPr>
      <w:numPr>
        <w:numId w:val="5"/>
      </w:numPr>
    </w:pPr>
  </w:style>
  <w:style w:type="paragraph" w:styleId="ListBullet2">
    <w:name w:val="List Bullet 2"/>
    <w:basedOn w:val="Normal"/>
    <w:uiPriority w:val="89"/>
    <w:semiHidden/>
    <w:rsid w:val="00826683"/>
    <w:pPr>
      <w:numPr>
        <w:numId w:val="6"/>
      </w:numPr>
    </w:pPr>
  </w:style>
  <w:style w:type="paragraph" w:styleId="ListBullet3">
    <w:name w:val="List Bullet 3"/>
    <w:basedOn w:val="Normal"/>
    <w:uiPriority w:val="89"/>
    <w:semiHidden/>
    <w:rsid w:val="00826683"/>
    <w:pPr>
      <w:numPr>
        <w:numId w:val="7"/>
      </w:numPr>
    </w:pPr>
  </w:style>
  <w:style w:type="paragraph" w:styleId="ListBullet4">
    <w:name w:val="List Bullet 4"/>
    <w:basedOn w:val="Normal"/>
    <w:uiPriority w:val="89"/>
    <w:semiHidden/>
    <w:rsid w:val="00826683"/>
    <w:pPr>
      <w:numPr>
        <w:numId w:val="8"/>
      </w:numPr>
    </w:pPr>
  </w:style>
  <w:style w:type="paragraph" w:styleId="ListBullet5">
    <w:name w:val="List Bullet 5"/>
    <w:basedOn w:val="Normal"/>
    <w:uiPriority w:val="89"/>
    <w:semiHidden/>
    <w:rsid w:val="00826683"/>
    <w:pPr>
      <w:numPr>
        <w:numId w:val="9"/>
      </w:numPr>
    </w:pPr>
  </w:style>
  <w:style w:type="paragraph" w:styleId="ListContinue">
    <w:name w:val="List Continue"/>
    <w:basedOn w:val="Normal"/>
    <w:uiPriority w:val="89"/>
    <w:semiHidden/>
    <w:rsid w:val="00826683"/>
    <w:pPr>
      <w:spacing w:after="120"/>
      <w:ind w:left="283"/>
    </w:pPr>
  </w:style>
  <w:style w:type="paragraph" w:styleId="ListContinue2">
    <w:name w:val="List Continue 2"/>
    <w:basedOn w:val="Normal"/>
    <w:uiPriority w:val="89"/>
    <w:semiHidden/>
    <w:rsid w:val="00826683"/>
    <w:pPr>
      <w:spacing w:after="120"/>
      <w:ind w:left="566"/>
    </w:pPr>
  </w:style>
  <w:style w:type="paragraph" w:styleId="ListContinue3">
    <w:name w:val="List Continue 3"/>
    <w:basedOn w:val="Normal"/>
    <w:uiPriority w:val="89"/>
    <w:semiHidden/>
    <w:rsid w:val="00826683"/>
    <w:pPr>
      <w:spacing w:after="120"/>
      <w:ind w:left="849"/>
    </w:pPr>
  </w:style>
  <w:style w:type="paragraph" w:styleId="ListContinue4">
    <w:name w:val="List Continue 4"/>
    <w:basedOn w:val="Normal"/>
    <w:uiPriority w:val="89"/>
    <w:semiHidden/>
    <w:rsid w:val="00826683"/>
    <w:pPr>
      <w:spacing w:after="120"/>
      <w:ind w:left="1132"/>
    </w:pPr>
  </w:style>
  <w:style w:type="paragraph" w:styleId="ListContinue5">
    <w:name w:val="List Continue 5"/>
    <w:basedOn w:val="Normal"/>
    <w:uiPriority w:val="89"/>
    <w:semiHidden/>
    <w:rsid w:val="00826683"/>
    <w:pPr>
      <w:spacing w:after="120"/>
      <w:ind w:left="1415"/>
    </w:pPr>
  </w:style>
  <w:style w:type="paragraph" w:styleId="ListNumber">
    <w:name w:val="List Number"/>
    <w:basedOn w:val="Normal"/>
    <w:uiPriority w:val="89"/>
    <w:semiHidden/>
    <w:rsid w:val="00826683"/>
    <w:pPr>
      <w:numPr>
        <w:numId w:val="10"/>
      </w:numPr>
    </w:pPr>
  </w:style>
  <w:style w:type="paragraph" w:styleId="ListNumber2">
    <w:name w:val="List Number 2"/>
    <w:basedOn w:val="Normal"/>
    <w:uiPriority w:val="89"/>
    <w:semiHidden/>
    <w:rsid w:val="00826683"/>
    <w:pPr>
      <w:numPr>
        <w:numId w:val="11"/>
      </w:numPr>
    </w:pPr>
  </w:style>
  <w:style w:type="paragraph" w:styleId="ListNumber3">
    <w:name w:val="List Number 3"/>
    <w:basedOn w:val="Normal"/>
    <w:uiPriority w:val="89"/>
    <w:semiHidden/>
    <w:rsid w:val="00826683"/>
    <w:pPr>
      <w:numPr>
        <w:numId w:val="12"/>
      </w:numPr>
    </w:pPr>
  </w:style>
  <w:style w:type="paragraph" w:styleId="ListNumber4">
    <w:name w:val="List Number 4"/>
    <w:basedOn w:val="Normal"/>
    <w:uiPriority w:val="89"/>
    <w:semiHidden/>
    <w:rsid w:val="00826683"/>
    <w:pPr>
      <w:numPr>
        <w:numId w:val="13"/>
      </w:numPr>
    </w:pPr>
  </w:style>
  <w:style w:type="paragraph" w:styleId="ListNumber5">
    <w:name w:val="List Number 5"/>
    <w:basedOn w:val="Normal"/>
    <w:uiPriority w:val="89"/>
    <w:semiHidden/>
    <w:rsid w:val="00826683"/>
    <w:pPr>
      <w:numPr>
        <w:numId w:val="14"/>
      </w:numPr>
    </w:pPr>
  </w:style>
  <w:style w:type="paragraph" w:styleId="ListParagraph">
    <w:name w:val="List Paragraph"/>
    <w:aliases w:val="List Paragraph11,List Paragraph2,List Paragraph Char Char,lp1,Number_1,SGLText List Paragraph,new,b1,Colorful List - Accent 11,Normal Sentence"/>
    <w:basedOn w:val="Normal"/>
    <w:link w:val="ListParagraphChar"/>
    <w:uiPriority w:val="34"/>
    <w:qFormat/>
    <w:rsid w:val="00904FF0"/>
    <w:pPr>
      <w:adjustRightInd w:val="0"/>
      <w:jc w:val="center"/>
    </w:pPr>
    <w:rPr>
      <w:rFonts w:ascii="Avenir Next Medium" w:hAnsi="Avenir Next Medium"/>
      <w:bCs w:val="0"/>
      <w:sz w:val="20"/>
    </w:rPr>
  </w:style>
  <w:style w:type="paragraph" w:styleId="MessageHeader">
    <w:name w:val="Message Header"/>
    <w:basedOn w:val="Normal"/>
    <w:link w:val="MessageHeaderChar"/>
    <w:uiPriority w:val="89"/>
    <w:semiHidden/>
    <w:rsid w:val="00826683"/>
    <w:pPr>
      <w:pBdr>
        <w:top w:val="single" w:sz="6" w:space="1" w:color="737373"/>
        <w:left w:val="single" w:sz="6" w:space="1" w:color="737373"/>
        <w:bottom w:val="single" w:sz="6" w:space="1" w:color="737373"/>
        <w:right w:val="single" w:sz="6" w:space="1" w:color="737373"/>
      </w:pBdr>
      <w:shd w:val="clear" w:color="auto" w:fill="EBEBEB"/>
    </w:pPr>
  </w:style>
  <w:style w:type="character" w:customStyle="1" w:styleId="MessageHeaderChar">
    <w:name w:val="Message Header Char"/>
    <w:link w:val="MessageHeader"/>
    <w:uiPriority w:val="89"/>
    <w:semiHidden/>
    <w:rsid w:val="00826683"/>
    <w:rPr>
      <w:rFonts w:ascii="Arial" w:hAnsi="Arial"/>
      <w:bCs/>
      <w:color w:val="737373"/>
      <w:spacing w:val="10"/>
      <w:kern w:val="32"/>
      <w:szCs w:val="24"/>
      <w:shd w:val="clear" w:color="auto" w:fill="EBEBEB"/>
    </w:rPr>
  </w:style>
  <w:style w:type="paragraph" w:styleId="NoSpacing">
    <w:name w:val="No Spacing"/>
    <w:uiPriority w:val="89"/>
    <w:semiHidden/>
    <w:qFormat/>
    <w:rsid w:val="00826683"/>
    <w:rPr>
      <w:rFonts w:ascii="Arial" w:hAnsi="Arial" w:cs="Arial"/>
      <w:color w:val="000000"/>
      <w:spacing w:val="10"/>
      <w:lang w:val="en-GB" w:eastAsia="en-ZA"/>
    </w:rPr>
  </w:style>
  <w:style w:type="paragraph" w:styleId="NormalWeb">
    <w:name w:val="Normal (Web)"/>
    <w:basedOn w:val="Normal"/>
    <w:uiPriority w:val="99"/>
    <w:rsid w:val="00826683"/>
  </w:style>
  <w:style w:type="paragraph" w:styleId="NormalIndent">
    <w:name w:val="Normal Indent"/>
    <w:basedOn w:val="Normal"/>
    <w:rsid w:val="008266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89"/>
    <w:semiHidden/>
    <w:rsid w:val="00826683"/>
  </w:style>
  <w:style w:type="character" w:customStyle="1" w:styleId="NoteHeadingChar">
    <w:name w:val="Note Heading Char"/>
    <w:link w:val="NoteHeading"/>
    <w:uiPriority w:val="89"/>
    <w:semiHidden/>
    <w:rsid w:val="00826683"/>
    <w:rPr>
      <w:rFonts w:ascii="Arial" w:hAnsi="Arial"/>
      <w:bCs/>
      <w:color w:val="737373"/>
      <w:spacing w:val="10"/>
      <w:kern w:val="32"/>
    </w:rPr>
  </w:style>
  <w:style w:type="character" w:styleId="PageNumber">
    <w:name w:val="page number"/>
    <w:uiPriority w:val="89"/>
    <w:semiHidden/>
    <w:rsid w:val="00826683"/>
  </w:style>
  <w:style w:type="character" w:styleId="PlaceholderText">
    <w:name w:val="Placeholder Text"/>
    <w:uiPriority w:val="89"/>
    <w:semiHidden/>
    <w:rsid w:val="00826683"/>
    <w:rPr>
      <w:color w:val="808080"/>
    </w:rPr>
  </w:style>
  <w:style w:type="paragraph" w:styleId="PlainText">
    <w:name w:val="Plain Text"/>
    <w:basedOn w:val="Normal"/>
    <w:link w:val="PlainTextChar"/>
    <w:uiPriority w:val="89"/>
    <w:semiHidden/>
    <w:rsid w:val="00826683"/>
    <w:rPr>
      <w:rFonts w:ascii="Consolas" w:hAnsi="Consolas"/>
    </w:rPr>
  </w:style>
  <w:style w:type="character" w:customStyle="1" w:styleId="PlainTextChar">
    <w:name w:val="Plain Text Char"/>
    <w:link w:val="PlainText"/>
    <w:uiPriority w:val="89"/>
    <w:semiHidden/>
    <w:rsid w:val="00826683"/>
    <w:rPr>
      <w:rFonts w:ascii="Consolas" w:hAnsi="Consolas"/>
      <w:bCs/>
      <w:color w:val="737373"/>
      <w:spacing w:val="10"/>
      <w:kern w:val="32"/>
    </w:rPr>
  </w:style>
  <w:style w:type="paragraph" w:styleId="Quote">
    <w:name w:val="Quote"/>
    <w:basedOn w:val="Normal"/>
    <w:next w:val="Normal"/>
    <w:link w:val="QuoteChar"/>
    <w:uiPriority w:val="89"/>
    <w:semiHidden/>
    <w:qFormat/>
    <w:rsid w:val="00826683"/>
    <w:rPr>
      <w:bCs w:val="0"/>
      <w:i/>
      <w:iCs/>
      <w:color w:val="000000"/>
      <w:lang w:eastAsia="en-ZA"/>
    </w:rPr>
  </w:style>
  <w:style w:type="character" w:customStyle="1" w:styleId="QuoteChar">
    <w:name w:val="Quote Char"/>
    <w:link w:val="Quote"/>
    <w:uiPriority w:val="89"/>
    <w:semiHidden/>
    <w:rsid w:val="00826683"/>
    <w:rPr>
      <w:rFonts w:ascii="Arial" w:hAnsi="Arial"/>
      <w:i/>
      <w:iCs/>
      <w:color w:val="000000"/>
      <w:spacing w:val="10"/>
      <w:lang w:eastAsia="en-ZA"/>
    </w:rPr>
  </w:style>
  <w:style w:type="paragraph" w:styleId="Salutation">
    <w:name w:val="Salutation"/>
    <w:basedOn w:val="Normal"/>
    <w:next w:val="Normal"/>
    <w:link w:val="SalutationChar"/>
    <w:uiPriority w:val="89"/>
    <w:semiHidden/>
    <w:rsid w:val="00826683"/>
  </w:style>
  <w:style w:type="character" w:customStyle="1" w:styleId="SalutationChar">
    <w:name w:val="Salutation Char"/>
    <w:link w:val="Salutation"/>
    <w:uiPriority w:val="89"/>
    <w:semiHidden/>
    <w:rsid w:val="00826683"/>
    <w:rPr>
      <w:rFonts w:ascii="Arial" w:hAnsi="Arial"/>
      <w:bCs/>
      <w:color w:val="737373"/>
      <w:spacing w:val="10"/>
      <w:kern w:val="32"/>
    </w:rPr>
  </w:style>
  <w:style w:type="paragraph" w:styleId="Signature">
    <w:name w:val="Signature"/>
    <w:basedOn w:val="Normal"/>
    <w:link w:val="SignatureChar"/>
    <w:uiPriority w:val="89"/>
    <w:semiHidden/>
    <w:rsid w:val="00826683"/>
    <w:pPr>
      <w:ind w:left="4252"/>
    </w:pPr>
  </w:style>
  <w:style w:type="character" w:customStyle="1" w:styleId="SignatureChar">
    <w:name w:val="Signature Char"/>
    <w:link w:val="Signature"/>
    <w:uiPriority w:val="89"/>
    <w:semiHidden/>
    <w:rsid w:val="00826683"/>
    <w:rPr>
      <w:rFonts w:ascii="Arial" w:hAnsi="Arial"/>
      <w:bCs/>
      <w:color w:val="737373"/>
      <w:spacing w:val="10"/>
      <w:kern w:val="32"/>
    </w:rPr>
  </w:style>
  <w:style w:type="character" w:styleId="Strong">
    <w:name w:val="Strong"/>
    <w:uiPriority w:val="89"/>
    <w:semiHidden/>
    <w:qFormat/>
    <w:rsid w:val="00826683"/>
    <w:rPr>
      <w:b/>
      <w:bCs/>
    </w:rPr>
  </w:style>
  <w:style w:type="paragraph" w:styleId="Subtitle">
    <w:name w:val="Subtitle"/>
    <w:basedOn w:val="Normal"/>
    <w:link w:val="SubtitleChar"/>
    <w:uiPriority w:val="89"/>
    <w:semiHidden/>
    <w:qFormat/>
    <w:rsid w:val="00826683"/>
    <w:pPr>
      <w:jc w:val="center"/>
      <w:outlineLvl w:val="1"/>
    </w:pPr>
  </w:style>
  <w:style w:type="character" w:customStyle="1" w:styleId="SubtitleChar">
    <w:name w:val="Subtitle Char"/>
    <w:link w:val="Subtitle"/>
    <w:uiPriority w:val="89"/>
    <w:semiHidden/>
    <w:rsid w:val="00826683"/>
    <w:rPr>
      <w:rFonts w:ascii="Arial" w:hAnsi="Arial"/>
      <w:bCs/>
      <w:color w:val="737373"/>
      <w:spacing w:val="10"/>
      <w:kern w:val="32"/>
      <w:sz w:val="24"/>
      <w:szCs w:val="24"/>
    </w:rPr>
  </w:style>
  <w:style w:type="character" w:styleId="SubtleEmphasis">
    <w:name w:val="Subtle Emphasis"/>
    <w:uiPriority w:val="89"/>
    <w:semiHidden/>
    <w:qFormat/>
    <w:rsid w:val="00826683"/>
    <w:rPr>
      <w:i/>
      <w:iCs/>
      <w:color w:val="808080"/>
    </w:rPr>
  </w:style>
  <w:style w:type="character" w:styleId="SubtleReference">
    <w:name w:val="Subtle Reference"/>
    <w:uiPriority w:val="89"/>
    <w:semiHidden/>
    <w:qFormat/>
    <w:rsid w:val="00826683"/>
    <w:rPr>
      <w:smallCaps/>
      <w:color w:val="5A4099"/>
      <w:u w:val="single"/>
    </w:rPr>
  </w:style>
  <w:style w:type="paragraph" w:styleId="TableofAuthorities">
    <w:name w:val="table of authorities"/>
    <w:basedOn w:val="Normal"/>
    <w:next w:val="Normal"/>
    <w:uiPriority w:val="89"/>
    <w:semiHidden/>
    <w:rsid w:val="00826683"/>
    <w:pPr>
      <w:ind w:left="200" w:hanging="200"/>
    </w:pPr>
    <w:rPr>
      <w:color w:val="000000"/>
      <w:sz w:val="18"/>
    </w:rPr>
  </w:style>
  <w:style w:type="paragraph" w:styleId="TableofFigures">
    <w:name w:val="table of figures"/>
    <w:next w:val="Normal"/>
    <w:uiPriority w:val="99"/>
    <w:rsid w:val="00777934"/>
    <w:pPr>
      <w:spacing w:before="60" w:after="60" w:line="300" w:lineRule="exact"/>
      <w:ind w:left="1134" w:right="1134" w:hanging="1134"/>
    </w:pPr>
    <w:rPr>
      <w:rFonts w:ascii="Avenir Next" w:eastAsia="Times New Roman" w:hAnsi="Avenir Next" w:cs="Arial"/>
      <w:bCs/>
      <w:noProof/>
      <w:color w:val="000000"/>
      <w:spacing w:val="10"/>
      <w:lang w:val="en-GB" w:eastAsia="en-US"/>
    </w:rPr>
  </w:style>
  <w:style w:type="paragraph" w:styleId="Title">
    <w:name w:val="Title"/>
    <w:basedOn w:val="Heading1"/>
    <w:link w:val="TitleChar"/>
    <w:qFormat/>
    <w:rsid w:val="00777934"/>
    <w:pPr>
      <w:pBdr>
        <w:top w:val="single" w:sz="4" w:space="8" w:color="66BC29"/>
        <w:bottom w:val="single" w:sz="4" w:space="1" w:color="66BC29"/>
      </w:pBdr>
      <w:spacing w:line="360" w:lineRule="auto"/>
      <w:jc w:val="center"/>
    </w:pPr>
    <w:rPr>
      <w:rFonts w:ascii="Avenir Next Heavy" w:hAnsi="Avenir Next Heavy"/>
      <w:b w:val="0"/>
      <w:sz w:val="40"/>
    </w:rPr>
  </w:style>
  <w:style w:type="character" w:customStyle="1" w:styleId="TitleChar">
    <w:name w:val="Title Char"/>
    <w:link w:val="Title"/>
    <w:rsid w:val="00777934"/>
    <w:rPr>
      <w:rFonts w:ascii="Avenir Next Heavy" w:eastAsia="Times New Roman" w:hAnsi="Avenir Next Heavy" w:cs="Arial"/>
      <w:bCs/>
      <w:color w:val="92D050"/>
      <w:spacing w:val="8"/>
      <w:sz w:val="40"/>
      <w:szCs w:val="28"/>
      <w:lang w:val="en-GB" w:eastAsia="ja-JP"/>
    </w:rPr>
  </w:style>
  <w:style w:type="paragraph" w:styleId="TOAHeading">
    <w:name w:val="toa heading"/>
    <w:next w:val="Normal"/>
    <w:uiPriority w:val="89"/>
    <w:semiHidden/>
    <w:rsid w:val="00826683"/>
    <w:pPr>
      <w:pageBreakBefore/>
      <w:spacing w:before="240" w:after="240"/>
    </w:pPr>
    <w:rPr>
      <w:rFonts w:ascii="Arial" w:eastAsia="Times New Roman" w:hAnsi="Arial" w:cs="Arial"/>
      <w:b/>
      <w:bCs/>
      <w:color w:val="737373"/>
      <w:spacing w:val="10"/>
      <w:sz w:val="28"/>
      <w:szCs w:val="28"/>
      <w:lang w:val="en-GB" w:eastAsia="en-US"/>
    </w:rPr>
  </w:style>
  <w:style w:type="paragraph" w:styleId="TOC1">
    <w:name w:val="toc 1"/>
    <w:basedOn w:val="Normal"/>
    <w:next w:val="Normal"/>
    <w:uiPriority w:val="39"/>
    <w:qFormat/>
    <w:rsid w:val="004129BD"/>
    <w:pPr>
      <w:spacing w:before="120" w:after="120"/>
    </w:pPr>
    <w:rPr>
      <w:rFonts w:cstheme="minorHAnsi"/>
      <w:b/>
      <w:bCs w:val="0"/>
      <w:caps/>
      <w:sz w:val="20"/>
      <w:szCs w:val="20"/>
    </w:rPr>
  </w:style>
  <w:style w:type="paragraph" w:styleId="TOC2">
    <w:name w:val="toc 2"/>
    <w:basedOn w:val="Normal"/>
    <w:next w:val="Normal"/>
    <w:uiPriority w:val="39"/>
    <w:qFormat/>
    <w:rsid w:val="004129BD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qFormat/>
    <w:rsid w:val="00984576"/>
    <w:pPr>
      <w:ind w:left="440"/>
    </w:pPr>
    <w:rPr>
      <w:rFonts w:cstheme="minorHAnsi"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82668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82668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82668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82668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82668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826683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TOCHeading">
    <w:name w:val="TOC Heading"/>
    <w:basedOn w:val="Heading1"/>
    <w:next w:val="Normal"/>
    <w:uiPriority w:val="39"/>
    <w:qFormat/>
    <w:rsid w:val="00F709C8"/>
    <w:pPr>
      <w:numPr>
        <w:numId w:val="0"/>
      </w:numPr>
    </w:pPr>
  </w:style>
  <w:style w:type="numbering" w:styleId="111111">
    <w:name w:val="Outline List 2"/>
    <w:basedOn w:val="NoList"/>
    <w:uiPriority w:val="99"/>
    <w:rsid w:val="007B1F39"/>
    <w:pPr>
      <w:numPr>
        <w:numId w:val="1"/>
      </w:numPr>
    </w:pPr>
  </w:style>
  <w:style w:type="numbering" w:styleId="1ai">
    <w:name w:val="Outline List 1"/>
    <w:basedOn w:val="NoList"/>
    <w:uiPriority w:val="99"/>
    <w:rsid w:val="00826683"/>
    <w:pPr>
      <w:numPr>
        <w:numId w:val="2"/>
      </w:numPr>
    </w:pPr>
  </w:style>
  <w:style w:type="numbering" w:styleId="ArticleSection">
    <w:name w:val="Outline List 3"/>
    <w:basedOn w:val="NoList"/>
    <w:uiPriority w:val="99"/>
    <w:rsid w:val="00826683"/>
    <w:pPr>
      <w:numPr>
        <w:numId w:val="3"/>
      </w:numPr>
    </w:pPr>
  </w:style>
  <w:style w:type="character" w:styleId="BookTitle">
    <w:name w:val="Book Title"/>
    <w:uiPriority w:val="74"/>
    <w:semiHidden/>
    <w:qFormat/>
    <w:rsid w:val="00826683"/>
    <w:rPr>
      <w:b/>
      <w:bCs/>
      <w:smallCaps/>
      <w:spacing w:val="5"/>
    </w:rPr>
  </w:style>
  <w:style w:type="table" w:styleId="ColourfulGridAccent1">
    <w:name w:val="Colorful Grid Accent 1"/>
    <w:basedOn w:val="TableNormal"/>
    <w:uiPriority w:val="73"/>
    <w:rsid w:val="0082668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urfulGridAccent2">
    <w:name w:val="Colorful Grid Accent 2"/>
    <w:basedOn w:val="TableNormal"/>
    <w:uiPriority w:val="73"/>
    <w:rsid w:val="0082668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urfulGridAccent3">
    <w:name w:val="Colorful Grid Accent 3"/>
    <w:basedOn w:val="TableNormal"/>
    <w:uiPriority w:val="73"/>
    <w:rsid w:val="0082668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urfulGridAccent4">
    <w:name w:val="Colorful Grid Accent 4"/>
    <w:basedOn w:val="TableNormal"/>
    <w:uiPriority w:val="73"/>
    <w:rsid w:val="0082668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urfulGridAccent5">
    <w:name w:val="Colorful Grid Accent 5"/>
    <w:basedOn w:val="TableNormal"/>
    <w:uiPriority w:val="73"/>
    <w:rsid w:val="0082668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urfulGridAccent6">
    <w:name w:val="Colorful Grid Accent 6"/>
    <w:basedOn w:val="TableNormal"/>
    <w:uiPriority w:val="73"/>
    <w:rsid w:val="00826683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ColourfulListAccent1">
    <w:name w:val="Colorful List Accent 1"/>
    <w:basedOn w:val="TableNormal"/>
    <w:uiPriority w:val="72"/>
    <w:rsid w:val="00826683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urfulListAccent2">
    <w:name w:val="Colorful List Accent 2"/>
    <w:basedOn w:val="TableNormal"/>
    <w:uiPriority w:val="72"/>
    <w:rsid w:val="00826683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urfulListAccent3">
    <w:name w:val="Colorful List Accent 3"/>
    <w:basedOn w:val="TableNormal"/>
    <w:uiPriority w:val="72"/>
    <w:rsid w:val="00826683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urfulListAccent4">
    <w:name w:val="Colorful List Accent 4"/>
    <w:basedOn w:val="TableNormal"/>
    <w:uiPriority w:val="72"/>
    <w:rsid w:val="00826683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urfulListAccent5">
    <w:name w:val="Colorful List Accent 5"/>
    <w:basedOn w:val="TableNormal"/>
    <w:uiPriority w:val="72"/>
    <w:rsid w:val="00826683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urfulListAccent6">
    <w:name w:val="Colorful List Accent 6"/>
    <w:basedOn w:val="TableNormal"/>
    <w:uiPriority w:val="72"/>
    <w:rsid w:val="00826683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urfulShadingAccent1">
    <w:name w:val="Colorful Shading Accent 1"/>
    <w:basedOn w:val="TableNormal"/>
    <w:uiPriority w:val="71"/>
    <w:rsid w:val="00826683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urfulShadingAccent2">
    <w:name w:val="Colorful Shading Accent 2"/>
    <w:basedOn w:val="TableNormal"/>
    <w:uiPriority w:val="71"/>
    <w:rsid w:val="00826683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urfulShadingAccent3">
    <w:name w:val="Colorful Shading Accent 3"/>
    <w:basedOn w:val="TableNormal"/>
    <w:uiPriority w:val="71"/>
    <w:rsid w:val="00826683"/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urfulShadingAccent4">
    <w:name w:val="Colorful Shading Accent 4"/>
    <w:basedOn w:val="TableNormal"/>
    <w:uiPriority w:val="71"/>
    <w:rsid w:val="00826683"/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urfulShadingAccent5">
    <w:name w:val="Colorful Shading Accent 5"/>
    <w:basedOn w:val="TableNormal"/>
    <w:uiPriority w:val="71"/>
    <w:rsid w:val="00826683"/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urfulShadingAccent6">
    <w:name w:val="Colorful Shading Accent 6"/>
    <w:basedOn w:val="TableNormal"/>
    <w:uiPriority w:val="71"/>
    <w:rsid w:val="00826683"/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paragraph" w:styleId="CommentText">
    <w:name w:val="annotation text"/>
    <w:basedOn w:val="Normal"/>
    <w:link w:val="CommentTextChar"/>
    <w:uiPriority w:val="89"/>
    <w:semiHidden/>
    <w:rsid w:val="00826683"/>
  </w:style>
  <w:style w:type="character" w:customStyle="1" w:styleId="CommentTextChar">
    <w:name w:val="Comment Text Char"/>
    <w:link w:val="CommentText"/>
    <w:uiPriority w:val="89"/>
    <w:semiHidden/>
    <w:rsid w:val="00826683"/>
    <w:rPr>
      <w:rFonts w:ascii="Arial" w:hAnsi="Arial"/>
      <w:bCs/>
      <w:color w:val="737373"/>
      <w:spacing w:val="10"/>
      <w:kern w:val="32"/>
    </w:rPr>
  </w:style>
  <w:style w:type="paragraph" w:styleId="CommentSubject">
    <w:name w:val="annotation subject"/>
    <w:basedOn w:val="CommentText"/>
    <w:next w:val="CommentText"/>
    <w:link w:val="CommentSubjectChar"/>
    <w:uiPriority w:val="89"/>
    <w:semiHidden/>
    <w:rsid w:val="00826683"/>
    <w:rPr>
      <w:b/>
    </w:rPr>
  </w:style>
  <w:style w:type="character" w:customStyle="1" w:styleId="CommentSubjectChar">
    <w:name w:val="Comment Subject Char"/>
    <w:link w:val="CommentSubject"/>
    <w:uiPriority w:val="89"/>
    <w:semiHidden/>
    <w:rsid w:val="00826683"/>
    <w:rPr>
      <w:rFonts w:ascii="Arial" w:hAnsi="Arial"/>
      <w:b/>
      <w:bCs/>
      <w:color w:val="737373"/>
      <w:spacing w:val="10"/>
      <w:kern w:val="32"/>
    </w:rPr>
  </w:style>
  <w:style w:type="table" w:styleId="DarkList-Accent1">
    <w:name w:val="Dark List Accent 1"/>
    <w:basedOn w:val="TableNormal"/>
    <w:uiPriority w:val="70"/>
    <w:rsid w:val="00826683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sid w:val="00826683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sid w:val="00826683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sid w:val="00826683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sid w:val="00826683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sid w:val="00826683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character" w:styleId="IntenseEmphasis">
    <w:name w:val="Intense Emphasis"/>
    <w:uiPriority w:val="99"/>
    <w:qFormat/>
    <w:rsid w:val="00780FAC"/>
    <w:rPr>
      <w:rFonts w:ascii="Avenir Next" w:hAnsi="Avenir Next"/>
      <w:b/>
      <w:bCs/>
      <w:i/>
      <w:iCs/>
      <w:color w:val="9BBB59" w:themeColor="accent3"/>
      <w:sz w:val="24"/>
    </w:rPr>
  </w:style>
  <w:style w:type="paragraph" w:styleId="IntenseQuote">
    <w:name w:val="Intense Quote"/>
    <w:basedOn w:val="Normal"/>
    <w:next w:val="Normal"/>
    <w:link w:val="IntenseQuoteChar"/>
    <w:uiPriority w:val="74"/>
    <w:semiHidden/>
    <w:qFormat/>
    <w:rsid w:val="00826683"/>
    <w:pPr>
      <w:pBdr>
        <w:bottom w:val="single" w:sz="4" w:space="4" w:color="4F81BD"/>
      </w:pBdr>
      <w:spacing w:before="200" w:after="280"/>
      <w:ind w:left="936" w:right="936"/>
    </w:pPr>
    <w:rPr>
      <w:b/>
      <w:bCs w:val="0"/>
      <w:i/>
      <w:iCs/>
      <w:color w:val="4F81BD"/>
    </w:rPr>
  </w:style>
  <w:style w:type="character" w:customStyle="1" w:styleId="IntenseQuoteChar">
    <w:name w:val="Intense Quote Char"/>
    <w:link w:val="IntenseQuote"/>
    <w:uiPriority w:val="74"/>
    <w:semiHidden/>
    <w:rsid w:val="00826683"/>
    <w:rPr>
      <w:rFonts w:ascii="Arial" w:hAnsi="Arial"/>
      <w:b/>
      <w:i/>
      <w:iCs/>
      <w:color w:val="4F81BD"/>
      <w:spacing w:val="10"/>
      <w:kern w:val="32"/>
    </w:rPr>
  </w:style>
  <w:style w:type="character" w:styleId="IntenseReference">
    <w:name w:val="Intense Reference"/>
    <w:uiPriority w:val="74"/>
    <w:semiHidden/>
    <w:qFormat/>
    <w:rsid w:val="00826683"/>
    <w:rPr>
      <w:b/>
      <w:bCs/>
      <w:smallCaps/>
      <w:color w:val="C0504D"/>
      <w:spacing w:val="5"/>
      <w:u w:val="single"/>
    </w:rPr>
  </w:style>
  <w:style w:type="table" w:styleId="LightGrid-Accent2">
    <w:name w:val="Light Grid Accent 2"/>
    <w:basedOn w:val="TableNormal"/>
    <w:uiPriority w:val="62"/>
    <w:rsid w:val="00826683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rsid w:val="00826683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rsid w:val="00826683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rsid w:val="0082668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rsid w:val="00826683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LightList-Accent2">
    <w:name w:val="Light List Accent 2"/>
    <w:basedOn w:val="TableNormal"/>
    <w:uiPriority w:val="61"/>
    <w:rsid w:val="00826683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rsid w:val="00826683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826683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rsid w:val="0082668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rsid w:val="00826683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Shading-Accent2">
    <w:name w:val="Light Shading Accent 2"/>
    <w:basedOn w:val="TableNormal"/>
    <w:uiPriority w:val="60"/>
    <w:rsid w:val="00826683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826683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826683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826683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sid w:val="00826683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paragraph" w:styleId="MacroText">
    <w:name w:val="macro"/>
    <w:link w:val="MacroTextChar"/>
    <w:uiPriority w:val="89"/>
    <w:semiHidden/>
    <w:rsid w:val="008266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60" w:after="60"/>
    </w:pPr>
    <w:rPr>
      <w:rFonts w:ascii="Courier New" w:hAnsi="Courier New"/>
      <w:bCs/>
      <w:color w:val="737373"/>
      <w:spacing w:val="10"/>
      <w:kern w:val="32"/>
    </w:rPr>
  </w:style>
  <w:style w:type="character" w:customStyle="1" w:styleId="MacroTextChar">
    <w:name w:val="Macro Text Char"/>
    <w:link w:val="MacroText"/>
    <w:uiPriority w:val="89"/>
    <w:semiHidden/>
    <w:rsid w:val="00826683"/>
    <w:rPr>
      <w:rFonts w:ascii="Courier New" w:hAnsi="Courier New"/>
      <w:bCs/>
      <w:color w:val="737373"/>
      <w:spacing w:val="10"/>
      <w:kern w:val="32"/>
      <w:lang w:bidi="ar-SA"/>
    </w:rPr>
  </w:style>
  <w:style w:type="table" w:styleId="MediumGrid1-Accent1">
    <w:name w:val="Medium Grid 1 Accent 1"/>
    <w:basedOn w:val="TableNormal"/>
    <w:uiPriority w:val="67"/>
    <w:rsid w:val="00826683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rsid w:val="00826683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rsid w:val="00826683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rsid w:val="00826683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rsid w:val="00826683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rsid w:val="00826683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-Accent1">
    <w:name w:val="Medium Grid 2 Accent 1"/>
    <w:basedOn w:val="TableNormal"/>
    <w:uiPriority w:val="68"/>
    <w:rsid w:val="00826683"/>
    <w:rPr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sid w:val="00826683"/>
    <w:rPr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sid w:val="00826683"/>
    <w:rPr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sid w:val="00826683"/>
    <w:rPr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sid w:val="00826683"/>
    <w:rPr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sid w:val="00826683"/>
    <w:rPr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-Accent1">
    <w:name w:val="Medium Grid 3 Accent 1"/>
    <w:basedOn w:val="TableNormal"/>
    <w:uiPriority w:val="69"/>
    <w:rsid w:val="0082668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82668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82668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82668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82668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82668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MediumList1-Accent2">
    <w:name w:val="Medium List 1 Accent 2"/>
    <w:basedOn w:val="TableNormal"/>
    <w:uiPriority w:val="65"/>
    <w:rsid w:val="00826683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Times" w:eastAsia="Times New Roman" w:hAnsi="Times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sid w:val="00826683"/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Times" w:eastAsia="Times New Roman" w:hAnsi="Times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sid w:val="00826683"/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Times" w:eastAsia="Times New Roman" w:hAnsi="Times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sid w:val="00826683"/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Times" w:eastAsia="Times New Roman" w:hAnsi="Times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sid w:val="00826683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Times" w:eastAsia="Times New Roman" w:hAnsi="Times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-Accent1">
    <w:name w:val="Medium List 2 Accent 1"/>
    <w:basedOn w:val="TableNormal"/>
    <w:uiPriority w:val="66"/>
    <w:rsid w:val="00826683"/>
    <w:rPr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826683"/>
    <w:rPr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826683"/>
    <w:rPr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826683"/>
    <w:rPr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826683"/>
    <w:rPr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826683"/>
    <w:rPr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826683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826683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826683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826683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826683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82668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82668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82668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82668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82668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3Deffects1">
    <w:name w:val="Table 3D effects 1"/>
    <w:basedOn w:val="TableNormal"/>
    <w:uiPriority w:val="59"/>
    <w:rsid w:val="00826683"/>
    <w:pPr>
      <w:spacing w:before="60" w:after="6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59"/>
    <w:rsid w:val="00826683"/>
    <w:pPr>
      <w:spacing w:before="60" w:after="6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59"/>
    <w:rsid w:val="00826683"/>
    <w:pPr>
      <w:spacing w:before="60" w:after="6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59"/>
    <w:rsid w:val="00826683"/>
    <w:pPr>
      <w:spacing w:before="60" w:after="6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1">
    <w:name w:val="Table Colorful 1"/>
    <w:basedOn w:val="TableNormal"/>
    <w:uiPriority w:val="59"/>
    <w:rsid w:val="00826683"/>
    <w:pPr>
      <w:spacing w:before="60" w:after="6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2">
    <w:name w:val="Table Colorful 2"/>
    <w:basedOn w:val="TableNormal"/>
    <w:uiPriority w:val="59"/>
    <w:rsid w:val="00826683"/>
    <w:pPr>
      <w:spacing w:before="60" w:after="6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uiPriority w:val="59"/>
    <w:rsid w:val="00826683"/>
    <w:pPr>
      <w:spacing w:before="60" w:after="6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59"/>
    <w:rsid w:val="00826683"/>
    <w:pPr>
      <w:spacing w:before="60" w:after="6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59"/>
    <w:rsid w:val="00826683"/>
    <w:pPr>
      <w:spacing w:before="60" w:after="6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59"/>
    <w:rsid w:val="00826683"/>
    <w:pPr>
      <w:spacing w:before="60" w:after="6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59"/>
    <w:rsid w:val="00826683"/>
    <w:pPr>
      <w:spacing w:before="60" w:after="6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59"/>
    <w:rsid w:val="00826683"/>
    <w:pPr>
      <w:spacing w:before="60" w:after="6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59"/>
    <w:rsid w:val="00826683"/>
    <w:pPr>
      <w:spacing w:before="60" w:after="6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59"/>
    <w:rsid w:val="00826683"/>
    <w:pPr>
      <w:spacing w:before="60" w:after="6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8266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59"/>
    <w:rsid w:val="00826683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59"/>
    <w:rsid w:val="00826683"/>
    <w:pPr>
      <w:spacing w:before="60" w:after="6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59"/>
    <w:rsid w:val="00826683"/>
    <w:pPr>
      <w:spacing w:before="60" w:after="6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59"/>
    <w:rsid w:val="00826683"/>
    <w:pPr>
      <w:spacing w:before="60" w:after="6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59"/>
    <w:rsid w:val="00826683"/>
    <w:pPr>
      <w:spacing w:before="60" w:after="6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59"/>
    <w:rsid w:val="00826683"/>
    <w:pPr>
      <w:spacing w:before="60" w:after="6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59"/>
    <w:rsid w:val="00826683"/>
    <w:pPr>
      <w:spacing w:before="60" w:after="6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59"/>
    <w:rsid w:val="00826683"/>
    <w:pPr>
      <w:spacing w:before="60" w:after="6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59"/>
    <w:rsid w:val="00826683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59"/>
    <w:rsid w:val="00826683"/>
    <w:pPr>
      <w:spacing w:before="60" w:after="6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59"/>
    <w:rsid w:val="00826683"/>
    <w:pPr>
      <w:spacing w:before="60" w:after="6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59"/>
    <w:rsid w:val="00826683"/>
    <w:pPr>
      <w:spacing w:before="60" w:after="6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59"/>
    <w:rsid w:val="00826683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59"/>
    <w:rsid w:val="00826683"/>
    <w:pPr>
      <w:spacing w:before="60" w:after="6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59"/>
    <w:rsid w:val="00826683"/>
    <w:pPr>
      <w:spacing w:before="60" w:after="6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59"/>
    <w:rsid w:val="00826683"/>
    <w:pPr>
      <w:spacing w:before="60" w:after="6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59"/>
    <w:rsid w:val="00826683"/>
    <w:pPr>
      <w:spacing w:before="60" w:after="6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59"/>
    <w:rsid w:val="00826683"/>
    <w:pPr>
      <w:spacing w:before="60" w:after="6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59"/>
    <w:rsid w:val="00826683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59"/>
    <w:rsid w:val="00826683"/>
    <w:pPr>
      <w:spacing w:before="60" w:after="6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59"/>
    <w:rsid w:val="00826683"/>
    <w:pPr>
      <w:spacing w:before="60" w:after="6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59"/>
    <w:rsid w:val="00826683"/>
    <w:pPr>
      <w:spacing w:before="60" w:after="6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4-Accent2">
    <w:name w:val="Grid Table 4 Accent 2"/>
    <w:basedOn w:val="TableNormal"/>
    <w:uiPriority w:val="49"/>
    <w:rsid w:val="00A75980"/>
    <w:rPr>
      <w:rFonts w:asciiTheme="minorHAnsi" w:eastAsiaTheme="minorHAnsi" w:hAnsiTheme="minorHAnsi" w:cstheme="minorBidi"/>
      <w:sz w:val="24"/>
      <w:szCs w:val="24"/>
      <w:lang w:eastAsia="en-US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A75980"/>
    <w:rPr>
      <w:rFonts w:asciiTheme="minorHAnsi" w:eastAsiaTheme="minorHAnsi" w:hAnsiTheme="minorHAnsi" w:cstheme="minorBidi"/>
      <w:sz w:val="24"/>
      <w:szCs w:val="24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paragraph" w:styleId="Revision">
    <w:name w:val="Revision"/>
    <w:hidden/>
    <w:uiPriority w:val="99"/>
    <w:semiHidden/>
    <w:rsid w:val="00587013"/>
    <w:rPr>
      <w:rFonts w:eastAsiaTheme="minorHAnsi"/>
      <w:sz w:val="24"/>
      <w:szCs w:val="24"/>
    </w:rPr>
  </w:style>
  <w:style w:type="paragraph" w:customStyle="1" w:styleId="Body">
    <w:name w:val="Body"/>
    <w:basedOn w:val="Normal"/>
    <w:qFormat/>
    <w:rsid w:val="000D26D3"/>
    <w:rPr>
      <w:bCs w:val="0"/>
      <w:lang w:eastAsia="ja-JP"/>
    </w:rPr>
  </w:style>
  <w:style w:type="table" w:styleId="TableGridLight">
    <w:name w:val="Grid Table Light"/>
    <w:basedOn w:val="TableNormal"/>
    <w:uiPriority w:val="40"/>
    <w:rsid w:val="00AE494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540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6D4E98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A3676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11 Char,List Paragraph2 Char,List Paragraph Char Char Char,lp1 Char,Number_1 Char,SGLText List Paragraph Char,new Char,b1 Char,Colorful List - Accent 11 Char,Normal Sentence Char"/>
    <w:basedOn w:val="DefaultParagraphFont"/>
    <w:link w:val="ListParagraph"/>
    <w:uiPriority w:val="34"/>
    <w:locked/>
    <w:rsid w:val="00904FF0"/>
    <w:rPr>
      <w:rFonts w:ascii="Avenir Next Medium" w:eastAsia="Calibri" w:hAnsi="Avenir Next Medium"/>
      <w:szCs w:val="24"/>
    </w:rPr>
  </w:style>
  <w:style w:type="paragraph" w:customStyle="1" w:styleId="Bodycopy">
    <w:name w:val="Body copy"/>
    <w:basedOn w:val="Normal"/>
    <w:next w:val="Normal"/>
    <w:qFormat/>
    <w:rsid w:val="000D26D3"/>
    <w:rPr>
      <w:bCs w:val="0"/>
    </w:rPr>
  </w:style>
  <w:style w:type="table" w:styleId="GridTable5Dark-Accent1">
    <w:name w:val="Grid Table 5 Dark Accent 1"/>
    <w:basedOn w:val="TableNormal"/>
    <w:uiPriority w:val="50"/>
    <w:rsid w:val="00C1382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5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1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6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3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86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36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4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8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97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5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2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1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9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5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9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5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3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4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5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2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7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27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9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9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4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0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8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08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6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2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6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7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3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6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4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52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0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28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4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52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4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1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1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0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7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1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37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6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3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44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86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3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2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771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7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107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26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8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8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2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6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22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32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005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47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15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5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6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59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9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4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9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4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50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21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997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8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370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5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54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805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93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99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68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02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7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2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0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7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104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5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7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09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7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86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8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5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4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1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2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5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3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2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5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42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9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16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74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0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119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9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imbani/Library/Containers/com.microsoft.Word/Data/Downloads/Zimbani%20template%202018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DDFD4D-C080-C143-92BC-D0EE110B7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Zimbani template 2018.dotm</Template>
  <TotalTime>0</TotalTime>
  <Pages>8</Pages>
  <Words>530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2019-07-21T10:07:00Z</dcterms:created>
  <dcterms:modified xsi:type="dcterms:W3CDTF">2019-07-21T10:07:00Z</dcterms:modified>
</cp:coreProperties>
</file>