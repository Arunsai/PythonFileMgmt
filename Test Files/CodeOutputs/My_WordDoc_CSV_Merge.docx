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9D0DBB" w14:textId="77777777" w:rsidR="00B73994" w:rsidRPr="00F548EF" w:rsidRDefault="00906B82" w:rsidP="00B73994">
      <w:r w:rsidRPr="00F548EF">
        <w:rPr>
          <w:noProof/>
        </w:rPr>
        <w:drawing>
          <wp:anchor distT="0" distB="0" distL="114300" distR="114300" simplePos="0" relativeHeight="251659264" behindDoc="0" locked="0" layoutInCell="1" allowOverlap="1" wp14:anchorId="34F2F4E9" wp14:editId="67AA5560">
            <wp:simplePos x="0" y="0"/>
            <wp:positionH relativeFrom="page">
              <wp:posOffset>4230</wp:posOffset>
            </wp:positionH>
            <wp:positionV relativeFrom="paragraph">
              <wp:posOffset>-914400</wp:posOffset>
            </wp:positionV>
            <wp:extent cx="7675950" cy="1084953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ey_padlock_on_keyboard-dave.png"/>
                    <pic:cNvPicPr/>
                  </pic:nvPicPr>
                  <pic:blipFill>
                    <a:blip r:embed="rId8">
                      <a:extLst>
                        <a:ext uri="{BEBA8EAE-BF5A-486C-A8C5-ECC9F3942E4B}">
                          <a14:imgProps xmlns:a14="http://schemas.microsoft.com/office/drawing/2010/main">
                            <a14:imgLayer>
                              <a14:imgEffect>
                                <a14:brightnessContrast bright="2000"/>
                              </a14:imgEffect>
                            </a14:imgLayer>
                          </a14:imgProps>
                        </a:ext>
                      </a:extLst>
                    </a:blip>
                    <a:stretch>
                      <a:fillRect/>
                    </a:stretch>
                  </pic:blipFill>
                  <pic:spPr>
                    <a:xfrm>
                      <a:off x="0" y="0"/>
                      <a:ext cx="7675950" cy="10849536"/>
                    </a:xfrm>
                    <a:prstGeom prst="rect">
                      <a:avLst/>
                    </a:prstGeom>
                  </pic:spPr>
                </pic:pic>
              </a:graphicData>
            </a:graphic>
            <wp14:sizeRelH relativeFrom="margin">
              <wp14:pctWidth>0</wp14:pctWidth>
            </wp14:sizeRelH>
            <wp14:sizeRelV relativeFrom="margin">
              <wp14:pctHeight>0</wp14:pctHeight>
            </wp14:sizeRelV>
          </wp:anchor>
        </w:drawing>
      </w:r>
      <w:r w:rsidR="00622EA3" w:rsidRPr="00F548EF">
        <w:rPr>
          <w:noProof/>
          <w:color w:val="FFFFFF"/>
        </w:rPr>
        <mc:AlternateContent>
          <mc:Choice Requires="wps">
            <w:drawing>
              <wp:anchor distT="0" distB="0" distL="114300" distR="114300" simplePos="0" relativeHeight="251665408" behindDoc="0" locked="0" layoutInCell="1" allowOverlap="1" wp14:anchorId="0C9A3B34" wp14:editId="13DDE44E">
                <wp:simplePos x="0" y="0"/>
                <wp:positionH relativeFrom="margin">
                  <wp:posOffset>-675005</wp:posOffset>
                </wp:positionH>
                <wp:positionV relativeFrom="page">
                  <wp:posOffset>5916930</wp:posOffset>
                </wp:positionV>
                <wp:extent cx="5280660" cy="1259840"/>
                <wp:effectExtent l="0" t="0" r="254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0660" cy="1259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DDD41" w14:textId="77777777" w:rsidR="00622EA3" w:rsidRPr="00622EA3" w:rsidRDefault="00622EA3" w:rsidP="00622EA3">
                            <w:pPr>
                              <w:rPr>
                                <w:rFonts w:ascii="Helvetica Neue" w:hAnsi="Helvetica Neue"/>
                                <w:b/>
                                <w:color w:val="000000" w:themeColor="text1"/>
                                <w:sz w:val="28"/>
                                <w:szCs w:val="28"/>
                              </w:rPr>
                            </w:pPr>
                          </w:p>
                          <w:p w14:paraId="6CFDCB52" w14:textId="77777777" w:rsidR="00622EA3" w:rsidRPr="00622EA3" w:rsidRDefault="00622EA3" w:rsidP="00622EA3">
                            <w:pPr>
                              <w:rPr>
                                <w:rFonts w:ascii="Helvetica Neue" w:hAnsi="Helvetica Neue"/>
                                <w:color w:val="000000" w:themeColor="text1"/>
                                <w:sz w:val="28"/>
                                <w:szCs w:val="28"/>
                                <w:lang w:val="en-GB" w:eastAsia="en-GB"/>
                              </w:rPr>
                            </w:pPr>
                            <w:r w:rsidRPr="00622EA3">
                              <w:rPr>
                                <w:rFonts w:ascii="Helvetica Neue" w:hAnsi="Helvetica Neue"/>
                                <w:color w:val="000000" w:themeColor="text1"/>
                                <w:sz w:val="28"/>
                                <w:szCs w:val="28"/>
                                <w:lang w:val="en-GB" w:eastAsia="en-GB"/>
                              </w:rPr>
                              <w:t xml:space="preserve">Date:  </w:t>
                            </w:r>
                            <w:r w:rsidRPr="00622EA3">
                              <w:rPr>
                                <w:rFonts w:ascii="Helvetica Neue" w:hAnsi="Helvetica Neue"/>
                                <w:color w:val="000000" w:themeColor="text1"/>
                                <w:sz w:val="28"/>
                                <w:szCs w:val="28"/>
                                <w:lang w:val="en-GB" w:eastAsia="en-GB"/>
                              </w:rPr>
                              <w:tab/>
                            </w:r>
                            <w:r w:rsidRPr="00622EA3">
                              <w:rPr>
                                <w:rFonts w:ascii="Helvetica Neue" w:hAnsi="Helvetica Neue"/>
                                <w:color w:val="000000" w:themeColor="text1"/>
                                <w:sz w:val="28"/>
                                <w:szCs w:val="28"/>
                                <w:lang w:val="en-GB" w:eastAsia="en-GB"/>
                              </w:rPr>
                              <w:tab/>
                            </w:r>
                          </w:p>
                          <w:p w14:paraId="5F6DF848" w14:textId="77777777" w:rsidR="00622EA3" w:rsidRPr="00622EA3" w:rsidRDefault="00622EA3" w:rsidP="00622EA3">
                            <w:pPr>
                              <w:rPr>
                                <w:rFonts w:ascii="Helvetica Neue" w:hAnsi="Helvetica Neue"/>
                                <w:color w:val="000000" w:themeColor="text1"/>
                                <w:sz w:val="28"/>
                                <w:szCs w:val="28"/>
                                <w:lang w:val="en-GB" w:eastAsia="en-GB"/>
                              </w:rPr>
                            </w:pPr>
                            <w:r w:rsidRPr="00622EA3">
                              <w:rPr>
                                <w:rFonts w:ascii="Helvetica Neue" w:hAnsi="Helvetica Neue"/>
                                <w:color w:val="000000" w:themeColor="text1"/>
                                <w:sz w:val="28"/>
                                <w:szCs w:val="28"/>
                                <w:lang w:val="en-GB" w:eastAsia="en-GB"/>
                              </w:rPr>
                              <w:t xml:space="preserve">Document ID:   </w:t>
                            </w:r>
                            <w:r w:rsidRPr="00622EA3">
                              <w:rPr>
                                <w:rFonts w:ascii="Helvetica Neue" w:hAnsi="Helvetica Neue"/>
                                <w:color w:val="000000" w:themeColor="text1"/>
                                <w:sz w:val="28"/>
                                <w:szCs w:val="28"/>
                                <w:lang w:val="en-GB" w:eastAsia="en-GB"/>
                              </w:rPr>
                              <w:tab/>
                            </w:r>
                            <w:r w:rsidRPr="00622EA3">
                              <w:rPr>
                                <w:rFonts w:ascii="Helvetica Neue" w:hAnsi="Helvetica Neue"/>
                                <w:color w:val="000000" w:themeColor="text1"/>
                                <w:sz w:val="28"/>
                                <w:szCs w:val="28"/>
                                <w:lang w:val="en-GB" w:eastAsia="en-GB"/>
                              </w:rPr>
                              <w:tab/>
                            </w:r>
                          </w:p>
                          <w:p w14:paraId="18DAC6CA" w14:textId="77777777" w:rsidR="00622EA3" w:rsidRPr="00622EA3" w:rsidRDefault="00622EA3" w:rsidP="00622EA3">
                            <w:pPr>
                              <w:rPr>
                                <w:rFonts w:ascii="Helvetica Neue" w:hAnsi="Helvetica Neue"/>
                                <w:color w:val="000000" w:themeColor="text1"/>
                                <w:sz w:val="28"/>
                                <w:szCs w:val="28"/>
                                <w:lang w:val="en-GB" w:eastAsia="en-GB"/>
                              </w:rPr>
                            </w:pPr>
                            <w:r w:rsidRPr="00622EA3">
                              <w:rPr>
                                <w:rFonts w:ascii="Helvetica Neue" w:hAnsi="Helvetica Neue"/>
                                <w:color w:val="000000" w:themeColor="text1"/>
                                <w:sz w:val="28"/>
                                <w:szCs w:val="28"/>
                                <w:lang w:val="en-GB" w:eastAsia="en-GB"/>
                              </w:rPr>
                              <w:t xml:space="preserve">Version:  </w:t>
                            </w:r>
                            <w:r w:rsidRPr="00622EA3">
                              <w:rPr>
                                <w:rFonts w:ascii="Helvetica Neue" w:hAnsi="Helvetica Neue"/>
                                <w:color w:val="000000" w:themeColor="text1"/>
                                <w:sz w:val="28"/>
                                <w:szCs w:val="28"/>
                                <w:lang w:val="en-GB" w:eastAsia="en-GB"/>
                              </w:rPr>
                              <w:tab/>
                            </w:r>
                          </w:p>
                          <w:p w14:paraId="1C08E4B0" w14:textId="77777777" w:rsidR="00622EA3" w:rsidRPr="00622EA3" w:rsidRDefault="00622EA3" w:rsidP="00622EA3">
                            <w:pPr>
                              <w:rPr>
                                <w:rFonts w:ascii="Helvetica Neue" w:hAnsi="Helvetica Neue"/>
                                <w:color w:val="000000" w:themeColor="text1"/>
                                <w:sz w:val="28"/>
                                <w:szCs w:val="28"/>
                                <w:lang w:eastAsia="en-US"/>
                              </w:rPr>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9A3B34" id="_x0000_t202" coordsize="21600,21600" o:spt="202" path="m,l,21600r21600,l21600,xe">
                <v:stroke joinstyle="miter"/>
                <v:path gradientshapeok="t" o:connecttype="rect"/>
              </v:shapetype>
              <v:shape id="Text Box 6" o:spid="_x0000_s1026" type="#_x0000_t202" style="position:absolute;margin-left:-53.15pt;margin-top:465.9pt;width:415.8pt;height:99.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" filled="f" stroked="f" strokeweight=".5pt">
                <v:textbox inset="0,,0">
                  <w:txbxContent>
                    <w:p w14:paraId="355DDD41" w14:textId="77777777" w:rsidR="00622EA3" w:rsidRPr="00622EA3" w:rsidRDefault="00622EA3" w:rsidP="00622EA3">
                      <w:pPr>
                        <w:rPr>
                          <w:rFonts w:ascii="Helvetica Neue" w:hAnsi="Helvetica Neue"/>
                          <w:b/>
                          <w:color w:val="000000" w:themeColor="text1"/>
                          <w:sz w:val="28"/>
                          <w:szCs w:val="28"/>
                        </w:rPr>
                      </w:pPr>
                    </w:p>
                    <w:p w14:paraId="6CFDCB52" w14:textId="77777777" w:rsidR="00622EA3" w:rsidRPr="00622EA3" w:rsidRDefault="00622EA3" w:rsidP="00622EA3">
                      <w:pPr>
                        <w:rPr>
                          <w:rFonts w:ascii="Helvetica Neue" w:hAnsi="Helvetica Neue"/>
                          <w:color w:val="000000" w:themeColor="text1"/>
                          <w:sz w:val="28"/>
                          <w:szCs w:val="28"/>
                          <w:lang w:val="en-GB" w:eastAsia="en-GB"/>
                        </w:rPr>
                      </w:pPr>
                      <w:r w:rsidRPr="00622EA3">
                        <w:rPr>
                          <w:rFonts w:ascii="Helvetica Neue" w:hAnsi="Helvetica Neue"/>
                          <w:color w:val="000000" w:themeColor="text1"/>
                          <w:sz w:val="28"/>
                          <w:szCs w:val="28"/>
                          <w:lang w:val="en-GB" w:eastAsia="en-GB"/>
                        </w:rPr>
                        <w:t xml:space="preserve">Date:  </w:t>
                      </w:r>
                      <w:r w:rsidRPr="00622EA3">
                        <w:rPr>
                          <w:rFonts w:ascii="Helvetica Neue" w:hAnsi="Helvetica Neue"/>
                          <w:color w:val="000000" w:themeColor="text1"/>
                          <w:sz w:val="28"/>
                          <w:szCs w:val="28"/>
                          <w:lang w:val="en-GB" w:eastAsia="en-GB"/>
                        </w:rPr>
                        <w:tab/>
                      </w:r>
                      <w:r w:rsidRPr="00622EA3">
                        <w:rPr>
                          <w:rFonts w:ascii="Helvetica Neue" w:hAnsi="Helvetica Neue"/>
                          <w:color w:val="000000" w:themeColor="text1"/>
                          <w:sz w:val="28"/>
                          <w:szCs w:val="28"/>
                          <w:lang w:val="en-GB" w:eastAsia="en-GB"/>
                        </w:rPr>
                        <w:tab/>
                      </w:r>
                    </w:p>
                    <w:p w14:paraId="5F6DF848" w14:textId="77777777" w:rsidR="00622EA3" w:rsidRPr="00622EA3" w:rsidRDefault="00622EA3" w:rsidP="00622EA3">
                      <w:pPr>
                        <w:rPr>
                          <w:rFonts w:ascii="Helvetica Neue" w:hAnsi="Helvetica Neue"/>
                          <w:color w:val="000000" w:themeColor="text1"/>
                          <w:sz w:val="28"/>
                          <w:szCs w:val="28"/>
                          <w:lang w:val="en-GB" w:eastAsia="en-GB"/>
                        </w:rPr>
                      </w:pPr>
                      <w:r w:rsidRPr="00622EA3">
                        <w:rPr>
                          <w:rFonts w:ascii="Helvetica Neue" w:hAnsi="Helvetica Neue"/>
                          <w:color w:val="000000" w:themeColor="text1"/>
                          <w:sz w:val="28"/>
                          <w:szCs w:val="28"/>
                          <w:lang w:val="en-GB" w:eastAsia="en-GB"/>
                        </w:rPr>
                        <w:t xml:space="preserve">Document ID:   </w:t>
                      </w:r>
                      <w:r w:rsidRPr="00622EA3">
                        <w:rPr>
                          <w:rFonts w:ascii="Helvetica Neue" w:hAnsi="Helvetica Neue"/>
                          <w:color w:val="000000" w:themeColor="text1"/>
                          <w:sz w:val="28"/>
                          <w:szCs w:val="28"/>
                          <w:lang w:val="en-GB" w:eastAsia="en-GB"/>
                        </w:rPr>
                        <w:tab/>
                      </w:r>
                      <w:r w:rsidRPr="00622EA3">
                        <w:rPr>
                          <w:rFonts w:ascii="Helvetica Neue" w:hAnsi="Helvetica Neue"/>
                          <w:color w:val="000000" w:themeColor="text1"/>
                          <w:sz w:val="28"/>
                          <w:szCs w:val="28"/>
                          <w:lang w:val="en-GB" w:eastAsia="en-GB"/>
                        </w:rPr>
                        <w:tab/>
                      </w:r>
                    </w:p>
                    <w:p w14:paraId="18DAC6CA" w14:textId="77777777" w:rsidR="00622EA3" w:rsidRPr="00622EA3" w:rsidRDefault="00622EA3" w:rsidP="00622EA3">
                      <w:pPr>
                        <w:rPr>
                          <w:rFonts w:ascii="Helvetica Neue" w:hAnsi="Helvetica Neue"/>
                          <w:color w:val="000000" w:themeColor="text1"/>
                          <w:sz w:val="28"/>
                          <w:szCs w:val="28"/>
                          <w:lang w:val="en-GB" w:eastAsia="en-GB"/>
                        </w:rPr>
                      </w:pPr>
                      <w:r w:rsidRPr="00622EA3">
                        <w:rPr>
                          <w:rFonts w:ascii="Helvetica Neue" w:hAnsi="Helvetica Neue"/>
                          <w:color w:val="000000" w:themeColor="text1"/>
                          <w:sz w:val="28"/>
                          <w:szCs w:val="28"/>
                          <w:lang w:val="en-GB" w:eastAsia="en-GB"/>
                        </w:rPr>
                        <w:t xml:space="preserve">Version:  </w:t>
                      </w:r>
                      <w:r w:rsidRPr="00622EA3">
                        <w:rPr>
                          <w:rFonts w:ascii="Helvetica Neue" w:hAnsi="Helvetica Neue"/>
                          <w:color w:val="000000" w:themeColor="text1"/>
                          <w:sz w:val="28"/>
                          <w:szCs w:val="28"/>
                          <w:lang w:val="en-GB" w:eastAsia="en-GB"/>
                        </w:rPr>
                        <w:tab/>
                      </w:r>
                    </w:p>
                    <w:p w14:paraId="1C08E4B0" w14:textId="77777777" w:rsidR="00622EA3" w:rsidRPr="00622EA3" w:rsidRDefault="00622EA3" w:rsidP="00622EA3">
                      <w:pPr>
                        <w:rPr>
                          <w:rFonts w:ascii="Helvetica Neue" w:hAnsi="Helvetica Neue"/>
                          <w:color w:val="000000" w:themeColor="text1"/>
                          <w:sz w:val="28"/>
                          <w:szCs w:val="28"/>
                          <w:lang w:eastAsia="en-US"/>
                        </w:rPr>
                      </w:pPr>
                    </w:p>
                  </w:txbxContent>
                </v:textbox>
                <w10:wrap anchorx="margin" anchory="page"/>
              </v:shape>
            </w:pict>
          </mc:Fallback>
        </mc:AlternateContent>
      </w:r>
      <w:r w:rsidR="00622EA3" w:rsidRPr="00F548EF">
        <w:rPr>
          <w:noProof/>
          <w:color w:val="FFFFFF"/>
        </w:rPr>
        <mc:AlternateContent>
          <mc:Choice Requires="wps">
            <w:drawing>
              <wp:anchor distT="0" distB="0" distL="114300" distR="114300" simplePos="0" relativeHeight="251662336" behindDoc="0" locked="0" layoutInCell="1" allowOverlap="1" wp14:anchorId="428C3078" wp14:editId="172C44E9">
                <wp:simplePos x="0" y="0"/>
                <wp:positionH relativeFrom="margin">
                  <wp:posOffset>-676890</wp:posOffset>
                </wp:positionH>
                <wp:positionV relativeFrom="page">
                  <wp:posOffset>4131090</wp:posOffset>
                </wp:positionV>
                <wp:extent cx="5280660" cy="1367790"/>
                <wp:effectExtent l="0" t="0" r="254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0660" cy="1367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C3CC7" w14:textId="77777777" w:rsidR="00B73994" w:rsidRPr="00622EA3" w:rsidRDefault="00B73994" w:rsidP="00622EA3">
                            <w:pPr>
                              <w:rPr>
                                <w:rFonts w:ascii="Helvetica Neue" w:hAnsi="Helvetica Neue"/>
                                <w:b/>
                                <w:color w:val="000000" w:themeColor="text1"/>
                                <w:sz w:val="40"/>
                                <w:szCs w:val="40"/>
                              </w:rPr>
                            </w:pPr>
                            <w:r w:rsidRPr="00622EA3">
                              <w:rPr>
                                <w:rFonts w:ascii="Helvetica Neue" w:hAnsi="Helvetica Neue"/>
                                <w:b/>
                                <w:color w:val="000000" w:themeColor="text1"/>
                                <w:sz w:val="40"/>
                                <w:szCs w:val="40"/>
                              </w:rPr>
                              <w:t>TITLE</w:t>
                            </w:r>
                          </w:p>
                          <w:p w14:paraId="0E648805" w14:textId="77777777" w:rsidR="00B73994" w:rsidRPr="00622EA3" w:rsidRDefault="00B73994" w:rsidP="00622EA3">
                            <w:pPr>
                              <w:rPr>
                                <w:rFonts w:ascii="Helvetica Neue" w:hAnsi="Helvetica Neue"/>
                                <w:b/>
                                <w:color w:val="000000" w:themeColor="text1"/>
                                <w:sz w:val="40"/>
                                <w:szCs w:val="40"/>
                              </w:rPr>
                            </w:pPr>
                          </w:p>
                          <w:p w14:paraId="41C2E6AE" w14:textId="77777777" w:rsidR="00B73994" w:rsidRPr="00622EA3" w:rsidRDefault="00B73994" w:rsidP="00622EA3">
                            <w:pPr>
                              <w:rPr>
                                <w:rFonts w:ascii="Helvetica Neue" w:hAnsi="Helvetica Neue"/>
                                <w:b/>
                                <w:color w:val="000000" w:themeColor="text1"/>
                                <w:sz w:val="40"/>
                                <w:szCs w:val="40"/>
                              </w:rPr>
                            </w:pPr>
                            <w:r w:rsidRPr="00622EA3">
                              <w:rPr>
                                <w:rFonts w:ascii="Helvetica Neue" w:hAnsi="Helvetica Neue"/>
                                <w:color w:val="000000" w:themeColor="text1"/>
                                <w:sz w:val="40"/>
                                <w:szCs w:val="40"/>
                              </w:rPr>
                              <w:t>For</w:t>
                            </w:r>
                            <w:r w:rsidRPr="00622EA3">
                              <w:rPr>
                                <w:rFonts w:ascii="Helvetica Neue" w:hAnsi="Helvetica Neue"/>
                                <w:b/>
                                <w:color w:val="000000" w:themeColor="text1"/>
                                <w:sz w:val="40"/>
                                <w:szCs w:val="40"/>
                              </w:rPr>
                              <w:t xml:space="preserve"> CLIENT</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C3078" id="Text Box 4" o:spid="_x0000_s1027" type="#_x0000_t202" style="position:absolute;margin-left:-53.3pt;margin-top:325.3pt;width:415.8pt;height:107.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" filled="f" stroked="f" strokeweight=".5pt">
                <v:textbox inset="0,,0">
                  <w:txbxContent>
                    <w:p w14:paraId="776C3CC7" w14:textId="77777777" w:rsidR="00B73994" w:rsidRPr="00622EA3" w:rsidRDefault="00B73994" w:rsidP="00622EA3">
                      <w:pPr>
                        <w:rPr>
                          <w:rFonts w:ascii="Helvetica Neue" w:hAnsi="Helvetica Neue"/>
                          <w:b/>
                          <w:color w:val="000000" w:themeColor="text1"/>
                          <w:sz w:val="40"/>
                          <w:szCs w:val="40"/>
                        </w:rPr>
                      </w:pPr>
                      <w:r w:rsidRPr="00622EA3">
                        <w:rPr>
                          <w:rFonts w:ascii="Helvetica Neue" w:hAnsi="Helvetica Neue"/>
                          <w:b/>
                          <w:color w:val="000000" w:themeColor="text1"/>
                          <w:sz w:val="40"/>
                          <w:szCs w:val="40"/>
                        </w:rPr>
                        <w:t>TITLE</w:t>
                      </w:r>
                    </w:p>
                    <w:p w14:paraId="0E648805" w14:textId="77777777" w:rsidR="00B73994" w:rsidRPr="00622EA3" w:rsidRDefault="00B73994" w:rsidP="00622EA3">
                      <w:pPr>
                        <w:rPr>
                          <w:rFonts w:ascii="Helvetica Neue" w:hAnsi="Helvetica Neue"/>
                          <w:b/>
                          <w:color w:val="000000" w:themeColor="text1"/>
                          <w:sz w:val="40"/>
                          <w:szCs w:val="40"/>
                        </w:rPr>
                      </w:pPr>
                    </w:p>
                    <w:p w14:paraId="41C2E6AE" w14:textId="77777777" w:rsidR="00B73994" w:rsidRPr="00622EA3" w:rsidRDefault="00B73994" w:rsidP="00622EA3">
                      <w:pPr>
                        <w:rPr>
                          <w:rFonts w:ascii="Helvetica Neue" w:hAnsi="Helvetica Neue"/>
                          <w:b/>
                          <w:color w:val="000000" w:themeColor="text1"/>
                          <w:sz w:val="40"/>
                          <w:szCs w:val="40"/>
                        </w:rPr>
                      </w:pPr>
                      <w:r w:rsidRPr="00622EA3">
                        <w:rPr>
                          <w:rFonts w:ascii="Helvetica Neue" w:hAnsi="Helvetica Neue"/>
                          <w:color w:val="000000" w:themeColor="text1"/>
                          <w:sz w:val="40"/>
                          <w:szCs w:val="40"/>
                        </w:rPr>
                        <w:t>For</w:t>
                      </w:r>
                      <w:r w:rsidRPr="00622EA3">
                        <w:rPr>
                          <w:rFonts w:ascii="Helvetica Neue" w:hAnsi="Helvetica Neue"/>
                          <w:b/>
                          <w:color w:val="000000" w:themeColor="text1"/>
                          <w:sz w:val="40"/>
                          <w:szCs w:val="40"/>
                        </w:rPr>
                        <w:t xml:space="preserve"> CLIENT</w:t>
                      </w:r>
                    </w:p>
                  </w:txbxContent>
                </v:textbox>
                <w10:wrap anchorx="margin" anchory="page"/>
              </v:shape>
            </w:pict>
          </mc:Fallback>
        </mc:AlternateContent>
      </w:r>
      <w:r w:rsidR="00B73994" w:rsidRPr="00F548EF">
        <w:rPr>
          <w:noProof/>
        </w:rPr>
        <mc:AlternateContent>
          <mc:Choice Requires="wps">
            <w:drawing>
              <wp:anchor distT="45720" distB="45720" distL="114300" distR="114300" simplePos="0" relativeHeight="251663360" behindDoc="0" locked="0" layoutInCell="1" allowOverlap="1" wp14:anchorId="185C65E7" wp14:editId="2BBE1ECB">
                <wp:simplePos x="0" y="0"/>
                <wp:positionH relativeFrom="column">
                  <wp:posOffset>3956901</wp:posOffset>
                </wp:positionH>
                <wp:positionV relativeFrom="paragraph">
                  <wp:posOffset>7833674</wp:posOffset>
                </wp:positionV>
                <wp:extent cx="2260600" cy="165175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0" cy="1651753"/>
                        </a:xfrm>
                        <a:prstGeom prst="rect">
                          <a:avLst/>
                        </a:prstGeom>
                        <a:noFill/>
                        <a:ln w="9525">
                          <a:noFill/>
                          <a:miter lim="800000"/>
                          <a:headEnd/>
                          <a:tailEnd/>
                        </a:ln>
                      </wps:spPr>
                      <wps:txbx>
                        <w:txbxContent>
                          <w:p w14:paraId="617CF924" w14:textId="77777777" w:rsidR="00B73994" w:rsidRPr="00113613" w:rsidRDefault="00B73994" w:rsidP="00B73994"/>
                          <w:p w14:paraId="126EBAF7" w14:textId="77777777" w:rsidR="00B73994" w:rsidRDefault="00B73994" w:rsidP="00B73994"/>
                          <w:p w14:paraId="3D0743E3" w14:textId="77777777" w:rsidR="00B73994" w:rsidRPr="00113613" w:rsidRDefault="00B73994" w:rsidP="00B739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C65E7" id="Text Box 2" o:spid="_x0000_s1028" type="#_x0000_t202" style="position:absolute;margin-left:311.55pt;margin-top:616.8pt;width:178pt;height:130.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" filled="f" stroked="f">
                <v:textbox>
                  <w:txbxContent>
                    <w:p w14:paraId="617CF924" w14:textId="77777777" w:rsidR="00B73994" w:rsidRPr="00113613" w:rsidRDefault="00B73994" w:rsidP="00B73994"/>
                    <w:p w14:paraId="126EBAF7" w14:textId="77777777" w:rsidR="00B73994" w:rsidRDefault="00B73994" w:rsidP="00B73994"/>
                    <w:p w14:paraId="3D0743E3" w14:textId="77777777" w:rsidR="00B73994" w:rsidRPr="00113613" w:rsidRDefault="00B73994" w:rsidP="00B73994"/>
                  </w:txbxContent>
                </v:textbox>
              </v:shape>
            </w:pict>
          </mc:Fallback>
        </mc:AlternateContent>
      </w:r>
      <w:r w:rsidR="00B73994" w:rsidRPr="00F548EF">
        <w:br w:type="page"/>
      </w:r>
    </w:p>
    <w:p w14:paraId="2B249DB8" w14:textId="77777777" w:rsidR="00B73994" w:rsidRDefault="00B73994" w:rsidP="00F709C8">
      <w:pPr>
        <w:pStyle w:val="Heading1"/>
        <w:sectPr w:rsidR="00B73994" w:rsidSect="00B73994">
          <w:footerReference w:type="default" r:id="rId9"/>
          <w:type w:val="continuous"/>
          <w:pgSz w:w="11900" w:h="16840"/>
          <w:pgMar w:top="1440" w:right="1440" w:bottom="1440" w:left="1440" w:header="720" w:footer="283" w:gutter="360"/>
          <w:cols w:space="708"/>
          <w:docGrid w:linePitch="272"/>
        </w:sectPr>
      </w:pPr>
      <w:bookmarkStart w:id="0" w:name="_Toc469653753"/>
      <w:bookmarkStart w:id="1" w:name="_Toc469653754"/>
      <w:bookmarkStart w:id="2" w:name="_Toc469653755"/>
      <w:bookmarkStart w:id="3" w:name="_Toc469653756"/>
      <w:bookmarkStart w:id="4" w:name="_Toc469653757"/>
      <w:bookmarkStart w:id="5" w:name="_Toc469653758"/>
      <w:bookmarkStart w:id="6" w:name="_Toc469653759"/>
      <w:bookmarkStart w:id="7" w:name="_Toc469653760"/>
      <w:bookmarkStart w:id="8" w:name="_Toc469653761"/>
      <w:bookmarkStart w:id="9" w:name="_Toc469653762"/>
      <w:bookmarkStart w:id="10" w:name="_Toc469653763"/>
      <w:bookmarkStart w:id="11" w:name="_Toc469653764"/>
      <w:bookmarkStart w:id="12" w:name="_Toc469653765"/>
      <w:bookmarkStart w:id="13" w:name="_Toc469653766"/>
      <w:bookmarkStart w:id="14" w:name="_Toc469653767"/>
      <w:bookmarkStart w:id="15" w:name="_Toc469653768"/>
      <w:bookmarkStart w:id="16" w:name="_Toc469653769"/>
      <w:bookmarkStart w:id="17" w:name="_Toc469653770"/>
      <w:bookmarkStart w:id="18" w:name="_Toc469653771"/>
      <w:bookmarkStart w:id="19" w:name="_Toc469653772"/>
      <w:bookmarkStart w:id="20" w:name="_Toc469653773"/>
      <w:bookmarkStart w:id="21" w:name="_Toc469653774"/>
      <w:bookmarkStart w:id="22" w:name="_Toc469653775"/>
      <w:bookmarkStart w:id="23" w:name="_Toc469653776"/>
      <w:bookmarkStart w:id="24" w:name="_Toc469653777"/>
      <w:bookmarkStart w:id="25" w:name="_Toc469653778"/>
      <w:bookmarkStart w:id="26" w:name="_Toc469653779"/>
      <w:bookmarkStart w:id="27" w:name="_Toc469653780"/>
      <w:bookmarkStart w:id="28" w:name="_Toc469653781"/>
      <w:bookmarkStart w:id="29" w:name="_Toc469653782"/>
      <w:bookmarkStart w:id="30" w:name="_Toc469653783"/>
      <w:bookmarkStart w:id="31" w:name="_Toc469653784"/>
      <w:bookmarkStart w:id="32" w:name="_Toc469653785"/>
      <w:bookmarkStart w:id="33" w:name="_Toc469653786"/>
      <w:bookmarkStart w:id="34" w:name="_Toc469653787"/>
      <w:bookmarkStart w:id="35" w:name="_Toc469653788"/>
      <w:bookmarkStart w:id="36" w:name="_Toc469653789"/>
      <w:bookmarkStart w:id="37" w:name="_Toc469653790"/>
      <w:bookmarkStart w:id="38" w:name="_Toc469653791"/>
      <w:bookmarkStart w:id="39" w:name="_Toc469653792"/>
      <w:bookmarkStart w:id="40" w:name="_Toc469653793"/>
      <w:bookmarkStart w:id="41" w:name="_Toc469653794"/>
      <w:bookmarkStart w:id="42" w:name="_Toc469653795"/>
      <w:bookmarkStart w:id="43" w:name="_Toc469653796"/>
      <w:bookmarkStart w:id="44" w:name="_Toc469653797"/>
      <w:bookmarkStart w:id="45" w:name="_Toc469653798"/>
      <w:bookmarkStart w:id="46" w:name="_Toc469653799"/>
      <w:bookmarkStart w:id="47" w:name="_Toc469653800"/>
      <w:bookmarkStart w:id="48" w:name="_Toc469653801"/>
      <w:bookmarkStart w:id="49" w:name="_Toc469653802"/>
      <w:bookmarkStart w:id="50" w:name="_Toc469653803"/>
      <w:bookmarkStart w:id="51" w:name="_Toc469653844"/>
      <w:bookmarkStart w:id="52" w:name="_Toc469653845"/>
      <w:bookmarkStart w:id="53" w:name="_Toc469653846"/>
      <w:bookmarkStart w:id="54" w:name="_Toc469653847"/>
      <w:bookmarkStart w:id="55" w:name="_Toc469653848"/>
      <w:bookmarkStart w:id="56" w:name="_Toc469653849"/>
      <w:bookmarkStart w:id="57" w:name="_Toc469653850"/>
      <w:bookmarkStart w:id="58" w:name="_Toc469653851"/>
      <w:bookmarkStart w:id="59" w:name="_Toc469653852"/>
      <w:bookmarkStart w:id="60" w:name="_Toc469653853"/>
      <w:bookmarkStart w:id="61" w:name="_Toc469653854"/>
      <w:bookmarkStart w:id="62" w:name="_Toc469653855"/>
      <w:bookmarkStart w:id="63" w:name="_Toc469653856"/>
      <w:bookmarkStart w:id="64" w:name="_Toc469653857"/>
      <w:bookmarkStart w:id="65" w:name="_Toc469653858"/>
      <w:bookmarkStart w:id="66" w:name="_Toc469653859"/>
      <w:bookmarkStart w:id="67" w:name="_Toc469653860"/>
      <w:bookmarkStart w:id="68" w:name="_Toc469653861"/>
      <w:bookmarkStart w:id="69" w:name="_Toc469653862"/>
      <w:bookmarkStart w:id="70" w:name="_Toc469653863"/>
      <w:bookmarkStart w:id="71" w:name="_Toc469653864"/>
      <w:bookmarkStart w:id="72" w:name="_Toc469653865"/>
      <w:bookmarkStart w:id="73" w:name="_Toc469653866"/>
      <w:bookmarkStart w:id="74" w:name="_Toc469653867"/>
      <w:bookmarkStart w:id="75" w:name="_Toc469653868"/>
      <w:bookmarkStart w:id="76" w:name="_Toc469653869"/>
      <w:bookmarkStart w:id="77" w:name="_Toc469653870"/>
      <w:bookmarkStart w:id="78" w:name="_Toc469653871"/>
      <w:bookmarkStart w:id="79" w:name="_Toc469653872"/>
      <w:bookmarkStart w:id="80" w:name="_Toc469653873"/>
      <w:bookmarkStart w:id="81" w:name="_Toc469653874"/>
      <w:bookmarkStart w:id="82" w:name="_Toc469653875"/>
      <w:bookmarkStart w:id="83" w:name="_Toc469653876"/>
      <w:bookmarkStart w:id="84" w:name="_Toc469653877"/>
      <w:bookmarkStart w:id="85" w:name="_Toc469653878"/>
      <w:bookmarkStart w:id="86" w:name="_Toc469653879"/>
      <w:bookmarkStart w:id="87" w:name="_Toc469653880"/>
      <w:bookmarkStart w:id="88" w:name="_Toc469653881"/>
      <w:bookmarkStart w:id="89" w:name="_Toc469653882"/>
      <w:bookmarkStart w:id="90" w:name="_Toc469653883"/>
      <w:bookmarkStart w:id="91" w:name="_Toc469653884"/>
      <w:bookmarkStart w:id="92" w:name="_Toc469653885"/>
      <w:bookmarkStart w:id="93" w:name="_Toc469653886"/>
      <w:bookmarkStart w:id="94" w:name="_Toc469653887"/>
      <w:bookmarkStart w:id="95" w:name="_Toc469653888"/>
      <w:bookmarkStart w:id="96" w:name="_Toc469653889"/>
      <w:bookmarkStart w:id="97" w:name="_Toc469653890"/>
      <w:bookmarkStart w:id="98" w:name="_Toc469653891"/>
      <w:bookmarkStart w:id="99" w:name="_Toc469653892"/>
      <w:bookmarkStart w:id="100" w:name="_Toc469653893"/>
      <w:bookmarkStart w:id="101" w:name="_Toc469653894"/>
      <w:bookmarkStart w:id="102" w:name="_Toc469653895"/>
      <w:bookmarkStart w:id="103" w:name="_Toc469653896"/>
      <w:bookmarkStart w:id="104" w:name="_Toc469653897"/>
      <w:bookmarkStart w:id="105" w:name="_Toc469653925"/>
      <w:bookmarkStart w:id="106" w:name="_Toc469653926"/>
      <w:bookmarkStart w:id="107" w:name="_Toc469653927"/>
      <w:bookmarkStart w:id="108" w:name="_Toc469653928"/>
      <w:bookmarkStart w:id="109" w:name="_Toc469653929"/>
      <w:bookmarkStart w:id="110" w:name="_Toc469653930"/>
      <w:bookmarkStart w:id="111" w:name="_Toc469653931"/>
      <w:bookmarkStart w:id="112" w:name="_Toc469653932"/>
      <w:bookmarkStart w:id="113" w:name="_Toc469653933"/>
      <w:bookmarkStart w:id="114" w:name="_Toc469653934"/>
      <w:bookmarkStart w:id="115" w:name="_Toc469653935"/>
      <w:bookmarkStart w:id="116" w:name="_Toc469653936"/>
      <w:bookmarkStart w:id="117" w:name="_Toc469653937"/>
      <w:bookmarkStart w:id="118" w:name="_Toc469653938"/>
      <w:bookmarkStart w:id="119" w:name="_Toc469653939"/>
      <w:bookmarkStart w:id="120" w:name="_Toc469653940"/>
      <w:bookmarkStart w:id="121" w:name="_Toc469653941"/>
      <w:bookmarkStart w:id="122" w:name="_Toc469653942"/>
      <w:bookmarkStart w:id="123" w:name="_Toc469653943"/>
      <w:bookmarkStart w:id="124" w:name="_Toc469653944"/>
      <w:bookmarkStart w:id="125" w:name="_Toc469653945"/>
      <w:bookmarkStart w:id="126" w:name="_Toc469653946"/>
      <w:bookmarkStart w:id="127" w:name="_Toc469653947"/>
      <w:bookmarkStart w:id="128" w:name="_Toc469653948"/>
      <w:bookmarkStart w:id="129" w:name="_Toc469653949"/>
      <w:bookmarkStart w:id="130" w:name="_Toc469653950"/>
      <w:bookmarkStart w:id="131" w:name="_Toc469653951"/>
      <w:bookmarkStart w:id="132" w:name="_Toc469653952"/>
      <w:bookmarkStart w:id="133" w:name="_Toc469653953"/>
      <w:bookmarkStart w:id="134" w:name="_Toc469653954"/>
      <w:bookmarkStart w:id="135" w:name="_Toc469653955"/>
      <w:bookmarkStart w:id="136" w:name="_Toc469653956"/>
      <w:bookmarkStart w:id="137" w:name="_Toc469653957"/>
      <w:bookmarkStart w:id="138" w:name="_Toc469653958"/>
      <w:bookmarkStart w:id="139" w:name="_Toc469653959"/>
      <w:bookmarkStart w:id="140" w:name="_Toc469653960"/>
      <w:bookmarkStart w:id="141" w:name="_Toc469653961"/>
      <w:bookmarkStart w:id="142" w:name="_Toc469653962"/>
      <w:bookmarkStart w:id="143" w:name="_Toc469653963"/>
      <w:bookmarkStart w:id="144" w:name="_Toc469653964"/>
      <w:bookmarkStart w:id="145" w:name="_Toc469653965"/>
      <w:bookmarkStart w:id="146" w:name="_Toc469653966"/>
      <w:bookmarkStart w:id="147" w:name="_Toc469653967"/>
      <w:bookmarkStart w:id="148" w:name="_Toc469653968"/>
      <w:bookmarkStart w:id="149" w:name="_Toc469653969"/>
      <w:bookmarkStart w:id="150" w:name="_Toc469653970"/>
      <w:bookmarkStart w:id="151" w:name="_Toc469653971"/>
      <w:bookmarkStart w:id="152" w:name="_Toc469653972"/>
      <w:bookmarkStart w:id="153" w:name="_Toc469653973"/>
      <w:bookmarkStart w:id="154" w:name="_Toc469653974"/>
      <w:bookmarkStart w:id="155" w:name="_Toc469653975"/>
      <w:bookmarkStart w:id="156" w:name="_Toc469653976"/>
      <w:bookmarkStart w:id="157" w:name="_Toc469653977"/>
      <w:bookmarkStart w:id="158" w:name="_Toc469653978"/>
      <w:bookmarkStart w:id="159" w:name="_Toc469653979"/>
      <w:bookmarkStart w:id="160" w:name="_Toc469653980"/>
      <w:bookmarkStart w:id="161" w:name="_Toc469653981"/>
      <w:bookmarkStart w:id="162" w:name="_Toc469653982"/>
      <w:bookmarkStart w:id="163" w:name="_Toc469653983"/>
      <w:bookmarkStart w:id="164" w:name="_Toc469653984"/>
      <w:bookmarkStart w:id="165" w:name="_Toc469653985"/>
      <w:bookmarkStart w:id="166" w:name="_Toc469653986"/>
      <w:bookmarkStart w:id="167" w:name="_Toc469653987"/>
      <w:bookmarkStart w:id="168" w:name="_Toc469653988"/>
      <w:bookmarkStart w:id="169" w:name="_Toc469653989"/>
      <w:bookmarkStart w:id="170" w:name="_Toc469653990"/>
      <w:bookmarkStart w:id="171" w:name="_Toc469653991"/>
      <w:bookmarkStart w:id="172" w:name="_Toc469653992"/>
      <w:bookmarkStart w:id="173" w:name="_Toc469653993"/>
      <w:bookmarkStart w:id="174" w:name="_Toc469653994"/>
      <w:bookmarkStart w:id="175" w:name="_Toc469653995"/>
      <w:bookmarkStart w:id="176" w:name="_Toc469653996"/>
      <w:bookmarkStart w:id="177" w:name="_Toc469653997"/>
      <w:bookmarkStart w:id="178" w:name="_Toc469653998"/>
      <w:bookmarkStart w:id="179" w:name="_Toc469653999"/>
      <w:bookmarkStart w:id="180" w:name="_Toc469654000"/>
      <w:bookmarkStart w:id="181" w:name="_Toc469654001"/>
      <w:bookmarkStart w:id="182" w:name="_Toc469654002"/>
      <w:bookmarkStart w:id="183" w:name="_Toc469654003"/>
      <w:bookmarkStart w:id="184" w:name="_Toc469654004"/>
      <w:bookmarkStart w:id="185" w:name="_Toc469654005"/>
      <w:bookmarkStart w:id="186" w:name="_Toc469654006"/>
      <w:bookmarkStart w:id="187" w:name="_Toc469654007"/>
      <w:bookmarkStart w:id="188" w:name="_Toc469654008"/>
      <w:bookmarkStart w:id="189" w:name="_Toc469654009"/>
      <w:bookmarkStart w:id="190" w:name="_Toc469654010"/>
      <w:bookmarkStart w:id="191" w:name="_Toc469654011"/>
      <w:bookmarkStart w:id="192" w:name="_Toc469654012"/>
      <w:bookmarkStart w:id="193" w:name="_Toc469654013"/>
      <w:bookmarkStart w:id="194" w:name="_Toc469654014"/>
      <w:bookmarkStart w:id="195" w:name="_Toc469654015"/>
      <w:bookmarkStart w:id="196" w:name="_Toc469654016"/>
      <w:bookmarkStart w:id="197" w:name="_Toc469654017"/>
      <w:bookmarkStart w:id="198" w:name="_Toc469654018"/>
      <w:bookmarkStart w:id="199" w:name="_Toc469654019"/>
      <w:bookmarkStart w:id="200" w:name="_Toc469654020"/>
      <w:bookmarkStart w:id="201" w:name="_Toc469654021"/>
      <w:bookmarkStart w:id="202" w:name="_Toc469654022"/>
      <w:bookmarkStart w:id="203" w:name="_Toc469654023"/>
      <w:bookmarkStart w:id="204" w:name="_Toc469654024"/>
      <w:bookmarkStart w:id="205" w:name="_Toc469654025"/>
      <w:bookmarkStart w:id="206" w:name="_Toc469654026"/>
      <w:bookmarkStart w:id="207" w:name="_Toc469654027"/>
      <w:bookmarkStart w:id="208" w:name="_Toc469654028"/>
      <w:bookmarkStart w:id="209" w:name="_Toc469654029"/>
      <w:bookmarkStart w:id="210" w:name="_Toc469654030"/>
      <w:bookmarkStart w:id="211" w:name="_Toc469654031"/>
      <w:bookmarkStart w:id="212" w:name="_Toc469654032"/>
      <w:bookmarkStart w:id="213" w:name="_Toc469654033"/>
      <w:bookmarkStart w:id="214" w:name="_Toc469654034"/>
      <w:bookmarkStart w:id="215" w:name="_Toc469654035"/>
      <w:bookmarkStart w:id="216" w:name="_Toc469654036"/>
      <w:bookmarkStart w:id="217" w:name="_Toc469654037"/>
      <w:bookmarkStart w:id="218" w:name="_Toc469654038"/>
      <w:bookmarkStart w:id="219" w:name="_Toc469654039"/>
      <w:bookmarkStart w:id="220" w:name="_Toc469654040"/>
      <w:bookmarkStart w:id="221" w:name="_Toc469654041"/>
      <w:bookmarkStart w:id="222" w:name="_Toc469654042"/>
      <w:bookmarkStart w:id="223" w:name="_Toc469654043"/>
      <w:bookmarkStart w:id="224" w:name="_Toc469654044"/>
      <w:bookmarkStart w:id="225" w:name="_Toc469654045"/>
      <w:bookmarkStart w:id="226" w:name="_Toc469654046"/>
      <w:bookmarkStart w:id="227" w:name="_Toc469654047"/>
      <w:bookmarkStart w:id="228" w:name="_Toc469654084"/>
      <w:bookmarkStart w:id="229" w:name="_Toc469654091"/>
      <w:bookmarkStart w:id="230" w:name="_Toc469654092"/>
      <w:bookmarkStart w:id="231" w:name="_Toc469654093"/>
      <w:bookmarkStart w:id="232" w:name="_Toc469654094"/>
      <w:bookmarkStart w:id="233" w:name="_Toc469654095"/>
      <w:bookmarkStart w:id="234" w:name="_Toc469654096"/>
      <w:bookmarkStart w:id="235" w:name="_Toc469654097"/>
      <w:bookmarkStart w:id="236" w:name="_Toc469654106"/>
      <w:bookmarkStart w:id="237" w:name="_Toc469654113"/>
      <w:bookmarkStart w:id="238" w:name="_Toc469654114"/>
      <w:bookmarkStart w:id="239" w:name="_Toc469654115"/>
      <w:bookmarkStart w:id="240" w:name="_Toc469654116"/>
      <w:bookmarkStart w:id="241" w:name="_Toc469654117"/>
      <w:bookmarkStart w:id="242" w:name="_Toc469654118"/>
      <w:bookmarkStart w:id="243" w:name="_Toc469654119"/>
      <w:bookmarkStart w:id="244" w:name="_Toc469654144"/>
      <w:bookmarkStart w:id="245" w:name="_Toc469654151"/>
      <w:bookmarkStart w:id="246" w:name="_Toc469654152"/>
      <w:bookmarkStart w:id="247" w:name="_Toc469654153"/>
      <w:bookmarkStart w:id="248" w:name="_Toc469654154"/>
      <w:bookmarkStart w:id="249" w:name="_Toc469654155"/>
      <w:bookmarkStart w:id="250" w:name="_Toc469654156"/>
      <w:bookmarkStart w:id="251" w:name="_Toc469654157"/>
      <w:bookmarkStart w:id="252" w:name="_Toc469654166"/>
      <w:bookmarkStart w:id="253" w:name="_Toc445739885"/>
      <w:bookmarkStart w:id="254" w:name="_Toc451772118"/>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36C36D11" w14:textId="77777777" w:rsidR="00777934" w:rsidRDefault="00777934" w:rsidP="00777934">
      <w:pPr>
        <w:pStyle w:val="TOCHeading"/>
      </w:pPr>
      <w:r>
        <w:lastRenderedPageBreak/>
        <w:t>Table of Contents</w:t>
      </w:r>
    </w:p>
    <w:p w14:paraId="023BFB1F" w14:textId="77777777" w:rsidR="00777934" w:rsidRDefault="00777934">
      <w:pPr>
        <w:pStyle w:val="TOC1"/>
        <w:tabs>
          <w:tab w:val="left" w:pos="440"/>
          <w:tab w:val="right" w:leader="dot" w:pos="10090"/>
        </w:tabs>
        <w:rPr>
          <w:rFonts w:asciiTheme="minorHAnsi" w:eastAsiaTheme="minorEastAsia" w:hAnsiTheme="minorHAnsi" w:cstheme="minorBidi"/>
          <w:b w:val="0"/>
          <w:caps w:val="0"/>
          <w:noProof/>
          <w:sz w:val="24"/>
          <w:szCs w:val="24"/>
          <w:lang w:eastAsia="en-US"/>
        </w:rPr>
      </w:pPr>
      <w:r>
        <w:fldChar w:fldCharType="begin"/>
      </w:r>
      <w:r>
        <w:instrText xml:space="preserve"> TOC \o "1-3" \h \z \u </w:instrText>
      </w:r>
      <w:r>
        <w:fldChar w:fldCharType="separate"/>
      </w:r>
      <w:hyperlink w:anchor="_Toc516165508" w:history="1">
        <w:r w:rsidRPr="00CA2356">
          <w:rPr>
            <w:rStyle w:val="Hyperlink"/>
            <w:noProof/>
          </w:rPr>
          <w:t>1</w:t>
        </w:r>
        <w:r>
          <w:rPr>
            <w:rFonts w:asciiTheme="minorHAnsi" w:eastAsiaTheme="minorEastAsia" w:hAnsiTheme="minorHAnsi" w:cstheme="minorBidi"/>
            <w:b w:val="0"/>
            <w:caps w:val="0"/>
            <w:noProof/>
            <w:sz w:val="24"/>
            <w:szCs w:val="24"/>
            <w:lang w:eastAsia="en-US"/>
          </w:rPr>
          <w:tab/>
        </w:r>
        <w:r w:rsidRPr="00CA2356">
          <w:rPr>
            <w:rStyle w:val="Hyperlink"/>
            <w:noProof/>
          </w:rPr>
          <w:t>Document Control</w:t>
        </w:r>
        <w:r>
          <w:rPr>
            <w:noProof/>
            <w:webHidden/>
          </w:rPr>
          <w:tab/>
        </w:r>
        <w:r>
          <w:rPr>
            <w:noProof/>
            <w:webHidden/>
          </w:rPr>
          <w:fldChar w:fldCharType="begin"/>
        </w:r>
        <w:r>
          <w:rPr>
            <w:noProof/>
            <w:webHidden/>
          </w:rPr>
          <w:instrText xml:space="preserve"> PAGEREF _Toc516165508 \h </w:instrText>
        </w:r>
        <w:r>
          <w:rPr>
            <w:noProof/>
            <w:webHidden/>
          </w:rPr>
        </w:r>
        <w:r>
          <w:rPr>
            <w:noProof/>
            <w:webHidden/>
          </w:rPr>
          <w:fldChar w:fldCharType="separate"/>
        </w:r>
        <w:r w:rsidR="00BC74E7">
          <w:rPr>
            <w:noProof/>
            <w:webHidden/>
          </w:rPr>
          <w:t>1</w:t>
        </w:r>
        <w:r>
          <w:rPr>
            <w:noProof/>
            <w:webHidden/>
          </w:rPr>
          <w:fldChar w:fldCharType="end"/>
        </w:r>
      </w:hyperlink>
    </w:p>
    <w:p w14:paraId="521D94D9" w14:textId="77777777" w:rsidR="00777934" w:rsidRDefault="0050692D">
      <w:pPr>
        <w:pStyle w:val="TOC1"/>
        <w:tabs>
          <w:tab w:val="left" w:pos="440"/>
          <w:tab w:val="right" w:leader="dot" w:pos="10090"/>
        </w:tabs>
        <w:rPr>
          <w:rFonts w:asciiTheme="minorHAnsi" w:eastAsiaTheme="minorEastAsia" w:hAnsiTheme="minorHAnsi" w:cstheme="minorBidi"/>
          <w:b w:val="0"/>
          <w:caps w:val="0"/>
          <w:noProof/>
          <w:sz w:val="24"/>
          <w:szCs w:val="24"/>
          <w:lang w:eastAsia="en-US"/>
        </w:rPr>
      </w:pPr>
      <w:hyperlink w:anchor="_Toc516165509" w:history="1">
        <w:r w:rsidR="00777934" w:rsidRPr="00CA2356">
          <w:rPr>
            <w:rStyle w:val="Hyperlink"/>
            <w:noProof/>
          </w:rPr>
          <w:t>2</w:t>
        </w:r>
        <w:r w:rsidR="00777934">
          <w:rPr>
            <w:rFonts w:asciiTheme="minorHAnsi" w:eastAsiaTheme="minorEastAsia" w:hAnsiTheme="minorHAnsi" w:cstheme="minorBidi"/>
            <w:b w:val="0"/>
            <w:caps w:val="0"/>
            <w:noProof/>
            <w:sz w:val="24"/>
            <w:szCs w:val="24"/>
            <w:lang w:eastAsia="en-US"/>
          </w:rPr>
          <w:tab/>
        </w:r>
        <w:r w:rsidR="00777934" w:rsidRPr="00CA2356">
          <w:rPr>
            <w:rStyle w:val="Hyperlink"/>
            <w:noProof/>
          </w:rPr>
          <w:t>Executive Summary</w:t>
        </w:r>
        <w:r w:rsidR="00777934">
          <w:rPr>
            <w:noProof/>
            <w:webHidden/>
          </w:rPr>
          <w:tab/>
        </w:r>
        <w:r w:rsidR="00777934">
          <w:rPr>
            <w:noProof/>
            <w:webHidden/>
          </w:rPr>
          <w:fldChar w:fldCharType="begin"/>
        </w:r>
        <w:r w:rsidR="00777934">
          <w:rPr>
            <w:noProof/>
            <w:webHidden/>
          </w:rPr>
          <w:instrText xml:space="preserve"> PAGEREF _Toc516165509 \h </w:instrText>
        </w:r>
        <w:r w:rsidR="00777934">
          <w:rPr>
            <w:noProof/>
            <w:webHidden/>
          </w:rPr>
        </w:r>
        <w:r w:rsidR="00777934">
          <w:rPr>
            <w:noProof/>
            <w:webHidden/>
          </w:rPr>
          <w:fldChar w:fldCharType="separate"/>
        </w:r>
        <w:r w:rsidR="00BC74E7">
          <w:rPr>
            <w:noProof/>
            <w:webHidden/>
          </w:rPr>
          <w:t>1</w:t>
        </w:r>
        <w:r w:rsidR="00777934">
          <w:rPr>
            <w:noProof/>
            <w:webHidden/>
          </w:rPr>
          <w:fldChar w:fldCharType="end"/>
        </w:r>
      </w:hyperlink>
    </w:p>
    <w:p w14:paraId="53E438B4" w14:textId="77777777" w:rsidR="00777934" w:rsidRDefault="0050692D">
      <w:pPr>
        <w:pStyle w:val="TOC1"/>
        <w:tabs>
          <w:tab w:val="left" w:pos="440"/>
          <w:tab w:val="right" w:leader="dot" w:pos="10090"/>
        </w:tabs>
        <w:rPr>
          <w:rFonts w:asciiTheme="minorHAnsi" w:eastAsiaTheme="minorEastAsia" w:hAnsiTheme="minorHAnsi" w:cstheme="minorBidi"/>
          <w:b w:val="0"/>
          <w:caps w:val="0"/>
          <w:noProof/>
          <w:sz w:val="24"/>
          <w:szCs w:val="24"/>
          <w:lang w:eastAsia="en-US"/>
        </w:rPr>
      </w:pPr>
      <w:hyperlink w:anchor="_Toc516165510" w:history="1">
        <w:r w:rsidR="00777934" w:rsidRPr="00CA2356">
          <w:rPr>
            <w:rStyle w:val="Hyperlink"/>
            <w:noProof/>
          </w:rPr>
          <w:t>3</w:t>
        </w:r>
        <w:r w:rsidR="00777934">
          <w:rPr>
            <w:rFonts w:asciiTheme="minorHAnsi" w:eastAsiaTheme="minorEastAsia" w:hAnsiTheme="minorHAnsi" w:cstheme="minorBidi"/>
            <w:b w:val="0"/>
            <w:caps w:val="0"/>
            <w:noProof/>
            <w:sz w:val="24"/>
            <w:szCs w:val="24"/>
            <w:lang w:eastAsia="en-US"/>
          </w:rPr>
          <w:tab/>
        </w:r>
        <w:r w:rsidR="00777934" w:rsidRPr="00CA2356">
          <w:rPr>
            <w:rStyle w:val="Hyperlink"/>
            <w:noProof/>
          </w:rPr>
          <w:t>Introduction</w:t>
        </w:r>
        <w:r w:rsidR="00777934">
          <w:rPr>
            <w:noProof/>
            <w:webHidden/>
          </w:rPr>
          <w:tab/>
        </w:r>
        <w:r w:rsidR="00777934">
          <w:rPr>
            <w:noProof/>
            <w:webHidden/>
          </w:rPr>
          <w:fldChar w:fldCharType="begin"/>
        </w:r>
        <w:r w:rsidR="00777934">
          <w:rPr>
            <w:noProof/>
            <w:webHidden/>
          </w:rPr>
          <w:instrText xml:space="preserve"> PAGEREF _Toc516165510 \h </w:instrText>
        </w:r>
        <w:r w:rsidR="00777934">
          <w:rPr>
            <w:noProof/>
            <w:webHidden/>
          </w:rPr>
        </w:r>
        <w:r w:rsidR="00777934">
          <w:rPr>
            <w:noProof/>
            <w:webHidden/>
          </w:rPr>
          <w:fldChar w:fldCharType="separate"/>
        </w:r>
        <w:r w:rsidR="00BC74E7">
          <w:rPr>
            <w:noProof/>
            <w:webHidden/>
          </w:rPr>
          <w:t>1</w:t>
        </w:r>
        <w:r w:rsidR="00777934">
          <w:rPr>
            <w:noProof/>
            <w:webHidden/>
          </w:rPr>
          <w:fldChar w:fldCharType="end"/>
        </w:r>
      </w:hyperlink>
    </w:p>
    <w:p w14:paraId="75602322" w14:textId="77777777" w:rsidR="00777934" w:rsidRDefault="0050692D">
      <w:pPr>
        <w:pStyle w:val="TOC2"/>
        <w:tabs>
          <w:tab w:val="left" w:pos="880"/>
          <w:tab w:val="right" w:leader="dot" w:pos="10090"/>
        </w:tabs>
        <w:rPr>
          <w:rFonts w:asciiTheme="minorHAnsi" w:eastAsiaTheme="minorEastAsia" w:hAnsiTheme="minorHAnsi" w:cstheme="minorBidi"/>
          <w:bCs w:val="0"/>
          <w:smallCaps w:val="0"/>
          <w:noProof/>
          <w:sz w:val="24"/>
          <w:szCs w:val="24"/>
          <w:lang w:eastAsia="en-US"/>
        </w:rPr>
      </w:pPr>
      <w:hyperlink w:anchor="_Toc516165511" w:history="1">
        <w:r w:rsidR="00777934" w:rsidRPr="00CA2356">
          <w:rPr>
            <w:rStyle w:val="Hyperlink"/>
            <w:noProof/>
          </w:rPr>
          <w:t>3.1</w:t>
        </w:r>
        <w:r w:rsidR="00777934">
          <w:rPr>
            <w:rFonts w:asciiTheme="minorHAnsi" w:eastAsiaTheme="minorEastAsia" w:hAnsiTheme="minorHAnsi" w:cstheme="minorBidi"/>
            <w:bCs w:val="0"/>
            <w:smallCaps w:val="0"/>
            <w:noProof/>
            <w:sz w:val="24"/>
            <w:szCs w:val="24"/>
            <w:lang w:eastAsia="en-US"/>
          </w:rPr>
          <w:tab/>
        </w:r>
        <w:r w:rsidR="00777934" w:rsidRPr="00CA2356">
          <w:rPr>
            <w:rStyle w:val="Hyperlink"/>
            <w:noProof/>
          </w:rPr>
          <w:t>Heading 2</w:t>
        </w:r>
        <w:r w:rsidR="00777934">
          <w:rPr>
            <w:noProof/>
            <w:webHidden/>
          </w:rPr>
          <w:tab/>
        </w:r>
        <w:r w:rsidR="00777934">
          <w:rPr>
            <w:noProof/>
            <w:webHidden/>
          </w:rPr>
          <w:fldChar w:fldCharType="begin"/>
        </w:r>
        <w:r w:rsidR="00777934">
          <w:rPr>
            <w:noProof/>
            <w:webHidden/>
          </w:rPr>
          <w:instrText xml:space="preserve"> PAGEREF _Toc516165511 \h </w:instrText>
        </w:r>
        <w:r w:rsidR="00777934">
          <w:rPr>
            <w:noProof/>
            <w:webHidden/>
          </w:rPr>
        </w:r>
        <w:r w:rsidR="00777934">
          <w:rPr>
            <w:noProof/>
            <w:webHidden/>
          </w:rPr>
          <w:fldChar w:fldCharType="separate"/>
        </w:r>
        <w:r w:rsidR="00BC74E7">
          <w:rPr>
            <w:noProof/>
            <w:webHidden/>
          </w:rPr>
          <w:t>1</w:t>
        </w:r>
        <w:r w:rsidR="00777934">
          <w:rPr>
            <w:noProof/>
            <w:webHidden/>
          </w:rPr>
          <w:fldChar w:fldCharType="end"/>
        </w:r>
      </w:hyperlink>
    </w:p>
    <w:p w14:paraId="0430D614" w14:textId="77777777" w:rsidR="00777934" w:rsidRDefault="0050692D">
      <w:pPr>
        <w:pStyle w:val="TOC3"/>
        <w:tabs>
          <w:tab w:val="left" w:pos="1320"/>
          <w:tab w:val="right" w:leader="dot" w:pos="10090"/>
        </w:tabs>
        <w:rPr>
          <w:rFonts w:asciiTheme="minorHAnsi" w:eastAsiaTheme="minorEastAsia" w:hAnsiTheme="minorHAnsi" w:cstheme="minorBidi"/>
          <w:bCs w:val="0"/>
          <w:iCs w:val="0"/>
          <w:noProof/>
          <w:sz w:val="24"/>
          <w:szCs w:val="24"/>
          <w:lang w:eastAsia="en-US"/>
        </w:rPr>
      </w:pPr>
      <w:hyperlink w:anchor="_Toc516165512" w:history="1">
        <w:r w:rsidR="00777934" w:rsidRPr="00CA2356">
          <w:rPr>
            <w:rStyle w:val="Hyperlink"/>
            <w:noProof/>
          </w:rPr>
          <w:t>3.1.1</w:t>
        </w:r>
        <w:r w:rsidR="00777934">
          <w:rPr>
            <w:rFonts w:asciiTheme="minorHAnsi" w:eastAsiaTheme="minorEastAsia" w:hAnsiTheme="minorHAnsi" w:cstheme="minorBidi"/>
            <w:bCs w:val="0"/>
            <w:iCs w:val="0"/>
            <w:noProof/>
            <w:sz w:val="24"/>
            <w:szCs w:val="24"/>
            <w:lang w:eastAsia="en-US"/>
          </w:rPr>
          <w:tab/>
        </w:r>
        <w:r w:rsidR="00777934" w:rsidRPr="00CA2356">
          <w:rPr>
            <w:rStyle w:val="Hyperlink"/>
            <w:noProof/>
          </w:rPr>
          <w:t>Heading 3</w:t>
        </w:r>
        <w:r w:rsidR="00777934">
          <w:rPr>
            <w:noProof/>
            <w:webHidden/>
          </w:rPr>
          <w:tab/>
        </w:r>
        <w:r w:rsidR="00777934">
          <w:rPr>
            <w:noProof/>
            <w:webHidden/>
          </w:rPr>
          <w:fldChar w:fldCharType="begin"/>
        </w:r>
        <w:r w:rsidR="00777934">
          <w:rPr>
            <w:noProof/>
            <w:webHidden/>
          </w:rPr>
          <w:instrText xml:space="preserve"> PAGEREF _Toc516165512 \h </w:instrText>
        </w:r>
        <w:r w:rsidR="00777934">
          <w:rPr>
            <w:noProof/>
            <w:webHidden/>
          </w:rPr>
        </w:r>
        <w:r w:rsidR="00777934">
          <w:rPr>
            <w:noProof/>
            <w:webHidden/>
          </w:rPr>
          <w:fldChar w:fldCharType="separate"/>
        </w:r>
        <w:r w:rsidR="00BC74E7">
          <w:rPr>
            <w:noProof/>
            <w:webHidden/>
          </w:rPr>
          <w:t>1</w:t>
        </w:r>
        <w:r w:rsidR="00777934">
          <w:rPr>
            <w:noProof/>
            <w:webHidden/>
          </w:rPr>
          <w:fldChar w:fldCharType="end"/>
        </w:r>
      </w:hyperlink>
    </w:p>
    <w:p w14:paraId="60916128" w14:textId="77777777" w:rsidR="00777934" w:rsidRDefault="0050692D">
      <w:pPr>
        <w:pStyle w:val="TOC1"/>
        <w:tabs>
          <w:tab w:val="right" w:leader="dot" w:pos="10090"/>
        </w:tabs>
        <w:rPr>
          <w:rFonts w:asciiTheme="minorHAnsi" w:eastAsiaTheme="minorEastAsia" w:hAnsiTheme="minorHAnsi" w:cstheme="minorBidi"/>
          <w:b w:val="0"/>
          <w:caps w:val="0"/>
          <w:noProof/>
          <w:sz w:val="24"/>
          <w:szCs w:val="24"/>
          <w:lang w:eastAsia="en-US"/>
        </w:rPr>
      </w:pPr>
      <w:hyperlink w:anchor="_Toc516165513" w:history="1">
        <w:r w:rsidR="00777934" w:rsidRPr="00CA2356">
          <w:rPr>
            <w:rStyle w:val="Hyperlink"/>
            <w:noProof/>
          </w:rPr>
          <w:t>Appendix</w:t>
        </w:r>
        <w:r w:rsidR="00777934">
          <w:rPr>
            <w:noProof/>
            <w:webHidden/>
          </w:rPr>
          <w:tab/>
        </w:r>
        <w:r w:rsidR="00777934">
          <w:rPr>
            <w:noProof/>
            <w:webHidden/>
          </w:rPr>
          <w:fldChar w:fldCharType="begin"/>
        </w:r>
        <w:r w:rsidR="00777934">
          <w:rPr>
            <w:noProof/>
            <w:webHidden/>
          </w:rPr>
          <w:instrText xml:space="preserve"> PAGEREF _Toc516165513 \h </w:instrText>
        </w:r>
        <w:r w:rsidR="00777934">
          <w:rPr>
            <w:noProof/>
            <w:webHidden/>
          </w:rPr>
        </w:r>
        <w:r w:rsidR="00777934">
          <w:rPr>
            <w:noProof/>
            <w:webHidden/>
          </w:rPr>
          <w:fldChar w:fldCharType="separate"/>
        </w:r>
        <w:r w:rsidR="00BC74E7">
          <w:rPr>
            <w:noProof/>
            <w:webHidden/>
          </w:rPr>
          <w:t>1</w:t>
        </w:r>
        <w:r w:rsidR="00777934">
          <w:rPr>
            <w:noProof/>
            <w:webHidden/>
          </w:rPr>
          <w:fldChar w:fldCharType="end"/>
        </w:r>
      </w:hyperlink>
    </w:p>
    <w:p w14:paraId="44491598" w14:textId="77777777" w:rsidR="00777934" w:rsidRDefault="00777934" w:rsidP="00777934">
      <w:pPr>
        <w:pStyle w:val="Body"/>
      </w:pPr>
      <w:r>
        <w:fldChar w:fldCharType="end"/>
      </w:r>
    </w:p>
    <w:p w14:paraId="42CE4ECC" w14:textId="77777777" w:rsidR="00777934" w:rsidRDefault="00777934">
      <w:pPr>
        <w:spacing w:line="240" w:lineRule="auto"/>
        <w:rPr>
          <w:rFonts w:eastAsia="Times New Roman" w:cs="Arial"/>
          <w:b/>
          <w:color w:val="92D050"/>
          <w:spacing w:val="8"/>
          <w:sz w:val="36"/>
          <w:szCs w:val="28"/>
          <w:lang w:val="en-GB" w:eastAsia="ja-JP"/>
        </w:rPr>
      </w:pPr>
      <w:r>
        <w:br w:type="page"/>
      </w:r>
    </w:p>
    <w:p w14:paraId="7FB1B522" w14:textId="77777777" w:rsidR="00495078" w:rsidRDefault="00777934" w:rsidP="00777934">
      <w:pPr>
        <w:pStyle w:val="TOCHeading"/>
        <w:rPr>
          <w:noProof/>
        </w:rPr>
      </w:pPr>
      <w:r>
        <w:lastRenderedPageBreak/>
        <w:t>Table of Figures</w:t>
      </w:r>
      <w:r>
        <w:fldChar w:fldCharType="begin"/>
      </w:r>
      <w:r>
        <w:instrText xml:space="preserve"> TOC \h \z \c "Figure" </w:instrText>
      </w:r>
      <w:r>
        <w:fldChar w:fldCharType="separate"/>
      </w:r>
    </w:p>
    <w:p w14:paraId="5F7ECF10" w14:textId="77777777" w:rsidR="00495078" w:rsidRDefault="0050692D">
      <w:pPr>
        <w:pStyle w:val="TableofFigures"/>
        <w:tabs>
          <w:tab w:val="right" w:leader="dot" w:pos="10090"/>
        </w:tabs>
        <w:rPr>
          <w:rFonts w:asciiTheme="minorHAnsi" w:eastAsiaTheme="minorEastAsia" w:hAnsiTheme="minorHAnsi" w:cstheme="minorBidi"/>
          <w:bCs w:val="0"/>
          <w:color w:val="auto"/>
          <w:spacing w:val="0"/>
          <w:sz w:val="24"/>
          <w:szCs w:val="24"/>
          <w:lang w:val="en-AU"/>
        </w:rPr>
      </w:pPr>
      <w:hyperlink w:anchor="_Toc516165853" w:history="1">
        <w:r w:rsidR="00495078" w:rsidRPr="001C3B82">
          <w:rPr>
            <w:rStyle w:val="Hyperlink"/>
          </w:rPr>
          <w:t>Figure 1 – Document Map</w:t>
        </w:r>
        <w:r w:rsidR="00495078">
          <w:rPr>
            <w:webHidden/>
          </w:rPr>
          <w:tab/>
        </w:r>
        <w:r w:rsidR="00495078">
          <w:rPr>
            <w:webHidden/>
          </w:rPr>
          <w:fldChar w:fldCharType="begin"/>
        </w:r>
        <w:r w:rsidR="00495078">
          <w:rPr>
            <w:webHidden/>
          </w:rPr>
          <w:instrText xml:space="preserve"> PAGEREF _Toc516165853 \h </w:instrText>
        </w:r>
        <w:r w:rsidR="00495078">
          <w:rPr>
            <w:webHidden/>
          </w:rPr>
        </w:r>
        <w:r w:rsidR="00495078">
          <w:rPr>
            <w:webHidden/>
          </w:rPr>
          <w:fldChar w:fldCharType="separate"/>
        </w:r>
        <w:r w:rsidR="00BC74E7">
          <w:rPr>
            <w:webHidden/>
          </w:rPr>
          <w:t>1</w:t>
        </w:r>
        <w:r w:rsidR="00495078">
          <w:rPr>
            <w:webHidden/>
          </w:rPr>
          <w:fldChar w:fldCharType="end"/>
        </w:r>
      </w:hyperlink>
    </w:p>
    <w:p w14:paraId="1EDA8071" w14:textId="77777777" w:rsidR="00495078" w:rsidRDefault="0050692D">
      <w:pPr>
        <w:pStyle w:val="TableofFigures"/>
        <w:tabs>
          <w:tab w:val="right" w:leader="dot" w:pos="10090"/>
        </w:tabs>
        <w:rPr>
          <w:rFonts w:asciiTheme="minorHAnsi" w:eastAsiaTheme="minorEastAsia" w:hAnsiTheme="minorHAnsi" w:cstheme="minorBidi"/>
          <w:bCs w:val="0"/>
          <w:color w:val="auto"/>
          <w:spacing w:val="0"/>
          <w:sz w:val="24"/>
          <w:szCs w:val="24"/>
          <w:lang w:val="en-AU"/>
        </w:rPr>
      </w:pPr>
      <w:hyperlink w:anchor="_Toc516165854" w:history="1">
        <w:r w:rsidR="00495078" w:rsidRPr="001C3B82">
          <w:rPr>
            <w:rStyle w:val="Hyperlink"/>
          </w:rPr>
          <w:t>Figure 2 - Table Style location</w:t>
        </w:r>
        <w:r w:rsidR="00495078">
          <w:rPr>
            <w:webHidden/>
          </w:rPr>
          <w:tab/>
        </w:r>
        <w:r w:rsidR="00495078">
          <w:rPr>
            <w:webHidden/>
          </w:rPr>
          <w:fldChar w:fldCharType="begin"/>
        </w:r>
        <w:r w:rsidR="00495078">
          <w:rPr>
            <w:webHidden/>
          </w:rPr>
          <w:instrText xml:space="preserve"> PAGEREF _Toc516165854 \h </w:instrText>
        </w:r>
        <w:r w:rsidR="00495078">
          <w:rPr>
            <w:webHidden/>
          </w:rPr>
        </w:r>
        <w:r w:rsidR="00495078">
          <w:rPr>
            <w:webHidden/>
          </w:rPr>
          <w:fldChar w:fldCharType="separate"/>
        </w:r>
        <w:r w:rsidR="00BC74E7">
          <w:rPr>
            <w:webHidden/>
          </w:rPr>
          <w:t>1</w:t>
        </w:r>
        <w:r w:rsidR="00495078">
          <w:rPr>
            <w:webHidden/>
          </w:rPr>
          <w:fldChar w:fldCharType="end"/>
        </w:r>
      </w:hyperlink>
    </w:p>
    <w:p w14:paraId="3F7E2A8B" w14:textId="77777777" w:rsidR="00777934" w:rsidRDefault="00777934" w:rsidP="00495078">
      <w:pPr>
        <w:pStyle w:val="Body"/>
      </w:pPr>
      <w:r>
        <w:fldChar w:fldCharType="end"/>
      </w:r>
    </w:p>
    <w:p w14:paraId="6632F8E0" w14:textId="77777777" w:rsidR="00777934" w:rsidRDefault="00777934">
      <w:pPr>
        <w:spacing w:line="240" w:lineRule="auto"/>
        <w:rPr>
          <w:rFonts w:eastAsia="Times New Roman" w:cs="Arial"/>
          <w:b/>
          <w:color w:val="92D050"/>
          <w:spacing w:val="8"/>
          <w:sz w:val="36"/>
          <w:szCs w:val="28"/>
          <w:lang w:val="en-GB" w:eastAsia="ja-JP"/>
        </w:rPr>
      </w:pPr>
      <w:bookmarkStart w:id="255" w:name="_Toc516165508"/>
      <w:r>
        <w:br w:type="page"/>
      </w:r>
    </w:p>
    <w:p w14:paraId="4C82962C" w14:textId="77777777" w:rsidR="00B73994" w:rsidRPr="001150B8" w:rsidRDefault="00B73994" w:rsidP="00777934">
      <w:pPr>
        <w:pStyle w:val="TOCHeading"/>
      </w:pPr>
      <w:r w:rsidRPr="001150B8">
        <w:lastRenderedPageBreak/>
        <w:t>Document Control</w:t>
      </w:r>
      <w:bookmarkEnd w:id="253"/>
      <w:bookmarkEnd w:id="254"/>
      <w:bookmarkEnd w:id="255"/>
    </w:p>
    <w:p w14:paraId="48C7E5EF" w14:textId="77777777" w:rsidR="00B73994" w:rsidRPr="004A6FF0" w:rsidRDefault="00B73994" w:rsidP="00B73994">
      <w:pPr>
        <w:pStyle w:val="Documentinfo"/>
      </w:pPr>
      <w:r w:rsidRPr="004A6FF0">
        <w:t>Author</w:t>
      </w:r>
    </w:p>
    <w:tbl>
      <w:tblPr>
        <w:tblW w:w="5000" w:type="pct"/>
        <w:tblBorders>
          <w:insideH w:val="single" w:sz="4" w:space="0" w:color="auto"/>
          <w:insideV w:val="single" w:sz="4" w:space="0" w:color="auto"/>
        </w:tblBorders>
        <w:tblLook w:val="04A0" w:firstRow="1" w:lastRow="0" w:firstColumn="1" w:lastColumn="0" w:noHBand="0" w:noVBand="1"/>
      </w:tblPr>
      <w:tblGrid>
        <w:gridCol w:w="3331"/>
        <w:gridCol w:w="6769"/>
      </w:tblGrid>
      <w:tr w:rsidR="00B73994" w:rsidRPr="001E48AA" w14:paraId="510167F5" w14:textId="77777777" w:rsidTr="00D22866">
        <w:trPr>
          <w:trHeight w:val="465"/>
        </w:trPr>
        <w:tc>
          <w:tcPr>
            <w:tcW w:w="1649" w:type="pct"/>
            <w:shd w:val="clear" w:color="auto" w:fill="F2F2F2" w:themeFill="background1" w:themeFillShade="F2"/>
          </w:tcPr>
          <w:p w14:paraId="37CCD465" w14:textId="77777777" w:rsidR="00B73994" w:rsidRPr="004A6FF0" w:rsidRDefault="00B73994" w:rsidP="00D22866">
            <w:pPr>
              <w:rPr>
                <w:b/>
              </w:rPr>
            </w:pPr>
            <w:r w:rsidRPr="004A6FF0">
              <w:rPr>
                <w:b/>
              </w:rPr>
              <w:t>Authors</w:t>
            </w:r>
          </w:p>
        </w:tc>
        <w:tc>
          <w:tcPr>
            <w:tcW w:w="3351" w:type="pct"/>
            <w:shd w:val="clear" w:color="auto" w:fill="auto"/>
          </w:tcPr>
          <w:p w14:paraId="47FD06F9" w14:textId="77777777" w:rsidR="00B73994" w:rsidRPr="00F548EF" w:rsidRDefault="00B73994" w:rsidP="00D22866"/>
        </w:tc>
      </w:tr>
      <w:tr w:rsidR="00B73994" w:rsidRPr="001E48AA" w14:paraId="0020CF78" w14:textId="77777777" w:rsidTr="00D22866">
        <w:trPr>
          <w:trHeight w:val="465"/>
        </w:trPr>
        <w:tc>
          <w:tcPr>
            <w:tcW w:w="1649" w:type="pct"/>
            <w:shd w:val="clear" w:color="auto" w:fill="D9D9D9" w:themeFill="background1" w:themeFillShade="D9"/>
          </w:tcPr>
          <w:p w14:paraId="3DFDF241" w14:textId="77777777" w:rsidR="00B73994" w:rsidRPr="004A6FF0" w:rsidRDefault="00B73994" w:rsidP="00D22866">
            <w:pPr>
              <w:rPr>
                <w:b/>
              </w:rPr>
            </w:pPr>
            <w:r w:rsidRPr="004A6FF0">
              <w:rPr>
                <w:b/>
              </w:rPr>
              <w:t>Intellectual Property Ownership</w:t>
            </w:r>
          </w:p>
        </w:tc>
        <w:tc>
          <w:tcPr>
            <w:tcW w:w="3351" w:type="pct"/>
            <w:shd w:val="clear" w:color="auto" w:fill="auto"/>
          </w:tcPr>
          <w:p w14:paraId="52436FB2" w14:textId="77777777" w:rsidR="00B73994" w:rsidRPr="00F548EF" w:rsidRDefault="00B73994" w:rsidP="00D22866">
            <w:r w:rsidRPr="00F548EF">
              <w:t xml:space="preserve">© 2018 </w:t>
            </w:r>
            <w:r>
              <w:t>CLIENT</w:t>
            </w:r>
            <w:r w:rsidRPr="00F548EF">
              <w:t xml:space="preserve"> Ltd. All rights reserved</w:t>
            </w:r>
          </w:p>
        </w:tc>
      </w:tr>
      <w:tr w:rsidR="00B73994" w:rsidRPr="001E48AA" w14:paraId="181F5653" w14:textId="77777777" w:rsidTr="00D22866">
        <w:trPr>
          <w:trHeight w:val="465"/>
        </w:trPr>
        <w:tc>
          <w:tcPr>
            <w:tcW w:w="1649" w:type="pct"/>
            <w:shd w:val="clear" w:color="auto" w:fill="F2F2F2" w:themeFill="background1" w:themeFillShade="F2"/>
          </w:tcPr>
          <w:p w14:paraId="05C3CCDE" w14:textId="77777777" w:rsidR="00B73994" w:rsidRPr="004A6FF0" w:rsidRDefault="00B73994" w:rsidP="00D22866">
            <w:pPr>
              <w:rPr>
                <w:b/>
              </w:rPr>
            </w:pPr>
            <w:r w:rsidRPr="004A6FF0">
              <w:rPr>
                <w:b/>
              </w:rPr>
              <w:t>Confidentiality</w:t>
            </w:r>
          </w:p>
        </w:tc>
        <w:tc>
          <w:tcPr>
            <w:tcW w:w="3351" w:type="pct"/>
            <w:shd w:val="clear" w:color="auto" w:fill="auto"/>
          </w:tcPr>
          <w:p w14:paraId="439722D0" w14:textId="77777777" w:rsidR="00B73994" w:rsidRPr="00F548EF" w:rsidRDefault="00B73994" w:rsidP="00D22866">
            <w:r w:rsidRPr="00F548EF">
              <w:t>Confidential</w:t>
            </w:r>
          </w:p>
        </w:tc>
      </w:tr>
    </w:tbl>
    <w:p w14:paraId="053F69CD" w14:textId="77777777" w:rsidR="00B73994" w:rsidRPr="00F548EF" w:rsidRDefault="00B73994" w:rsidP="00B73994"/>
    <w:p w14:paraId="6CCA8110" w14:textId="77777777" w:rsidR="00B73994" w:rsidRPr="00011B6B" w:rsidRDefault="00B73994" w:rsidP="00B73994">
      <w:pPr>
        <w:pStyle w:val="Documentinfo"/>
      </w:pPr>
      <w:bookmarkStart w:id="256" w:name="_Toc445739886"/>
      <w:bookmarkStart w:id="257" w:name="_Toc451772119"/>
      <w:r w:rsidRPr="00011B6B">
        <w:t>Stakeholder List</w:t>
      </w:r>
      <w:bookmarkEnd w:id="256"/>
      <w:bookmarkEnd w:id="257"/>
    </w:p>
    <w:p w14:paraId="2FC6275E" w14:textId="77777777" w:rsidR="00B73994" w:rsidRPr="00F548EF" w:rsidRDefault="00B73994" w:rsidP="00B73994">
      <w:pPr>
        <w:rPr>
          <w:lang w:val="en-US" w:eastAsia="en-US"/>
        </w:rPr>
      </w:pPr>
      <w:r w:rsidRPr="00F548EF">
        <w:rPr>
          <w:lang w:val="en-US" w:eastAsia="en-US"/>
        </w:rPr>
        <w:t>The following list represents the reviewers and approvers for this document.</w:t>
      </w:r>
    </w:p>
    <w:tbl>
      <w:tblPr>
        <w:tblW w:w="5000" w:type="pct"/>
        <w:tblBorders>
          <w:insideH w:val="single" w:sz="4" w:space="0" w:color="auto"/>
          <w:insideV w:val="single" w:sz="4" w:space="0" w:color="auto"/>
        </w:tblBorders>
        <w:tblLook w:val="04A0" w:firstRow="1" w:lastRow="0" w:firstColumn="1" w:lastColumn="0" w:noHBand="0" w:noVBand="1"/>
      </w:tblPr>
      <w:tblGrid>
        <w:gridCol w:w="2810"/>
        <w:gridCol w:w="4795"/>
        <w:gridCol w:w="2495"/>
      </w:tblGrid>
      <w:tr w:rsidR="00B73994" w:rsidRPr="00E81CA2" w14:paraId="2169D236" w14:textId="77777777" w:rsidTr="00D22866">
        <w:trPr>
          <w:trHeight w:val="296"/>
        </w:trPr>
        <w:tc>
          <w:tcPr>
            <w:tcW w:w="1391" w:type="pct"/>
            <w:shd w:val="clear" w:color="auto" w:fill="F2F2F2" w:themeFill="background1" w:themeFillShade="F2"/>
            <w:vAlign w:val="center"/>
            <w:hideMark/>
          </w:tcPr>
          <w:p w14:paraId="5FE111FF" w14:textId="77777777" w:rsidR="00B73994" w:rsidRPr="004A6FF0" w:rsidRDefault="00B73994" w:rsidP="00D22866">
            <w:pPr>
              <w:rPr>
                <w:b/>
              </w:rPr>
            </w:pPr>
            <w:r w:rsidRPr="004A6FF0">
              <w:rPr>
                <w:b/>
              </w:rPr>
              <w:t>Name</w:t>
            </w:r>
          </w:p>
        </w:tc>
        <w:tc>
          <w:tcPr>
            <w:tcW w:w="2374" w:type="pct"/>
            <w:shd w:val="clear" w:color="auto" w:fill="F2F2F2" w:themeFill="background1" w:themeFillShade="F2"/>
            <w:vAlign w:val="center"/>
            <w:hideMark/>
          </w:tcPr>
          <w:p w14:paraId="587C3D1A" w14:textId="77777777" w:rsidR="00B73994" w:rsidRPr="004A6FF0" w:rsidRDefault="00B73994" w:rsidP="00D22866">
            <w:pPr>
              <w:rPr>
                <w:b/>
              </w:rPr>
            </w:pPr>
            <w:r w:rsidRPr="004A6FF0">
              <w:rPr>
                <w:b/>
              </w:rPr>
              <w:t>Organisational Role</w:t>
            </w:r>
          </w:p>
        </w:tc>
        <w:tc>
          <w:tcPr>
            <w:tcW w:w="1235" w:type="pct"/>
            <w:shd w:val="clear" w:color="auto" w:fill="F2F2F2" w:themeFill="background1" w:themeFillShade="F2"/>
            <w:vAlign w:val="center"/>
            <w:hideMark/>
          </w:tcPr>
          <w:p w14:paraId="3140E3A4" w14:textId="77777777" w:rsidR="00B73994" w:rsidRPr="004A6FF0" w:rsidRDefault="00B73994" w:rsidP="00D22866">
            <w:pPr>
              <w:rPr>
                <w:b/>
              </w:rPr>
            </w:pPr>
            <w:r w:rsidRPr="004A6FF0">
              <w:rPr>
                <w:b/>
              </w:rPr>
              <w:t>Initiative Role</w:t>
            </w:r>
          </w:p>
        </w:tc>
      </w:tr>
      <w:tr w:rsidR="00B73994" w:rsidRPr="00E81CA2" w14:paraId="02E82822" w14:textId="77777777" w:rsidTr="00D22866">
        <w:trPr>
          <w:trHeight w:val="465"/>
        </w:trPr>
        <w:tc>
          <w:tcPr>
            <w:tcW w:w="1391" w:type="pct"/>
            <w:shd w:val="clear" w:color="auto" w:fill="auto"/>
            <w:vAlign w:val="center"/>
          </w:tcPr>
          <w:p w14:paraId="73B22DF7" w14:textId="77777777" w:rsidR="00B73994" w:rsidRPr="0029344D" w:rsidRDefault="00B73994" w:rsidP="00D22866"/>
        </w:tc>
        <w:tc>
          <w:tcPr>
            <w:tcW w:w="2374" w:type="pct"/>
            <w:shd w:val="clear" w:color="auto" w:fill="auto"/>
            <w:vAlign w:val="center"/>
          </w:tcPr>
          <w:p w14:paraId="159A6075" w14:textId="77777777" w:rsidR="00B73994" w:rsidRPr="0029344D" w:rsidRDefault="00B73994" w:rsidP="00D22866"/>
        </w:tc>
        <w:tc>
          <w:tcPr>
            <w:tcW w:w="1235" w:type="pct"/>
            <w:shd w:val="clear" w:color="auto" w:fill="auto"/>
            <w:vAlign w:val="center"/>
          </w:tcPr>
          <w:p w14:paraId="5E732891" w14:textId="77777777" w:rsidR="00B73994" w:rsidRPr="0029344D" w:rsidRDefault="00B73994" w:rsidP="00D22866"/>
        </w:tc>
      </w:tr>
      <w:tr w:rsidR="00B73994" w:rsidRPr="00E81CA2" w14:paraId="1CA190F5" w14:textId="77777777" w:rsidTr="00D22866">
        <w:trPr>
          <w:trHeight w:val="465"/>
        </w:trPr>
        <w:tc>
          <w:tcPr>
            <w:tcW w:w="1391" w:type="pct"/>
            <w:shd w:val="clear" w:color="auto" w:fill="auto"/>
            <w:vAlign w:val="center"/>
          </w:tcPr>
          <w:p w14:paraId="1F585195" w14:textId="77777777" w:rsidR="00B73994" w:rsidRPr="0029344D" w:rsidRDefault="00B73994" w:rsidP="00D22866"/>
        </w:tc>
        <w:tc>
          <w:tcPr>
            <w:tcW w:w="2374" w:type="pct"/>
            <w:shd w:val="clear" w:color="auto" w:fill="auto"/>
            <w:vAlign w:val="center"/>
          </w:tcPr>
          <w:p w14:paraId="1A3E8192" w14:textId="77777777" w:rsidR="00B73994" w:rsidRPr="0029344D" w:rsidRDefault="00B73994" w:rsidP="00D22866"/>
        </w:tc>
        <w:tc>
          <w:tcPr>
            <w:tcW w:w="1235" w:type="pct"/>
            <w:shd w:val="clear" w:color="auto" w:fill="auto"/>
            <w:vAlign w:val="center"/>
          </w:tcPr>
          <w:p w14:paraId="6AFD909C" w14:textId="77777777" w:rsidR="00B73994" w:rsidRPr="0029344D" w:rsidRDefault="00B73994" w:rsidP="00D22866"/>
        </w:tc>
      </w:tr>
    </w:tbl>
    <w:p w14:paraId="7D42CA36" w14:textId="77777777" w:rsidR="00B73994" w:rsidRDefault="00B73994" w:rsidP="00B73994">
      <w:pPr>
        <w:pStyle w:val="Body"/>
      </w:pPr>
      <w:bookmarkStart w:id="258" w:name="_Toc445739887"/>
    </w:p>
    <w:p w14:paraId="06547733" w14:textId="77777777" w:rsidR="00B73994" w:rsidRPr="00011B6B" w:rsidRDefault="00B73994" w:rsidP="00B73994">
      <w:pPr>
        <w:pStyle w:val="Documentinfo"/>
      </w:pPr>
      <w:bookmarkStart w:id="259" w:name="_Toc451772120"/>
      <w:r w:rsidRPr="00011B6B">
        <w:t>Reference Documents</w:t>
      </w:r>
      <w:bookmarkEnd w:id="258"/>
      <w:bookmarkEnd w:id="259"/>
    </w:p>
    <w:p w14:paraId="716DA37C" w14:textId="77777777" w:rsidR="00B73994" w:rsidRPr="00F548EF" w:rsidRDefault="00B73994" w:rsidP="00B73994">
      <w:pPr>
        <w:rPr>
          <w:lang w:val="en-US" w:eastAsia="en-US"/>
        </w:rPr>
      </w:pPr>
      <w:r w:rsidRPr="00F548EF">
        <w:rPr>
          <w:lang w:val="en-US" w:eastAsia="en-US"/>
        </w:rPr>
        <w:t>The following documents have been considered in developing this document or are referenced in this document.</w:t>
      </w:r>
    </w:p>
    <w:tbl>
      <w:tblPr>
        <w:tblW w:w="4989" w:type="pct"/>
        <w:tblInd w:w="5" w:type="dxa"/>
        <w:tblBorders>
          <w:insideH w:val="single" w:sz="4" w:space="0" w:color="auto"/>
          <w:insideV w:val="single" w:sz="4" w:space="0" w:color="auto"/>
        </w:tblBorders>
        <w:tblLayout w:type="fixed"/>
        <w:tblLook w:val="04A0" w:firstRow="1" w:lastRow="0" w:firstColumn="1" w:lastColumn="0" w:noHBand="0" w:noVBand="1"/>
      </w:tblPr>
      <w:tblGrid>
        <w:gridCol w:w="728"/>
        <w:gridCol w:w="4061"/>
        <w:gridCol w:w="1933"/>
        <w:gridCol w:w="3356"/>
      </w:tblGrid>
      <w:tr w:rsidR="00B73994" w:rsidRPr="00922E30" w14:paraId="41E9E8C1" w14:textId="77777777" w:rsidTr="00B73994">
        <w:trPr>
          <w:trHeight w:val="296"/>
        </w:trPr>
        <w:tc>
          <w:tcPr>
            <w:tcW w:w="361" w:type="pct"/>
            <w:shd w:val="clear" w:color="auto" w:fill="F1F3F1"/>
            <w:hideMark/>
          </w:tcPr>
          <w:p w14:paraId="1625C296" w14:textId="77777777" w:rsidR="00B73994" w:rsidRPr="004A6FF0" w:rsidRDefault="00B73994" w:rsidP="00D22866">
            <w:pPr>
              <w:rPr>
                <w:b/>
              </w:rPr>
            </w:pPr>
            <w:r w:rsidRPr="004A6FF0">
              <w:rPr>
                <w:b/>
              </w:rPr>
              <w:t>ID</w:t>
            </w:r>
          </w:p>
        </w:tc>
        <w:tc>
          <w:tcPr>
            <w:tcW w:w="2015" w:type="pct"/>
            <w:shd w:val="clear" w:color="auto" w:fill="F1F3F1"/>
            <w:hideMark/>
          </w:tcPr>
          <w:p w14:paraId="41A6B5C1" w14:textId="77777777" w:rsidR="00B73994" w:rsidRPr="004A6FF0" w:rsidRDefault="00B73994" w:rsidP="00D22866">
            <w:pPr>
              <w:rPr>
                <w:b/>
              </w:rPr>
            </w:pPr>
            <w:r w:rsidRPr="004A6FF0">
              <w:rPr>
                <w:b/>
              </w:rPr>
              <w:t>Document Name</w:t>
            </w:r>
          </w:p>
        </w:tc>
        <w:tc>
          <w:tcPr>
            <w:tcW w:w="959" w:type="pct"/>
            <w:shd w:val="clear" w:color="auto" w:fill="F1F3F1"/>
          </w:tcPr>
          <w:p w14:paraId="33978EF9" w14:textId="77777777" w:rsidR="00B73994" w:rsidRPr="004A6FF0" w:rsidRDefault="00B73994" w:rsidP="00D22866">
            <w:pPr>
              <w:rPr>
                <w:b/>
              </w:rPr>
            </w:pPr>
            <w:r w:rsidRPr="004A6FF0">
              <w:rPr>
                <w:b/>
              </w:rPr>
              <w:t>Version/Date</w:t>
            </w:r>
          </w:p>
        </w:tc>
        <w:tc>
          <w:tcPr>
            <w:tcW w:w="1665" w:type="pct"/>
            <w:shd w:val="clear" w:color="auto" w:fill="F1F3F1"/>
          </w:tcPr>
          <w:p w14:paraId="5854A279" w14:textId="77777777" w:rsidR="00B73994" w:rsidRPr="004A6FF0" w:rsidRDefault="00B73994" w:rsidP="00D22866">
            <w:pPr>
              <w:rPr>
                <w:b/>
              </w:rPr>
            </w:pPr>
            <w:r w:rsidRPr="004A6FF0">
              <w:rPr>
                <w:b/>
              </w:rPr>
              <w:t>Source</w:t>
            </w:r>
          </w:p>
        </w:tc>
      </w:tr>
      <w:tr w:rsidR="00B73994" w:rsidRPr="00983858" w14:paraId="4590D232" w14:textId="77777777" w:rsidTr="00B73994">
        <w:trPr>
          <w:trHeight w:val="87"/>
        </w:trPr>
        <w:tc>
          <w:tcPr>
            <w:tcW w:w="361" w:type="pct"/>
            <w:shd w:val="clear" w:color="auto" w:fill="auto"/>
          </w:tcPr>
          <w:p w14:paraId="45930410" w14:textId="77777777" w:rsidR="00B73994" w:rsidRPr="001A2B3F" w:rsidRDefault="00B73994" w:rsidP="00D22866"/>
        </w:tc>
        <w:tc>
          <w:tcPr>
            <w:tcW w:w="2015" w:type="pct"/>
            <w:shd w:val="clear" w:color="auto" w:fill="auto"/>
          </w:tcPr>
          <w:p w14:paraId="340FAC62" w14:textId="77777777" w:rsidR="00B73994" w:rsidRDefault="00B73994" w:rsidP="00D22866"/>
        </w:tc>
        <w:tc>
          <w:tcPr>
            <w:tcW w:w="959" w:type="pct"/>
            <w:shd w:val="clear" w:color="auto" w:fill="auto"/>
          </w:tcPr>
          <w:p w14:paraId="58550BE2" w14:textId="77777777" w:rsidR="00B73994" w:rsidRDefault="00B73994" w:rsidP="00D22866"/>
        </w:tc>
        <w:tc>
          <w:tcPr>
            <w:tcW w:w="1665" w:type="pct"/>
            <w:shd w:val="clear" w:color="auto" w:fill="auto"/>
          </w:tcPr>
          <w:p w14:paraId="51B5C69A" w14:textId="77777777" w:rsidR="00B73994" w:rsidRPr="00470566" w:rsidRDefault="00B73994" w:rsidP="00D22866"/>
        </w:tc>
      </w:tr>
    </w:tbl>
    <w:p w14:paraId="5FDC903E" w14:textId="77777777" w:rsidR="00B73994" w:rsidRPr="00F548EF" w:rsidRDefault="00B73994" w:rsidP="00B73994"/>
    <w:p w14:paraId="2B9690B0" w14:textId="77777777" w:rsidR="00B73994" w:rsidRPr="00011B6B" w:rsidRDefault="00B73994" w:rsidP="00B73994">
      <w:pPr>
        <w:pStyle w:val="Documentinfo"/>
      </w:pPr>
      <w:bookmarkStart w:id="260" w:name="_Toc445739888"/>
      <w:bookmarkStart w:id="261" w:name="_Toc451772121"/>
      <w:r w:rsidRPr="00011B6B">
        <w:t>Revision History</w:t>
      </w:r>
      <w:bookmarkEnd w:id="260"/>
      <w:bookmarkEnd w:id="261"/>
    </w:p>
    <w:tbl>
      <w:tblPr>
        <w:tblW w:w="5000" w:type="pct"/>
        <w:tblBorders>
          <w:insideH w:val="single" w:sz="4" w:space="0" w:color="auto"/>
          <w:insideV w:val="single" w:sz="4" w:space="0" w:color="auto"/>
        </w:tblBorders>
        <w:tblLook w:val="04A0" w:firstRow="1" w:lastRow="0" w:firstColumn="1" w:lastColumn="0" w:noHBand="0" w:noVBand="1"/>
      </w:tblPr>
      <w:tblGrid>
        <w:gridCol w:w="1323"/>
        <w:gridCol w:w="3214"/>
        <w:gridCol w:w="2660"/>
        <w:gridCol w:w="2903"/>
      </w:tblGrid>
      <w:tr w:rsidR="00B73994" w:rsidRPr="00AD3198" w14:paraId="504EC5BC" w14:textId="77777777" w:rsidTr="00D22866">
        <w:trPr>
          <w:trHeight w:val="296"/>
        </w:trPr>
        <w:tc>
          <w:tcPr>
            <w:tcW w:w="655" w:type="pct"/>
            <w:shd w:val="clear" w:color="auto" w:fill="F2F2F2" w:themeFill="background1" w:themeFillShade="F2"/>
          </w:tcPr>
          <w:p w14:paraId="4A397492" w14:textId="77777777" w:rsidR="00B73994" w:rsidRPr="004A6FF0" w:rsidRDefault="00B73994" w:rsidP="00D22866">
            <w:pPr>
              <w:rPr>
                <w:b/>
              </w:rPr>
            </w:pPr>
            <w:r w:rsidRPr="004A6FF0">
              <w:rPr>
                <w:b/>
              </w:rPr>
              <w:t>Version</w:t>
            </w:r>
          </w:p>
        </w:tc>
        <w:tc>
          <w:tcPr>
            <w:tcW w:w="1591" w:type="pct"/>
            <w:shd w:val="clear" w:color="auto" w:fill="F2F2F2" w:themeFill="background1" w:themeFillShade="F2"/>
            <w:hideMark/>
          </w:tcPr>
          <w:p w14:paraId="1939ED91" w14:textId="77777777" w:rsidR="00B73994" w:rsidRPr="004A6FF0" w:rsidRDefault="00B73994" w:rsidP="00D22866">
            <w:pPr>
              <w:rPr>
                <w:b/>
              </w:rPr>
            </w:pPr>
            <w:r w:rsidRPr="004A6FF0">
              <w:rPr>
                <w:b/>
              </w:rPr>
              <w:t>Name</w:t>
            </w:r>
          </w:p>
        </w:tc>
        <w:tc>
          <w:tcPr>
            <w:tcW w:w="1317" w:type="pct"/>
            <w:shd w:val="clear" w:color="auto" w:fill="F2F2F2" w:themeFill="background1" w:themeFillShade="F2"/>
            <w:hideMark/>
          </w:tcPr>
          <w:p w14:paraId="5E5B9610" w14:textId="77777777" w:rsidR="00B73994" w:rsidRPr="004A6FF0" w:rsidRDefault="00B73994" w:rsidP="00D22866">
            <w:pPr>
              <w:rPr>
                <w:b/>
              </w:rPr>
            </w:pPr>
            <w:r w:rsidRPr="004A6FF0">
              <w:rPr>
                <w:b/>
              </w:rPr>
              <w:t>Amendments</w:t>
            </w:r>
          </w:p>
        </w:tc>
        <w:tc>
          <w:tcPr>
            <w:tcW w:w="1437" w:type="pct"/>
            <w:shd w:val="clear" w:color="auto" w:fill="F2F2F2" w:themeFill="background1" w:themeFillShade="F2"/>
            <w:hideMark/>
          </w:tcPr>
          <w:p w14:paraId="7A98BB1A" w14:textId="77777777" w:rsidR="00B73994" w:rsidRPr="004A6FF0" w:rsidRDefault="00B73994" w:rsidP="00D22866">
            <w:pPr>
              <w:rPr>
                <w:b/>
              </w:rPr>
            </w:pPr>
            <w:r w:rsidRPr="004A6FF0">
              <w:rPr>
                <w:b/>
              </w:rPr>
              <w:t>Date</w:t>
            </w:r>
          </w:p>
        </w:tc>
      </w:tr>
      <w:tr w:rsidR="00B73994" w:rsidRPr="0012439B" w14:paraId="5E638C3B" w14:textId="77777777" w:rsidTr="00D22866">
        <w:trPr>
          <w:trHeight w:val="465"/>
        </w:trPr>
        <w:tc>
          <w:tcPr>
            <w:tcW w:w="655" w:type="pct"/>
            <w:shd w:val="clear" w:color="auto" w:fill="auto"/>
          </w:tcPr>
          <w:p w14:paraId="7904AFB6" w14:textId="77777777" w:rsidR="00B73994" w:rsidRPr="001A2B3F" w:rsidRDefault="00B73994" w:rsidP="00D22866"/>
        </w:tc>
        <w:tc>
          <w:tcPr>
            <w:tcW w:w="1591" w:type="pct"/>
            <w:shd w:val="clear" w:color="auto" w:fill="auto"/>
          </w:tcPr>
          <w:p w14:paraId="43D5C0F8" w14:textId="77777777" w:rsidR="00B73994" w:rsidRPr="001A2B3F" w:rsidRDefault="00B73994" w:rsidP="00D22866"/>
        </w:tc>
        <w:tc>
          <w:tcPr>
            <w:tcW w:w="1317" w:type="pct"/>
            <w:shd w:val="clear" w:color="auto" w:fill="auto"/>
          </w:tcPr>
          <w:p w14:paraId="7A58BAA3" w14:textId="77777777" w:rsidR="00B73994" w:rsidRPr="001A2B3F" w:rsidRDefault="00B73994" w:rsidP="00D22866">
            <w:r w:rsidRPr="001A2B3F">
              <w:t>First release</w:t>
            </w:r>
          </w:p>
        </w:tc>
        <w:tc>
          <w:tcPr>
            <w:tcW w:w="1437" w:type="pct"/>
            <w:shd w:val="clear" w:color="auto" w:fill="auto"/>
          </w:tcPr>
          <w:p w14:paraId="38FD0989" w14:textId="77777777" w:rsidR="00B73994" w:rsidRPr="001A2B3F" w:rsidRDefault="00B73994" w:rsidP="00D22866"/>
        </w:tc>
      </w:tr>
    </w:tbl>
    <w:p w14:paraId="2C07ADDE" w14:textId="77777777" w:rsidR="00B73994" w:rsidRPr="00F548EF" w:rsidRDefault="00B73994" w:rsidP="00B73994">
      <w:bookmarkStart w:id="262" w:name="_Toc431995738"/>
      <w:bookmarkStart w:id="263" w:name="_Toc432003272"/>
      <w:bookmarkStart w:id="264" w:name="_Toc432410254"/>
      <w:bookmarkStart w:id="265" w:name="_Toc432433347"/>
      <w:bookmarkStart w:id="266" w:name="_Toc432506976"/>
      <w:bookmarkStart w:id="267" w:name="_Toc432507746"/>
      <w:bookmarkStart w:id="268" w:name="_Toc432509042"/>
      <w:bookmarkStart w:id="269" w:name="_Toc432514076"/>
      <w:bookmarkStart w:id="270" w:name="_Toc432519338"/>
      <w:bookmarkStart w:id="271" w:name="_Toc432520082"/>
      <w:bookmarkStart w:id="272" w:name="_Toc445739889"/>
      <w:bookmarkStart w:id="273" w:name="_Toc451772122"/>
      <w:bookmarkEnd w:id="262"/>
      <w:bookmarkEnd w:id="263"/>
      <w:bookmarkEnd w:id="264"/>
      <w:bookmarkEnd w:id="265"/>
      <w:bookmarkEnd w:id="266"/>
      <w:bookmarkEnd w:id="267"/>
      <w:bookmarkEnd w:id="268"/>
      <w:bookmarkEnd w:id="269"/>
      <w:bookmarkEnd w:id="270"/>
      <w:bookmarkEnd w:id="271"/>
    </w:p>
    <w:p w14:paraId="3DA5EFD8" w14:textId="77777777" w:rsidR="00B73994" w:rsidRDefault="00B73994" w:rsidP="00B73994">
      <w:pPr>
        <w:sectPr w:rsidR="00B73994" w:rsidSect="00E70CC2">
          <w:headerReference w:type="default" r:id="rId10"/>
          <w:footerReference w:type="default" r:id="rId11"/>
          <w:type w:val="continuous"/>
          <w:pgSz w:w="11900" w:h="16840"/>
          <w:pgMar w:top="720" w:right="720" w:bottom="720" w:left="720" w:header="720" w:footer="283" w:gutter="360"/>
          <w:pgNumType w:start="1"/>
          <w:cols w:space="708"/>
          <w:docGrid w:linePitch="299"/>
        </w:sectPr>
      </w:pPr>
    </w:p>
    <w:p w14:paraId="21EF1547" w14:textId="3F3022B5" w:rsidR="00B73994" w:rsidRPr="00F548EF" w:rsidRDefault="00B73994" w:rsidP="00B73994">
      <w:pPr>
        <w:rPr>
          <w:rFonts w:eastAsia="Times New Roman" w:cs="Arial"/>
          <w:color w:val="92D050"/>
          <w:spacing w:val="8"/>
          <w:lang w:val="en-GB" w:eastAsia="ja-JP"/>
        </w:rPr>
      </w:pPr>
    </w:p>
    <w:bookmarkEnd w:id="272"/>
    <w:bookmarkEnd w:id="273"/>
    <w:p w14:paraId="01CC87BB" w14:textId="77777777" w:rsidR="00B73994" w:rsidRPr="00011B6B" w:rsidRDefault="00B73994" w:rsidP="00B73994">
      <w:pPr>
        <w:pStyle w:val="Caption"/>
      </w:pPr>
    </w:p>
    <w:p w14:paraId="1E7FB50D" w14:textId="43AB7BA1" w:rsidR="00B73994" w:rsidRDefault="00B73994" w:rsidP="00B73994">
      <w:pPr>
        <w:pStyle w:val="Heading1"/>
      </w:pPr>
      <w:r>
        <w:br w:type="page"/>
      </w:r>
      <w:bookmarkStart w:id="274" w:name="_Toc516165509"/>
      <w:r>
        <w:lastRenderedPageBreak/>
        <w:t xml:space="preserve"> Summary</w:t>
      </w:r>
      <w:bookmarkEnd w:id="274"/>
    </w:p>
    <w:p w14:paraId="0CA27E38" w14:textId="77777777" w:rsidR="00324B47" w:rsidRDefault="00324B47" w:rsidP="00324B47">
      <w:pPr>
        <w:pStyle w:val="ListParagraph"/>
        <w:numPr>
          <w:ilvl w:val="0"/>
          <w:numId w:val="16"/>
        </w:numPr>
        <w:adjustRightInd/>
        <w:spacing w:line="240" w:lineRule="auto"/>
        <w:contextualSpacing/>
        <w:jc w:val="left"/>
      </w:pPr>
      <w:r>
        <w:t>What are the main points that happened in the last month? What do they need to know about?</w:t>
      </w:r>
    </w:p>
    <w:p w14:paraId="50D0DD72" w14:textId="77777777" w:rsidR="00324B47" w:rsidRDefault="00324B47" w:rsidP="00324B47">
      <w:pPr>
        <w:pStyle w:val="ListParagraph"/>
        <w:numPr>
          <w:ilvl w:val="0"/>
          <w:numId w:val="16"/>
        </w:numPr>
        <w:adjustRightInd/>
        <w:spacing w:line="240" w:lineRule="auto"/>
        <w:contextualSpacing/>
        <w:jc w:val="left"/>
      </w:pPr>
      <w:r>
        <w:t>Tell the story, what was onboarded? What has changed? How many vulnerabilities have been found?</w:t>
      </w:r>
    </w:p>
    <w:p w14:paraId="77CC339B" w14:textId="77777777" w:rsidR="00324B47" w:rsidRDefault="00324B47" w:rsidP="00324B47">
      <w:pPr>
        <w:pStyle w:val="ListParagraph"/>
        <w:numPr>
          <w:ilvl w:val="0"/>
          <w:numId w:val="16"/>
        </w:numPr>
        <w:adjustRightInd/>
        <w:spacing w:line="240" w:lineRule="auto"/>
        <w:contextualSpacing/>
        <w:jc w:val="left"/>
      </w:pPr>
      <w:r>
        <w:t>Tell them something about their overall security posture</w:t>
      </w:r>
    </w:p>
    <w:p w14:paraId="24517C55" w14:textId="03042F0B" w:rsidR="00B73994" w:rsidRDefault="00B73994" w:rsidP="00B73994"/>
    <w:p w14:paraId="528D6BDF" w14:textId="5324D3D9" w:rsidR="00324B47" w:rsidRDefault="00872231" w:rsidP="00872231">
      <w:pPr>
        <w:pStyle w:val="Heading1"/>
      </w:pPr>
      <w:r>
        <w:t>Coverage</w:t>
      </w:r>
    </w:p>
    <w:p w14:paraId="46E00E96" w14:textId="09A88FFD" w:rsidR="00872231" w:rsidRDefault="00872231" w:rsidP="00872231">
      <w:pPr>
        <w:pStyle w:val="ListParagraph"/>
        <w:numPr>
          <w:ilvl w:val="0"/>
          <w:numId w:val="16"/>
        </w:numPr>
        <w:adjustRightInd/>
        <w:spacing w:line="240" w:lineRule="auto"/>
        <w:contextualSpacing/>
        <w:jc w:val="left"/>
      </w:pPr>
      <w:r>
        <w:t>What is covered?</w:t>
      </w:r>
      <w:r w:rsidR="0068788B">
        <w:t xml:space="preserve"> (infographic if possible – then you can show percentage of coverage)</w:t>
      </w:r>
    </w:p>
    <w:p w14:paraId="1C9C79C5" w14:textId="77777777" w:rsidR="00872231" w:rsidRDefault="00872231" w:rsidP="00872231">
      <w:pPr>
        <w:pStyle w:val="ListParagraph"/>
        <w:numPr>
          <w:ilvl w:val="1"/>
          <w:numId w:val="16"/>
        </w:numPr>
        <w:adjustRightInd/>
        <w:spacing w:line="240" w:lineRule="auto"/>
        <w:contextualSpacing/>
        <w:jc w:val="left"/>
      </w:pPr>
      <w:proofErr w:type="spellStart"/>
      <w:r>
        <w:t>Eg.</w:t>
      </w:r>
      <w:proofErr w:type="spellEnd"/>
      <w:r>
        <w:t xml:space="preserve"> 32 EC2 in Prod, X in non-Prod</w:t>
      </w:r>
    </w:p>
    <w:p w14:paraId="39F835E9" w14:textId="77777777" w:rsidR="00872231" w:rsidRDefault="00872231" w:rsidP="00872231">
      <w:pPr>
        <w:pStyle w:val="ListParagraph"/>
        <w:numPr>
          <w:ilvl w:val="1"/>
          <w:numId w:val="16"/>
        </w:numPr>
        <w:adjustRightInd/>
        <w:spacing w:line="240" w:lineRule="auto"/>
        <w:contextualSpacing/>
        <w:jc w:val="left"/>
      </w:pPr>
      <w:r>
        <w:t xml:space="preserve">CloudTrail across Prod and </w:t>
      </w:r>
      <w:proofErr w:type="spellStart"/>
      <w:r>
        <w:t>NonProd</w:t>
      </w:r>
      <w:proofErr w:type="spellEnd"/>
    </w:p>
    <w:p w14:paraId="02390018" w14:textId="77777777" w:rsidR="00872231" w:rsidRDefault="00872231" w:rsidP="00872231">
      <w:pPr>
        <w:pStyle w:val="ListParagraph"/>
        <w:numPr>
          <w:ilvl w:val="1"/>
          <w:numId w:val="16"/>
        </w:numPr>
        <w:adjustRightInd/>
        <w:spacing w:line="240" w:lineRule="auto"/>
        <w:contextualSpacing/>
        <w:jc w:val="left"/>
      </w:pPr>
      <w:proofErr w:type="spellStart"/>
      <w:r>
        <w:t>GSuite</w:t>
      </w:r>
      <w:proofErr w:type="spellEnd"/>
    </w:p>
    <w:p w14:paraId="5FC54107" w14:textId="77777777" w:rsidR="00872231" w:rsidRDefault="00872231" w:rsidP="00872231">
      <w:pPr>
        <w:pStyle w:val="ListParagraph"/>
        <w:numPr>
          <w:ilvl w:val="1"/>
          <w:numId w:val="16"/>
        </w:numPr>
        <w:adjustRightInd/>
        <w:spacing w:line="240" w:lineRule="auto"/>
        <w:contextualSpacing/>
        <w:jc w:val="left"/>
      </w:pPr>
      <w:r>
        <w:t>Sophos (number of devices)</w:t>
      </w:r>
    </w:p>
    <w:p w14:paraId="2D5C9F1C" w14:textId="77777777" w:rsidR="00872231" w:rsidRDefault="00872231" w:rsidP="00872231">
      <w:pPr>
        <w:pStyle w:val="ListParagraph"/>
        <w:numPr>
          <w:ilvl w:val="1"/>
          <w:numId w:val="16"/>
        </w:numPr>
        <w:adjustRightInd/>
        <w:spacing w:line="240" w:lineRule="auto"/>
        <w:contextualSpacing/>
        <w:jc w:val="left"/>
      </w:pPr>
      <w:r>
        <w:t>List of log sources</w:t>
      </w:r>
    </w:p>
    <w:p w14:paraId="5550BF6D" w14:textId="77777777" w:rsidR="00872231" w:rsidRDefault="00872231" w:rsidP="00872231">
      <w:pPr>
        <w:pStyle w:val="ListParagraph"/>
        <w:numPr>
          <w:ilvl w:val="0"/>
          <w:numId w:val="16"/>
        </w:numPr>
        <w:adjustRightInd/>
        <w:spacing w:line="240" w:lineRule="auto"/>
        <w:contextualSpacing/>
        <w:jc w:val="left"/>
      </w:pPr>
      <w:r>
        <w:t>What do we know about that isn’t covered?</w:t>
      </w:r>
    </w:p>
    <w:p w14:paraId="15CC92AA" w14:textId="77777777" w:rsidR="00872231" w:rsidRDefault="00872231" w:rsidP="00872231">
      <w:pPr>
        <w:pStyle w:val="ListParagraph"/>
        <w:numPr>
          <w:ilvl w:val="1"/>
          <w:numId w:val="16"/>
        </w:numPr>
        <w:adjustRightInd/>
        <w:spacing w:line="240" w:lineRule="auto"/>
        <w:contextualSpacing/>
        <w:jc w:val="left"/>
      </w:pPr>
      <w:r>
        <w:t>If it’s not covered, what is the plan for getting it onboarded?</w:t>
      </w:r>
    </w:p>
    <w:p w14:paraId="642343F8" w14:textId="77777777" w:rsidR="00872231" w:rsidRDefault="00872231" w:rsidP="00872231">
      <w:pPr>
        <w:pStyle w:val="ListParagraph"/>
        <w:numPr>
          <w:ilvl w:val="0"/>
          <w:numId w:val="16"/>
        </w:numPr>
        <w:adjustRightInd/>
        <w:spacing w:line="240" w:lineRule="auto"/>
        <w:contextualSpacing/>
        <w:jc w:val="left"/>
      </w:pPr>
      <w:r>
        <w:t xml:space="preserve">What plans are </w:t>
      </w:r>
      <w:proofErr w:type="spellStart"/>
      <w:proofErr w:type="gramStart"/>
      <w:r>
        <w:t>their</w:t>
      </w:r>
      <w:proofErr w:type="spellEnd"/>
      <w:proofErr w:type="gramEnd"/>
      <w:r>
        <w:t xml:space="preserve"> to expand the coverage?</w:t>
      </w:r>
    </w:p>
    <w:p w14:paraId="37F3747C" w14:textId="77777777" w:rsidR="00872231" w:rsidRDefault="00872231" w:rsidP="00872231">
      <w:pPr>
        <w:pStyle w:val="ListParagraph"/>
        <w:numPr>
          <w:ilvl w:val="1"/>
          <w:numId w:val="16"/>
        </w:numPr>
        <w:adjustRightInd/>
        <w:spacing w:line="240" w:lineRule="auto"/>
        <w:contextualSpacing/>
        <w:jc w:val="left"/>
      </w:pPr>
      <w:r>
        <w:t>O365 being onboarded</w:t>
      </w:r>
    </w:p>
    <w:p w14:paraId="11C88866" w14:textId="77777777" w:rsidR="00872231" w:rsidRDefault="00872231" w:rsidP="00872231"/>
    <w:p w14:paraId="13A3252B" w14:textId="77777777" w:rsidR="00352A0B" w:rsidRDefault="00352A0B" w:rsidP="00352A0B">
      <w:pPr>
        <w:pStyle w:val="Heading1"/>
      </w:pPr>
      <w:r>
        <w:t>Incident Summary (table? – might need to come after summary section)</w:t>
      </w:r>
    </w:p>
    <w:p w14:paraId="74D58BFB" w14:textId="77777777" w:rsidR="00352A0B" w:rsidRDefault="00352A0B" w:rsidP="00352A0B">
      <w:pPr>
        <w:pStyle w:val="ListParagraph"/>
        <w:numPr>
          <w:ilvl w:val="0"/>
          <w:numId w:val="16"/>
        </w:numPr>
        <w:adjustRightInd/>
        <w:spacing w:line="240" w:lineRule="auto"/>
        <w:contextualSpacing/>
        <w:jc w:val="left"/>
      </w:pPr>
      <w:r>
        <w:t>What was identified, what actions were taken, what was the outcome?</w:t>
      </w:r>
    </w:p>
    <w:p w14:paraId="3F680037" w14:textId="77777777" w:rsidR="00352A0B" w:rsidRDefault="00352A0B" w:rsidP="00352A0B">
      <w:pPr>
        <w:pStyle w:val="ListParagraph"/>
        <w:numPr>
          <w:ilvl w:val="0"/>
          <w:numId w:val="16"/>
        </w:numPr>
        <w:adjustRightInd/>
        <w:spacing w:line="240" w:lineRule="auto"/>
        <w:contextualSpacing/>
        <w:jc w:val="left"/>
      </w:pPr>
      <w:r>
        <w:t>This is a summary of details in the next sections</w:t>
      </w:r>
    </w:p>
    <w:p w14:paraId="13DD0457" w14:textId="77777777" w:rsidR="00352A0B" w:rsidRDefault="00352A0B" w:rsidP="00352A0B">
      <w:pPr>
        <w:ind w:left="360"/>
      </w:pPr>
    </w:p>
    <w:p w14:paraId="20FC4696" w14:textId="77777777" w:rsidR="00352A0B" w:rsidRDefault="00352A0B" w:rsidP="00352A0B">
      <w:pPr>
        <w:pStyle w:val="Heading1"/>
      </w:pPr>
      <w:r>
        <w:t>Email and Collaboration Security</w:t>
      </w:r>
    </w:p>
    <w:p w14:paraId="092CBF30" w14:textId="77777777" w:rsidR="00352A0B" w:rsidRDefault="00352A0B" w:rsidP="00352A0B">
      <w:pPr>
        <w:pStyle w:val="ListParagraph"/>
        <w:numPr>
          <w:ilvl w:val="0"/>
          <w:numId w:val="16"/>
        </w:numPr>
        <w:adjustRightInd/>
        <w:spacing w:line="240" w:lineRule="auto"/>
        <w:contextualSpacing/>
        <w:jc w:val="left"/>
      </w:pPr>
      <w:r>
        <w:t>How many external emails (third-parties) have access to Pillar data?</w:t>
      </w:r>
    </w:p>
    <w:p w14:paraId="14AF4DFC" w14:textId="6A9E7D43" w:rsidR="00352A0B" w:rsidRDefault="00352A0B" w:rsidP="00352A0B">
      <w:pPr>
        <w:pStyle w:val="ListParagraph"/>
        <w:numPr>
          <w:ilvl w:val="0"/>
          <w:numId w:val="16"/>
        </w:numPr>
        <w:adjustRightInd/>
        <w:spacing w:line="240" w:lineRule="auto"/>
        <w:contextualSpacing/>
        <w:jc w:val="left"/>
      </w:pPr>
      <w:r>
        <w:t xml:space="preserve">Who </w:t>
      </w:r>
      <w:proofErr w:type="gramStart"/>
      <w:r>
        <w:t>are</w:t>
      </w:r>
      <w:proofErr w:type="gramEnd"/>
      <w:r>
        <w:t xml:space="preserve"> the new third-parties?</w:t>
      </w:r>
    </w:p>
    <w:p w14:paraId="5D386B26" w14:textId="03BC445C" w:rsidR="00EF70C4" w:rsidRDefault="00EF70C4" w:rsidP="00352A0B">
      <w:pPr>
        <w:pStyle w:val="ListParagraph"/>
        <w:numPr>
          <w:ilvl w:val="0"/>
          <w:numId w:val="16"/>
        </w:numPr>
        <w:adjustRightInd/>
        <w:spacing w:line="240" w:lineRule="auto"/>
        <w:contextualSpacing/>
        <w:jc w:val="left"/>
      </w:pPr>
      <w:r>
        <w:t>Have we detected any anomalies with access to data?</w:t>
      </w:r>
    </w:p>
    <w:p w14:paraId="244F8335" w14:textId="77777777" w:rsidR="00352A0B" w:rsidRDefault="00352A0B" w:rsidP="00352A0B">
      <w:pPr>
        <w:pStyle w:val="ListParagraph"/>
        <w:numPr>
          <w:ilvl w:val="0"/>
          <w:numId w:val="16"/>
        </w:numPr>
        <w:adjustRightInd/>
        <w:spacing w:line="240" w:lineRule="auto"/>
        <w:contextualSpacing/>
        <w:jc w:val="left"/>
      </w:pPr>
      <w:r>
        <w:t xml:space="preserve">Need look into </w:t>
      </w:r>
      <w:proofErr w:type="spellStart"/>
      <w:r>
        <w:t>GSuite</w:t>
      </w:r>
      <w:proofErr w:type="spellEnd"/>
      <w:r>
        <w:t xml:space="preserve"> to determine how well security controls are working</w:t>
      </w:r>
    </w:p>
    <w:p w14:paraId="196946BF" w14:textId="77777777" w:rsidR="00352A0B" w:rsidRDefault="00352A0B" w:rsidP="00352A0B">
      <w:pPr>
        <w:pStyle w:val="ListParagraph"/>
        <w:numPr>
          <w:ilvl w:val="0"/>
          <w:numId w:val="16"/>
        </w:numPr>
        <w:adjustRightInd/>
        <w:spacing w:line="240" w:lineRule="auto"/>
        <w:contextualSpacing/>
        <w:jc w:val="left"/>
      </w:pPr>
      <w:r>
        <w:t xml:space="preserve">Just report on metrics provided by </w:t>
      </w:r>
      <w:proofErr w:type="spellStart"/>
      <w:r>
        <w:t>GSuite</w:t>
      </w:r>
      <w:proofErr w:type="spellEnd"/>
    </w:p>
    <w:p w14:paraId="76CBD397" w14:textId="77777777" w:rsidR="00352A0B" w:rsidRDefault="00352A0B" w:rsidP="00352A0B">
      <w:pPr>
        <w:pStyle w:val="Heading2"/>
        <w:numPr>
          <w:ilvl w:val="0"/>
          <w:numId w:val="0"/>
        </w:numPr>
        <w:ind w:firstLine="454"/>
      </w:pPr>
    </w:p>
    <w:p w14:paraId="04814FA1" w14:textId="77777777" w:rsidR="00352A0B" w:rsidRDefault="00352A0B" w:rsidP="00352A0B">
      <w:pPr>
        <w:pStyle w:val="Heading1"/>
      </w:pPr>
      <w:r>
        <w:t>Endpoint</w:t>
      </w:r>
    </w:p>
    <w:p w14:paraId="6FD88C0E" w14:textId="77777777" w:rsidR="00352A0B" w:rsidRDefault="00352A0B" w:rsidP="00352A0B">
      <w:pPr>
        <w:pStyle w:val="ListParagraph"/>
        <w:numPr>
          <w:ilvl w:val="0"/>
          <w:numId w:val="16"/>
        </w:numPr>
        <w:adjustRightInd/>
        <w:spacing w:line="240" w:lineRule="auto"/>
        <w:contextualSpacing/>
        <w:jc w:val="left"/>
      </w:pPr>
      <w:r>
        <w:t xml:space="preserve">How many endpoint devices are </w:t>
      </w:r>
      <w:proofErr w:type="gramStart"/>
      <w:r>
        <w:t>covered</w:t>
      </w:r>
      <w:proofErr w:type="gramEnd"/>
    </w:p>
    <w:p w14:paraId="6181FA9B" w14:textId="77777777" w:rsidR="00352A0B" w:rsidRDefault="00352A0B" w:rsidP="00352A0B">
      <w:pPr>
        <w:pStyle w:val="ListParagraph"/>
        <w:numPr>
          <w:ilvl w:val="0"/>
          <w:numId w:val="16"/>
        </w:numPr>
        <w:adjustRightInd/>
        <w:spacing w:line="240" w:lineRule="auto"/>
        <w:contextualSpacing/>
        <w:jc w:val="left"/>
      </w:pPr>
      <w:r>
        <w:t xml:space="preserve">Which devices do we know of that are not </w:t>
      </w:r>
      <w:proofErr w:type="gramStart"/>
      <w:r>
        <w:t>covered</w:t>
      </w:r>
      <w:proofErr w:type="gramEnd"/>
    </w:p>
    <w:p w14:paraId="52780086" w14:textId="77777777" w:rsidR="00352A0B" w:rsidRDefault="00352A0B" w:rsidP="00352A0B">
      <w:pPr>
        <w:pStyle w:val="ListParagraph"/>
        <w:numPr>
          <w:ilvl w:val="0"/>
          <w:numId w:val="16"/>
        </w:numPr>
        <w:adjustRightInd/>
        <w:spacing w:line="240" w:lineRule="auto"/>
        <w:contextualSpacing/>
        <w:jc w:val="left"/>
      </w:pPr>
      <w:r>
        <w:t>What level of protection are they at?</w:t>
      </w:r>
    </w:p>
    <w:p w14:paraId="60B8E3F4" w14:textId="77777777" w:rsidR="00352A0B" w:rsidRDefault="00352A0B" w:rsidP="00352A0B">
      <w:pPr>
        <w:pStyle w:val="ListParagraph"/>
        <w:numPr>
          <w:ilvl w:val="0"/>
          <w:numId w:val="16"/>
        </w:numPr>
        <w:adjustRightInd/>
        <w:spacing w:line="240" w:lineRule="auto"/>
        <w:contextualSpacing/>
        <w:jc w:val="left"/>
      </w:pPr>
      <w:r>
        <w:t xml:space="preserve">Mobile coverage (they have issues with </w:t>
      </w:r>
      <w:proofErr w:type="spellStart"/>
      <w:r>
        <w:t>GSuite</w:t>
      </w:r>
      <w:proofErr w:type="spellEnd"/>
      <w:r>
        <w:t xml:space="preserve"> device management at the moment)</w:t>
      </w:r>
    </w:p>
    <w:p w14:paraId="300DE839" w14:textId="77777777" w:rsidR="00352A0B" w:rsidRDefault="00352A0B" w:rsidP="00352A0B">
      <w:pPr>
        <w:pStyle w:val="Heading2"/>
        <w:numPr>
          <w:ilvl w:val="0"/>
          <w:numId w:val="0"/>
        </w:numPr>
      </w:pPr>
    </w:p>
    <w:p w14:paraId="2092B1B8" w14:textId="77777777" w:rsidR="00352A0B" w:rsidRDefault="00352A0B" w:rsidP="00352A0B">
      <w:pPr>
        <w:pStyle w:val="Heading1"/>
      </w:pPr>
      <w:r>
        <w:t>Vulnerability and Patch Management</w:t>
      </w:r>
    </w:p>
    <w:p w14:paraId="36B89F9C" w14:textId="77777777" w:rsidR="00352A0B" w:rsidRDefault="00352A0B" w:rsidP="00352A0B">
      <w:pPr>
        <w:pStyle w:val="ListParagraph"/>
        <w:numPr>
          <w:ilvl w:val="0"/>
          <w:numId w:val="16"/>
        </w:numPr>
        <w:adjustRightInd/>
        <w:spacing w:line="240" w:lineRule="auto"/>
        <w:contextualSpacing/>
        <w:jc w:val="left"/>
      </w:pPr>
      <w:r>
        <w:t xml:space="preserve">Show vulnerabilities found compared to patches implemented                                                                                                                                                                         </w:t>
      </w:r>
    </w:p>
    <w:p w14:paraId="63CFED40" w14:textId="77777777" w:rsidR="00352A0B" w:rsidRDefault="00352A0B" w:rsidP="00352A0B">
      <w:pPr>
        <w:pStyle w:val="ListParagraph"/>
        <w:numPr>
          <w:ilvl w:val="0"/>
          <w:numId w:val="16"/>
        </w:numPr>
        <w:adjustRightInd/>
        <w:spacing w:line="240" w:lineRule="auto"/>
        <w:contextualSpacing/>
        <w:jc w:val="left"/>
      </w:pPr>
      <w:r>
        <w:t xml:space="preserve">Use Threat </w:t>
      </w:r>
      <w:proofErr w:type="gramStart"/>
      <w:r>
        <w:t>Intelligence  to</w:t>
      </w:r>
      <w:proofErr w:type="gramEnd"/>
      <w:r>
        <w:t xml:space="preserve"> highlight the Top 5 (or Top 10) patches that need to be addressed asap</w:t>
      </w:r>
    </w:p>
    <w:p w14:paraId="3ACD9853" w14:textId="77777777" w:rsidR="00352A0B" w:rsidRDefault="00352A0B" w:rsidP="00352A0B">
      <w:pPr>
        <w:pStyle w:val="ListParagraph"/>
        <w:numPr>
          <w:ilvl w:val="0"/>
          <w:numId w:val="16"/>
        </w:numPr>
        <w:adjustRightInd/>
        <w:spacing w:line="240" w:lineRule="auto"/>
        <w:contextualSpacing/>
        <w:jc w:val="left"/>
      </w:pPr>
      <w:r>
        <w:t xml:space="preserve">If there are </w:t>
      </w:r>
    </w:p>
    <w:p w14:paraId="7C598D74" w14:textId="77777777" w:rsidR="00352A0B" w:rsidRDefault="00352A0B" w:rsidP="00352A0B"/>
    <w:p w14:paraId="12948B29" w14:textId="77777777" w:rsidR="00352A0B" w:rsidRDefault="00352A0B" w:rsidP="00352A0B">
      <w:pPr>
        <w:pStyle w:val="Heading1"/>
      </w:pPr>
      <w:r>
        <w:t>IAM &amp; PAM</w:t>
      </w:r>
    </w:p>
    <w:p w14:paraId="67AB6CA6" w14:textId="77777777" w:rsidR="00352A0B" w:rsidRDefault="00352A0B" w:rsidP="00352A0B">
      <w:pPr>
        <w:pStyle w:val="ListParagraph"/>
        <w:numPr>
          <w:ilvl w:val="0"/>
          <w:numId w:val="16"/>
        </w:numPr>
        <w:adjustRightInd/>
        <w:spacing w:line="240" w:lineRule="auto"/>
        <w:contextualSpacing/>
        <w:jc w:val="left"/>
      </w:pPr>
      <w:r>
        <w:t>Users without MFA</w:t>
      </w:r>
    </w:p>
    <w:p w14:paraId="36740475" w14:textId="77777777" w:rsidR="00352A0B" w:rsidRPr="00CC284B" w:rsidRDefault="00352A0B" w:rsidP="00352A0B">
      <w:pPr>
        <w:pStyle w:val="ListParagraph"/>
        <w:numPr>
          <w:ilvl w:val="0"/>
          <w:numId w:val="16"/>
        </w:numPr>
        <w:adjustRightInd/>
        <w:spacing w:line="240" w:lineRule="auto"/>
        <w:contextualSpacing/>
        <w:jc w:val="left"/>
      </w:pPr>
      <w:r>
        <w:t xml:space="preserve">Number of API keys that have not been </w:t>
      </w:r>
      <w:r w:rsidRPr="00CC284B">
        <w:t>rotated</w:t>
      </w:r>
      <w:r>
        <w:rPr>
          <w:b/>
          <w:bCs/>
        </w:rPr>
        <w:t>.</w:t>
      </w:r>
    </w:p>
    <w:p w14:paraId="1BDBC26A" w14:textId="77777777" w:rsidR="00352A0B" w:rsidRDefault="00352A0B" w:rsidP="00352A0B">
      <w:pPr>
        <w:pStyle w:val="ListParagraph"/>
        <w:numPr>
          <w:ilvl w:val="0"/>
          <w:numId w:val="16"/>
        </w:numPr>
        <w:adjustRightInd/>
        <w:spacing w:line="240" w:lineRule="auto"/>
        <w:contextualSpacing/>
        <w:jc w:val="left"/>
      </w:pPr>
      <w:r w:rsidRPr="00CC284B">
        <w:t>Failed</w:t>
      </w:r>
      <w:r>
        <w:t xml:space="preserve"> login attempts for VIP users and administrators</w:t>
      </w:r>
    </w:p>
    <w:p w14:paraId="58BE220A" w14:textId="77777777" w:rsidR="00352A0B" w:rsidRDefault="00352A0B" w:rsidP="00352A0B">
      <w:pPr>
        <w:pStyle w:val="ListParagraph"/>
        <w:numPr>
          <w:ilvl w:val="0"/>
          <w:numId w:val="16"/>
        </w:numPr>
        <w:adjustRightInd/>
        <w:spacing w:line="240" w:lineRule="auto"/>
        <w:contextualSpacing/>
        <w:jc w:val="left"/>
      </w:pPr>
      <w:r>
        <w:t>Unusual, guest &amp; suspicious accounts</w:t>
      </w:r>
    </w:p>
    <w:p w14:paraId="112CC90E" w14:textId="77777777" w:rsidR="00352A0B" w:rsidRDefault="00352A0B" w:rsidP="00352A0B">
      <w:pPr>
        <w:pStyle w:val="ListParagraph"/>
        <w:numPr>
          <w:ilvl w:val="0"/>
          <w:numId w:val="16"/>
        </w:numPr>
        <w:adjustRightInd/>
        <w:spacing w:line="240" w:lineRule="auto"/>
        <w:contextualSpacing/>
        <w:jc w:val="left"/>
      </w:pPr>
      <w:r>
        <w:t>Geographically impossible logins</w:t>
      </w:r>
    </w:p>
    <w:p w14:paraId="7E29D561" w14:textId="77777777" w:rsidR="00352A0B" w:rsidRDefault="00352A0B" w:rsidP="00352A0B">
      <w:pPr>
        <w:pStyle w:val="ListParagraph"/>
        <w:numPr>
          <w:ilvl w:val="0"/>
          <w:numId w:val="16"/>
        </w:numPr>
        <w:adjustRightInd/>
        <w:spacing w:line="240" w:lineRule="auto"/>
        <w:contextualSpacing/>
        <w:jc w:val="left"/>
      </w:pPr>
      <w:r>
        <w:t>Login attempts from TOR/Anonymous nodes/proxies</w:t>
      </w:r>
    </w:p>
    <w:p w14:paraId="25EBEC64" w14:textId="77777777" w:rsidR="00352A0B" w:rsidRDefault="00352A0B" w:rsidP="00352A0B">
      <w:pPr>
        <w:pStyle w:val="ListParagraph"/>
        <w:numPr>
          <w:ilvl w:val="0"/>
          <w:numId w:val="16"/>
        </w:numPr>
        <w:adjustRightInd/>
        <w:spacing w:line="240" w:lineRule="auto"/>
        <w:contextualSpacing/>
        <w:jc w:val="left"/>
      </w:pPr>
      <w:r>
        <w:t>Successful login after multiple failed logins…</w:t>
      </w:r>
    </w:p>
    <w:p w14:paraId="66D87F6F" w14:textId="77777777" w:rsidR="00352A0B" w:rsidRDefault="00352A0B" w:rsidP="00352A0B">
      <w:pPr>
        <w:pStyle w:val="ListParagraph"/>
        <w:numPr>
          <w:ilvl w:val="0"/>
          <w:numId w:val="16"/>
        </w:numPr>
        <w:adjustRightInd/>
        <w:spacing w:line="240" w:lineRule="auto"/>
        <w:contextualSpacing/>
        <w:jc w:val="left"/>
      </w:pPr>
      <w:r>
        <w:t>Users logging into VPN</w:t>
      </w:r>
    </w:p>
    <w:p w14:paraId="1A9DADA1" w14:textId="77777777" w:rsidR="00352A0B" w:rsidRDefault="00352A0B" w:rsidP="00352A0B"/>
    <w:p w14:paraId="2E1AA6F9" w14:textId="77777777" w:rsidR="00352A0B" w:rsidRDefault="00352A0B" w:rsidP="00352A0B">
      <w:pPr>
        <w:pStyle w:val="Heading1"/>
      </w:pPr>
      <w:r>
        <w:t>Network Security</w:t>
      </w:r>
    </w:p>
    <w:p w14:paraId="2F8F8434" w14:textId="3B6730D4" w:rsidR="00352A0B" w:rsidRDefault="00352A0B" w:rsidP="00352A0B">
      <w:pPr>
        <w:pStyle w:val="ListParagraph"/>
        <w:numPr>
          <w:ilvl w:val="0"/>
          <w:numId w:val="16"/>
        </w:numPr>
        <w:adjustRightInd/>
        <w:spacing w:line="240" w:lineRule="auto"/>
        <w:contextualSpacing/>
        <w:jc w:val="left"/>
      </w:pPr>
      <w:r>
        <w:t>What network attacks were detected and stopped?</w:t>
      </w:r>
    </w:p>
    <w:p w14:paraId="2FCF97D5" w14:textId="77777777" w:rsidR="00352A0B" w:rsidRDefault="00352A0B" w:rsidP="00352A0B"/>
    <w:p w14:paraId="4A009128" w14:textId="77777777" w:rsidR="00352A0B" w:rsidRDefault="00352A0B" w:rsidP="00352A0B">
      <w:pPr>
        <w:pStyle w:val="Heading1"/>
      </w:pPr>
      <w:r>
        <w:t>Roadmap (something trackable)</w:t>
      </w:r>
    </w:p>
    <w:p w14:paraId="12CD9003" w14:textId="77777777" w:rsidR="00352A0B" w:rsidRDefault="00352A0B" w:rsidP="00352A0B">
      <w:pPr>
        <w:pStyle w:val="ListParagraph"/>
        <w:numPr>
          <w:ilvl w:val="0"/>
          <w:numId w:val="16"/>
        </w:numPr>
        <w:adjustRightInd/>
        <w:spacing w:line="240" w:lineRule="auto"/>
        <w:contextualSpacing/>
        <w:jc w:val="left"/>
      </w:pPr>
      <w:r>
        <w:t>What are we planning on doing next? Lots of stuff isn’t covered at the moment (vuln scanning, app logs, etc) we need to be proactive in getting this resolved</w:t>
      </w:r>
    </w:p>
    <w:p w14:paraId="731A8CD1" w14:textId="77777777" w:rsidR="00352A0B" w:rsidRDefault="00352A0B" w:rsidP="00352A0B">
      <w:pPr>
        <w:pStyle w:val="ListParagraph"/>
        <w:numPr>
          <w:ilvl w:val="1"/>
          <w:numId w:val="16"/>
        </w:numPr>
        <w:adjustRightInd/>
        <w:spacing w:line="240" w:lineRule="auto"/>
        <w:contextualSpacing/>
        <w:jc w:val="left"/>
      </w:pPr>
      <w:r>
        <w:t>For July</w:t>
      </w:r>
    </w:p>
    <w:p w14:paraId="5C9923F0" w14:textId="77777777" w:rsidR="00352A0B" w:rsidRDefault="00352A0B" w:rsidP="00352A0B">
      <w:pPr>
        <w:pStyle w:val="ListParagraph"/>
        <w:numPr>
          <w:ilvl w:val="2"/>
          <w:numId w:val="16"/>
        </w:numPr>
        <w:adjustRightInd/>
        <w:spacing w:line="240" w:lineRule="auto"/>
        <w:contextualSpacing/>
        <w:jc w:val="left"/>
      </w:pPr>
      <w:r>
        <w:t>Load AV keys on all instances for vuln scanning</w:t>
      </w:r>
    </w:p>
    <w:p w14:paraId="7A048B52" w14:textId="77777777" w:rsidR="00352A0B" w:rsidRDefault="00352A0B" w:rsidP="00352A0B">
      <w:pPr>
        <w:pStyle w:val="ListParagraph"/>
        <w:numPr>
          <w:ilvl w:val="2"/>
          <w:numId w:val="16"/>
        </w:numPr>
        <w:adjustRightInd/>
        <w:spacing w:line="240" w:lineRule="auto"/>
        <w:contextualSpacing/>
        <w:jc w:val="left"/>
      </w:pPr>
      <w:r>
        <w:t xml:space="preserve">Modify </w:t>
      </w:r>
      <w:proofErr w:type="spellStart"/>
      <w:r>
        <w:t>rsyslog</w:t>
      </w:r>
      <w:proofErr w:type="spellEnd"/>
      <w:r>
        <w:t>/</w:t>
      </w:r>
      <w:proofErr w:type="spellStart"/>
      <w:r>
        <w:t>Loggly</w:t>
      </w:r>
      <w:proofErr w:type="spellEnd"/>
      <w:r>
        <w:t xml:space="preserve"> configuration to capture application logs</w:t>
      </w:r>
    </w:p>
    <w:p w14:paraId="1B61C087" w14:textId="77777777" w:rsidR="00352A0B" w:rsidRDefault="00352A0B" w:rsidP="00352A0B">
      <w:pPr>
        <w:pStyle w:val="ListParagraph"/>
        <w:numPr>
          <w:ilvl w:val="1"/>
          <w:numId w:val="16"/>
        </w:numPr>
        <w:adjustRightInd/>
        <w:spacing w:line="240" w:lineRule="auto"/>
        <w:contextualSpacing/>
        <w:jc w:val="left"/>
      </w:pPr>
      <w:r>
        <w:t>When are we planning to have those onboarded?</w:t>
      </w:r>
    </w:p>
    <w:p w14:paraId="4819A75D" w14:textId="77777777" w:rsidR="00872231" w:rsidRDefault="00872231" w:rsidP="00B73994"/>
    <w:p w14:paraId="651B93BB" w14:textId="77777777" w:rsidR="00B73994" w:rsidRDefault="00B73994" w:rsidP="00B73994"/>
    <w:p w14:paraId="43977286" w14:textId="048425F2" w:rsidR="00F709C8" w:rsidRPr="00116703" w:rsidRDefault="00B73994" w:rsidP="00116703">
      <w:pPr>
        <w:rPr>
          <w:rFonts w:eastAsia="Times New Roman" w:cs="Arial"/>
          <w:color w:val="92D050"/>
          <w:spacing w:val="8"/>
          <w:sz w:val="36"/>
          <w:szCs w:val="28"/>
          <w:lang w:val="en-GB" w:eastAsia="ja-JP"/>
        </w:rPr>
      </w:pPr>
      <w:r>
        <w:br w:type="page"/>
      </w:r>
      <w:bookmarkStart w:id="275" w:name="_GoBack"/>
      <w:bookmarkEnd w:id="275"/>
      <w:r w:rsidR="00F709C8">
        <w:rPr>
          <w:lang w:val="en-GB"/>
        </w:rPr>
        <w:lastRenderedPageBreak/>
        <w:br w:type="page"/>
      </w:r>
    </w:p>
    <w:p w14:paraId="241165DC" w14:textId="77777777" w:rsidR="00F709C8" w:rsidRDefault="00F709C8" w:rsidP="00777934">
      <w:pPr>
        <w:pStyle w:val="TOCHeading"/>
      </w:pPr>
      <w:bookmarkStart w:id="276" w:name="_Toc516165513"/>
      <w:r>
        <w:lastRenderedPageBreak/>
        <w:t>Appendix</w:t>
      </w:r>
      <w:bookmarkEnd w:id="276"/>
    </w:p>
    <w:p w14:paraId="4A7D60F8" w14:textId="77777777" w:rsidR="00777934" w:rsidRDefault="00777934" w:rsidP="00777934">
      <w:pPr>
        <w:rPr>
          <w:lang w:val="en-GB" w:eastAsia="ja-JP"/>
        </w:rPr>
      </w:pPr>
      <w:r>
        <w:rPr>
          <w:lang w:val="en-GB" w:eastAsia="ja-JP"/>
        </w:rPr>
        <w:t>Text</w:t>
      </w:r>
    </w:p>
    <w:p w14:paraId="46FDDED6" w14:textId="77777777" w:rsidR="00495078" w:rsidRDefault="00495078" w:rsidP="00495078">
      <w:pPr>
        <w:keepNext/>
      </w:pPr>
      <w:r w:rsidRPr="00495078">
        <w:rPr>
          <w:noProof/>
          <w:lang w:val="en-GB" w:eastAsia="ja-JP"/>
        </w:rPr>
        <w:drawing>
          <wp:inline distT="0" distB="0" distL="0" distR="0" wp14:anchorId="39FBEC6C" wp14:editId="10A9BF15">
            <wp:extent cx="5499100" cy="740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9100" cy="740410"/>
                    </a:xfrm>
                    <a:prstGeom prst="rect">
                      <a:avLst/>
                    </a:prstGeom>
                  </pic:spPr>
                </pic:pic>
              </a:graphicData>
            </a:graphic>
          </wp:inline>
        </w:drawing>
      </w:r>
    </w:p>
    <w:p w14:paraId="145AA24B" w14:textId="77777777" w:rsidR="00777934" w:rsidRDefault="00495078" w:rsidP="00495078">
      <w:pPr>
        <w:pStyle w:val="Caption"/>
        <w:rPr>
          <w:lang w:val="en-GB" w:eastAsia="ja-JP"/>
        </w:rPr>
      </w:pPr>
      <w:bookmarkStart w:id="277" w:name="_Toc516165854"/>
      <w:r>
        <w:t xml:space="preserve">Figure </w:t>
      </w:r>
      <w:r>
        <w:fldChar w:fldCharType="begin"/>
      </w:r>
      <w:r>
        <w:instrText xml:space="preserve"> SEQ Figure \* ARABIC </w:instrText>
      </w:r>
      <w:r>
        <w:fldChar w:fldCharType="separate"/>
      </w:r>
      <w:r w:rsidR="00BC74E7">
        <w:rPr>
          <w:noProof/>
        </w:rPr>
        <w:t>2</w:t>
      </w:r>
      <w:r>
        <w:fldChar w:fldCharType="end"/>
      </w:r>
      <w:r>
        <w:t xml:space="preserve"> - Table Style location</w:t>
      </w:r>
      <w:bookmarkEnd w:id="277"/>
    </w:p>
    <w:p w14:paraId="7410D5F5" w14:textId="77777777" w:rsidR="00495078" w:rsidRDefault="00495078" w:rsidP="00777934">
      <w:pPr>
        <w:rPr>
          <w:lang w:val="en-GB" w:eastAsia="ja-JP"/>
        </w:rPr>
      </w:pPr>
    </w:p>
    <w:tbl>
      <w:tblPr>
        <w:tblStyle w:val="Zimbani"/>
        <w:tblW w:w="0" w:type="auto"/>
        <w:tblLook w:val="04A0" w:firstRow="1" w:lastRow="0" w:firstColumn="1" w:lastColumn="0" w:noHBand="0" w:noVBand="1"/>
      </w:tblPr>
      <w:tblGrid>
        <w:gridCol w:w="4325"/>
        <w:gridCol w:w="4325"/>
      </w:tblGrid>
      <w:tr w:rsidR="00777934" w14:paraId="6A13B7A0" w14:textId="77777777" w:rsidTr="00777934">
        <w:trPr>
          <w:cnfStyle w:val="100000000000" w:firstRow="1" w:lastRow="0" w:firstColumn="0" w:lastColumn="0" w:oddVBand="0" w:evenVBand="0" w:oddHBand="0" w:evenHBand="0" w:firstRowFirstColumn="0" w:firstRowLastColumn="0" w:lastRowFirstColumn="0" w:lastRowLastColumn="0"/>
        </w:trPr>
        <w:tc>
          <w:tcPr>
            <w:tcW w:w="4325" w:type="dxa"/>
          </w:tcPr>
          <w:p w14:paraId="44ED197B" w14:textId="77777777" w:rsidR="00777934" w:rsidRDefault="00777934" w:rsidP="00777934">
            <w:pPr>
              <w:rPr>
                <w:lang w:val="en-GB" w:eastAsia="ja-JP"/>
              </w:rPr>
            </w:pPr>
          </w:p>
        </w:tc>
        <w:tc>
          <w:tcPr>
            <w:tcW w:w="4325" w:type="dxa"/>
          </w:tcPr>
          <w:p w14:paraId="56F758BA" w14:textId="77777777" w:rsidR="00777934" w:rsidRDefault="00777934" w:rsidP="00777934">
            <w:pPr>
              <w:rPr>
                <w:lang w:val="en-GB" w:eastAsia="ja-JP"/>
              </w:rPr>
            </w:pPr>
          </w:p>
        </w:tc>
      </w:tr>
      <w:tr w:rsidR="00777934" w14:paraId="0272BB7C" w14:textId="77777777" w:rsidTr="00777934">
        <w:trPr>
          <w:cnfStyle w:val="000000100000" w:firstRow="0" w:lastRow="0" w:firstColumn="0" w:lastColumn="0" w:oddVBand="0" w:evenVBand="0" w:oddHBand="1" w:evenHBand="0" w:firstRowFirstColumn="0" w:firstRowLastColumn="0" w:lastRowFirstColumn="0" w:lastRowLastColumn="0"/>
        </w:trPr>
        <w:tc>
          <w:tcPr>
            <w:tcW w:w="4325" w:type="dxa"/>
          </w:tcPr>
          <w:p w14:paraId="11787016" w14:textId="77777777" w:rsidR="00777934" w:rsidRDefault="00777934" w:rsidP="00777934">
            <w:pPr>
              <w:rPr>
                <w:lang w:val="en-GB" w:eastAsia="ja-JP"/>
              </w:rPr>
            </w:pPr>
          </w:p>
        </w:tc>
        <w:tc>
          <w:tcPr>
            <w:tcW w:w="4325" w:type="dxa"/>
          </w:tcPr>
          <w:p w14:paraId="5470B23D" w14:textId="77777777" w:rsidR="00777934" w:rsidRDefault="00777934" w:rsidP="00777934">
            <w:pPr>
              <w:rPr>
                <w:lang w:val="en-GB" w:eastAsia="ja-JP"/>
              </w:rPr>
            </w:pPr>
          </w:p>
        </w:tc>
      </w:tr>
      <w:tr w:rsidR="00777934" w14:paraId="472C0F50" w14:textId="77777777" w:rsidTr="00777934">
        <w:trPr>
          <w:cnfStyle w:val="000000010000" w:firstRow="0" w:lastRow="0" w:firstColumn="0" w:lastColumn="0" w:oddVBand="0" w:evenVBand="0" w:oddHBand="0" w:evenHBand="1" w:firstRowFirstColumn="0" w:firstRowLastColumn="0" w:lastRowFirstColumn="0" w:lastRowLastColumn="0"/>
        </w:trPr>
        <w:tc>
          <w:tcPr>
            <w:tcW w:w="4325" w:type="dxa"/>
          </w:tcPr>
          <w:p w14:paraId="068F380D" w14:textId="77777777" w:rsidR="00777934" w:rsidRDefault="00777934" w:rsidP="00777934">
            <w:pPr>
              <w:rPr>
                <w:lang w:val="en-GB" w:eastAsia="ja-JP"/>
              </w:rPr>
            </w:pPr>
          </w:p>
        </w:tc>
        <w:tc>
          <w:tcPr>
            <w:tcW w:w="4325" w:type="dxa"/>
          </w:tcPr>
          <w:p w14:paraId="3F660073" w14:textId="77777777" w:rsidR="00777934" w:rsidRDefault="00777934" w:rsidP="00777934">
            <w:pPr>
              <w:rPr>
                <w:lang w:val="en-GB" w:eastAsia="ja-JP"/>
              </w:rPr>
            </w:pPr>
          </w:p>
        </w:tc>
      </w:tr>
      <w:tr w:rsidR="00777934" w14:paraId="5558D4EB" w14:textId="77777777" w:rsidTr="00777934">
        <w:trPr>
          <w:cnfStyle w:val="000000100000" w:firstRow="0" w:lastRow="0" w:firstColumn="0" w:lastColumn="0" w:oddVBand="0" w:evenVBand="0" w:oddHBand="1" w:evenHBand="0" w:firstRowFirstColumn="0" w:firstRowLastColumn="0" w:lastRowFirstColumn="0" w:lastRowLastColumn="0"/>
        </w:trPr>
        <w:tc>
          <w:tcPr>
            <w:tcW w:w="4325" w:type="dxa"/>
          </w:tcPr>
          <w:p w14:paraId="00544EED" w14:textId="77777777" w:rsidR="00777934" w:rsidRDefault="00777934" w:rsidP="00777934">
            <w:pPr>
              <w:rPr>
                <w:lang w:val="en-GB" w:eastAsia="ja-JP"/>
              </w:rPr>
            </w:pPr>
          </w:p>
        </w:tc>
        <w:tc>
          <w:tcPr>
            <w:tcW w:w="4325" w:type="dxa"/>
          </w:tcPr>
          <w:p w14:paraId="3D648BED" w14:textId="77777777" w:rsidR="00777934" w:rsidRDefault="00777934" w:rsidP="00777934">
            <w:pPr>
              <w:rPr>
                <w:lang w:val="en-GB" w:eastAsia="ja-JP"/>
              </w:rPr>
            </w:pPr>
          </w:p>
        </w:tc>
      </w:tr>
      <w:tr w:rsidR="00777934" w14:paraId="1B3EF19A" w14:textId="77777777" w:rsidTr="00777934">
        <w:trPr>
          <w:cnfStyle w:val="000000010000" w:firstRow="0" w:lastRow="0" w:firstColumn="0" w:lastColumn="0" w:oddVBand="0" w:evenVBand="0" w:oddHBand="0" w:evenHBand="1" w:firstRowFirstColumn="0" w:firstRowLastColumn="0" w:lastRowFirstColumn="0" w:lastRowLastColumn="0"/>
        </w:trPr>
        <w:tc>
          <w:tcPr>
            <w:tcW w:w="4325" w:type="dxa"/>
          </w:tcPr>
          <w:p w14:paraId="4BED3115" w14:textId="77777777" w:rsidR="00777934" w:rsidRDefault="00777934" w:rsidP="00777934">
            <w:pPr>
              <w:rPr>
                <w:lang w:val="en-GB" w:eastAsia="ja-JP"/>
              </w:rPr>
            </w:pPr>
          </w:p>
        </w:tc>
        <w:tc>
          <w:tcPr>
            <w:tcW w:w="4325" w:type="dxa"/>
          </w:tcPr>
          <w:p w14:paraId="6580DA2E" w14:textId="77777777" w:rsidR="00777934" w:rsidRDefault="00777934" w:rsidP="00777934">
            <w:pPr>
              <w:rPr>
                <w:lang w:val="en-GB" w:eastAsia="ja-JP"/>
              </w:rPr>
            </w:pPr>
          </w:p>
        </w:tc>
      </w:tr>
      <w:tr w:rsidR="00777934" w14:paraId="18B97932" w14:textId="77777777" w:rsidTr="00777934">
        <w:trPr>
          <w:cnfStyle w:val="000000100000" w:firstRow="0" w:lastRow="0" w:firstColumn="0" w:lastColumn="0" w:oddVBand="0" w:evenVBand="0" w:oddHBand="1" w:evenHBand="0" w:firstRowFirstColumn="0" w:firstRowLastColumn="0" w:lastRowFirstColumn="0" w:lastRowLastColumn="0"/>
        </w:trPr>
        <w:tc>
          <w:tcPr>
            <w:tcW w:w="4325" w:type="dxa"/>
          </w:tcPr>
          <w:p w14:paraId="58C76115" w14:textId="77777777" w:rsidR="00777934" w:rsidRDefault="00777934" w:rsidP="00777934">
            <w:pPr>
              <w:rPr>
                <w:lang w:val="en-GB" w:eastAsia="ja-JP"/>
              </w:rPr>
            </w:pPr>
          </w:p>
        </w:tc>
        <w:tc>
          <w:tcPr>
            <w:tcW w:w="4325" w:type="dxa"/>
          </w:tcPr>
          <w:p w14:paraId="73E44F0C" w14:textId="77777777" w:rsidR="00777934" w:rsidRDefault="00777934" w:rsidP="00777934">
            <w:pPr>
              <w:rPr>
                <w:lang w:val="en-GB" w:eastAsia="ja-JP"/>
              </w:rPr>
            </w:pPr>
          </w:p>
        </w:tc>
      </w:tr>
      <w:tr w:rsidR="00777934" w14:paraId="655B6BF5" w14:textId="77777777" w:rsidTr="00777934">
        <w:trPr>
          <w:cnfStyle w:val="000000010000" w:firstRow="0" w:lastRow="0" w:firstColumn="0" w:lastColumn="0" w:oddVBand="0" w:evenVBand="0" w:oddHBand="0" w:evenHBand="1" w:firstRowFirstColumn="0" w:firstRowLastColumn="0" w:lastRowFirstColumn="0" w:lastRowLastColumn="0"/>
        </w:trPr>
        <w:tc>
          <w:tcPr>
            <w:tcW w:w="4325" w:type="dxa"/>
          </w:tcPr>
          <w:p w14:paraId="1E6B3421" w14:textId="77777777" w:rsidR="00777934" w:rsidRDefault="00777934" w:rsidP="00777934">
            <w:pPr>
              <w:rPr>
                <w:lang w:val="en-GB" w:eastAsia="ja-JP"/>
              </w:rPr>
            </w:pPr>
          </w:p>
        </w:tc>
        <w:tc>
          <w:tcPr>
            <w:tcW w:w="4325" w:type="dxa"/>
          </w:tcPr>
          <w:p w14:paraId="11BB9BF9" w14:textId="77777777" w:rsidR="00777934" w:rsidRDefault="00777934" w:rsidP="00777934">
            <w:pPr>
              <w:rPr>
                <w:lang w:val="en-GB" w:eastAsia="ja-JP"/>
              </w:rPr>
            </w:pPr>
          </w:p>
        </w:tc>
      </w:tr>
      <w:tr w:rsidR="00777934" w14:paraId="064E3612" w14:textId="77777777" w:rsidTr="00777934">
        <w:trPr>
          <w:cnfStyle w:val="000000100000" w:firstRow="0" w:lastRow="0" w:firstColumn="0" w:lastColumn="0" w:oddVBand="0" w:evenVBand="0" w:oddHBand="1" w:evenHBand="0" w:firstRowFirstColumn="0" w:firstRowLastColumn="0" w:lastRowFirstColumn="0" w:lastRowLastColumn="0"/>
        </w:trPr>
        <w:tc>
          <w:tcPr>
            <w:tcW w:w="4325" w:type="dxa"/>
          </w:tcPr>
          <w:p w14:paraId="7F49814C" w14:textId="77777777" w:rsidR="00777934" w:rsidRDefault="00777934" w:rsidP="00777934">
            <w:pPr>
              <w:rPr>
                <w:lang w:val="en-GB" w:eastAsia="ja-JP"/>
              </w:rPr>
            </w:pPr>
          </w:p>
        </w:tc>
        <w:tc>
          <w:tcPr>
            <w:tcW w:w="4325" w:type="dxa"/>
          </w:tcPr>
          <w:p w14:paraId="41F24502" w14:textId="77777777" w:rsidR="00777934" w:rsidRDefault="00777934" w:rsidP="00777934">
            <w:pPr>
              <w:rPr>
                <w:lang w:val="en-GB" w:eastAsia="ja-JP"/>
              </w:rPr>
            </w:pPr>
          </w:p>
        </w:tc>
      </w:tr>
    </w:tbl>
    <w:p w14:paraId="017D09F0" w14:textId="77777777" w:rsidR="00777934" w:rsidRPr="00777934" w:rsidRDefault="00777934" w:rsidP="00777934">
      <w:pPr>
        <w:rPr>
          <w:lang w:val="en-GB" w:eastAsia="ja-JP"/>
        </w:rPr>
      </w:pPr>
    </w:p>
    <w:p>
      <w:pPr>
        <w:pStyle w:val="Heading1"/>
      </w:pPr>
      <w:r>
        <w:t>The Python code created Document</w:t>
      </w:r>
    </w:p>
    <w:p>
      <w:r>
        <w:t>This is a test and first paragraph created for this project. To ensure that there is enough content in this paragraph am adding the famous sample text next to it.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pPr>
        <w:pStyle w:val="Heading2"/>
      </w:pPr>
      <w:r>
        <w:t>This is a level 2 heading</w:t>
      </w:r>
    </w:p>
    <w:p>
      <w:r>
        <w:t xml:space="preserve">This is paragraph 2 and followed by sample test. Sit amet justo donec enim diam vulputate ut pharetra. Commodo quis imperdiet massa tincidunt nunc pulvinar sapien et. Elementum nibh tellus molestie nunc non blandit massa. Neque laoreet suspendisse interdum consectetur libero id faucibus nisl. Enim tortor at auctor urna nunc id cursus. Neque convallis a cras semper auctor neque vitae tempus quam. Congue mauris rhoncus aenean vel. Est lorem ipsum dolor sit amet consectetur adipiscing. Mauris pharetra et ultrices neque ornare aenean. Proin fermentum leo vel orci porta. </w:t>
        <w:br/>
        <w:br/>
        <w:br/>
      </w:r>
    </w:p>
    <w:tbl>
      <w:tblPr>
        <w:tblW w:type="auto" w:w="0"/>
        <w:tblLook w:firstColumn="1" w:firstRow="1" w:lastColumn="0" w:lastRow="0" w:noHBand="0" w:noVBand="1" w:val="04A0"/>
      </w:tblPr>
      <w:tblGrid>
        <w:gridCol w:w="4510"/>
        <w:gridCol w:w="4510"/>
      </w:tblGrid>
      <w:tr>
        <w:tc>
          <w:tcPr>
            <w:tcW w:type="dxa" w:w="4510"/>
          </w:tcPr>
          <w:p>
            <w:r>
              <w:t>City</w:t>
            </w:r>
          </w:p>
        </w:tc>
        <w:tc>
          <w:tcPr>
            <w:tcW w:type="dxa" w:w="4510"/>
          </w:tcPr>
          <w:p>
            <w:r>
              <w:t>Country</w:t>
            </w:r>
          </w:p>
        </w:tc>
      </w:tr>
      <w:tr>
        <w:tc>
          <w:tcPr>
            <w:tcW w:type="dxa" w:w="4510"/>
          </w:tcPr>
          <w:p>
            <w:r>
              <w:t>Basildon</w:t>
            </w:r>
          </w:p>
        </w:tc>
        <w:tc>
          <w:tcPr>
            <w:tcW w:type="dxa" w:w="4510"/>
          </w:tcPr>
          <w:p>
            <w:r>
              <w:t>United Kingdom</w:t>
            </w:r>
          </w:p>
        </w:tc>
      </w:tr>
      <w:tr>
        <w:tc>
          <w:tcPr>
            <w:tcW w:type="dxa" w:w="4510"/>
          </w:tcPr>
          <w:p>
            <w:r>
              <w:t>Parkville</w:t>
            </w:r>
          </w:p>
        </w:tc>
        <w:tc>
          <w:tcPr>
            <w:tcW w:type="dxa" w:w="4510"/>
          </w:tcPr>
          <w:p>
            <w:r>
              <w:t>United States</w:t>
            </w:r>
          </w:p>
        </w:tc>
      </w:tr>
      <w:tr>
        <w:tc>
          <w:tcPr>
            <w:tcW w:type="dxa" w:w="4510"/>
          </w:tcPr>
          <w:p>
            <w:r>
              <w:t>Astoria</w:t>
            </w:r>
          </w:p>
        </w:tc>
        <w:tc>
          <w:tcPr>
            <w:tcW w:type="dxa" w:w="4510"/>
          </w:tcPr>
          <w:p>
            <w:r>
              <w:t>United States</w:t>
            </w:r>
          </w:p>
        </w:tc>
      </w:tr>
      <w:tr>
        <w:tc>
          <w:tcPr>
            <w:tcW w:type="dxa" w:w="4510"/>
          </w:tcPr>
          <w:p>
            <w:r>
              <w:t>Echuca</w:t>
            </w:r>
          </w:p>
        </w:tc>
        <w:tc>
          <w:tcPr>
            <w:tcW w:type="dxa" w:w="4510"/>
          </w:tcPr>
          <w:p>
            <w:r>
              <w:t>Australia</w:t>
            </w:r>
          </w:p>
        </w:tc>
      </w:tr>
      <w:tr>
        <w:tc>
          <w:tcPr>
            <w:tcW w:type="dxa" w:w="4510"/>
          </w:tcPr>
          <w:p>
            <w:r>
              <w:t>Cahaba Heights</w:t>
            </w:r>
          </w:p>
        </w:tc>
        <w:tc>
          <w:tcPr>
            <w:tcW w:type="dxa" w:w="4510"/>
          </w:tcPr>
          <w:p>
            <w:r>
              <w:t>United States</w:t>
            </w:r>
          </w:p>
        </w:tc>
      </w:tr>
      <w:tr>
        <w:tc>
          <w:tcPr>
            <w:tcW w:type="dxa" w:w="4510"/>
          </w:tcPr>
          <w:p>
            <w:r>
              <w:t>Mickleton</w:t>
            </w:r>
          </w:p>
        </w:tc>
        <w:tc>
          <w:tcPr>
            <w:tcW w:type="dxa" w:w="4510"/>
          </w:tcPr>
          <w:p>
            <w:r>
              <w:t>United States</w:t>
            </w:r>
          </w:p>
        </w:tc>
      </w:tr>
      <w:tr>
        <w:tc>
          <w:tcPr>
            <w:tcW w:type="dxa" w:w="4510"/>
          </w:tcPr>
          <w:p>
            <w:r>
              <w:t>Peoria</w:t>
            </w:r>
          </w:p>
        </w:tc>
        <w:tc>
          <w:tcPr>
            <w:tcW w:type="dxa" w:w="4510"/>
          </w:tcPr>
          <w:p>
            <w:r>
              <w:t>United States</w:t>
            </w:r>
          </w:p>
        </w:tc>
      </w:tr>
      <w:tr>
        <w:tc>
          <w:tcPr>
            <w:tcW w:type="dxa" w:w="4510"/>
          </w:tcPr>
          <w:p>
            <w:r>
              <w:t>Martin</w:t>
            </w:r>
          </w:p>
        </w:tc>
        <w:tc>
          <w:tcPr>
            <w:tcW w:type="dxa" w:w="4510"/>
          </w:tcPr>
          <w:p>
            <w:r>
              <w:t>United States</w:t>
            </w:r>
          </w:p>
        </w:tc>
      </w:tr>
    </w:tbl>
    <w:p>
      <w:r>
        <w:br w:type="page"/>
      </w:r>
    </w:p>
    <w:p>
      <w:pPr>
        <w:pStyle w:val="Heading2"/>
      </w:pPr>
      <w:r>
        <w:t>This is also a level 2 heading</w:t>
      </w:r>
    </w:p>
    <w:p>
      <w:r>
        <w:t>This is paragraph 3 which should be followed by a line break.. So assuming this appears in a new page. The  remaining part of the paragraph is from the famous Lorum Ipsum. Mattis aliquam faucibus purus in massa. Mi bibendum neque egestas congue quisque egestas diam in. Donec adipiscing tristique risus nec feugiat in. Nunc sed id semper risus. Sed viverra tellus in hac. Consequat ac felis donec et odio pellentesque diam volutpat. Non sodales neque sodales ut etiam. Vitae elementum curabitur vitae nunc sed velit. Quisque id diam vel quam elementum pulvinar etiam. Integer vitae justo eget magna fermentum iaculis eu. Risus quis varius quam quisque id diam. Egestas maecenas pharetra convallis posuere morbi leo urna molestie.</w:t>
      </w:r>
    </w:p>
    <w:p>
      <w:r>
        <w:br w:type="page"/>
      </w:r>
    </w:p>
    <w:sectPr w:rsidR="00777934" w:rsidRPr="00777934" w:rsidSect="004F1674">
      <w:footerReference w:type="default" r:id="rId13"/>
      <w:type w:val="continuous"/>
      <w:pgSz w:w="11900" w:h="16840"/>
      <w:pgMar w:top="1440" w:right="1440" w:bottom="1440" w:left="1440" w:header="720" w:footer="283" w:gutter="36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367315" w14:textId="77777777" w:rsidR="00BC74E7" w:rsidRDefault="00BC74E7" w:rsidP="00BB13FF">
      <w:r>
        <w:separator/>
      </w:r>
    </w:p>
  </w:endnote>
  <w:endnote w:type="continuationSeparator" w:id="0">
    <w:p w14:paraId="3B4DEADC" w14:textId="77777777" w:rsidR="00BC74E7" w:rsidRDefault="00BC74E7" w:rsidP="00BB1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venir Next">
    <w:panose1 w:val="020B0503020202020204"/>
    <w:charset w:val="00"/>
    <w:family w:val="swiss"/>
    <w:pitch w:val="variable"/>
    <w:sig w:usb0="8000002F" w:usb1="5000204A" w:usb2="00000000" w:usb3="00000000" w:csb0="0000009B" w:csb1="00000000"/>
  </w:font>
  <w:font w:name="Tahoma">
    <w:panose1 w:val="020B0604030504040204"/>
    <w:charset w:val="00"/>
    <w:family w:val="swiss"/>
    <w:pitch w:val="variable"/>
    <w:sig w:usb0="E1002EFF" w:usb1="C000605B" w:usb2="00000029" w:usb3="00000000" w:csb0="000101FF" w:csb1="00000000"/>
  </w:font>
  <w:font w:name="Avenir Next Medium">
    <w:panose1 w:val="020B0603020202020204"/>
    <w:charset w:val="00"/>
    <w:family w:val="swiss"/>
    <w:pitch w:val="variable"/>
    <w:sig w:usb0="8000002F" w:usb1="5000204A" w:usb2="00000000" w:usb3="00000000" w:csb0="0000009B" w:csb1="00000000"/>
  </w:font>
  <w:font w:name="Avenir Next Condensed">
    <w:panose1 w:val="020B0506020202020204"/>
    <w:charset w:val="00"/>
    <w:family w:val="swiss"/>
    <w:pitch w:val="variable"/>
    <w:sig w:usb0="8000002F" w:usb1="5000204A" w:usb2="00000000" w:usb3="00000000" w:csb0="0000009B" w:csb1="00000000"/>
  </w:font>
  <w:font w:name="Arial Bold">
    <w:altName w:val="Arial"/>
    <w:panose1 w:val="020B0604020202020204"/>
    <w:charset w:val="00"/>
    <w:family w:val="swiss"/>
    <w:pitch w:val="variable"/>
  </w:font>
  <w:font w:name="Consolas">
    <w:panose1 w:val="020B0609020204030204"/>
    <w:charset w:val="00"/>
    <w:family w:val="modern"/>
    <w:pitch w:val="fixed"/>
    <w:sig w:usb0="E10002FF" w:usb1="4000FCFF" w:usb2="00000009" w:usb3="00000000" w:csb0="0000019F" w:csb1="00000000"/>
  </w:font>
  <w:font w:name="Avenir Next Heavy">
    <w:panose1 w:val="020B0903020202020204"/>
    <w:charset w:val="4D"/>
    <w:family w:val="swiss"/>
    <w:pitch w:val="variable"/>
    <w:sig w:usb0="800000AF" w:usb1="5000204A" w:usb2="00000000" w:usb3="00000000" w:csb0="0000009B" w:csb1="00000000"/>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89163790"/>
      <w:docPartObj>
        <w:docPartGallery w:val="Page Numbers (Bottom of Page)"/>
        <w:docPartUnique/>
      </w:docPartObj>
    </w:sdtPr>
    <w:sdtEndPr>
      <w:rPr>
        <w:noProof/>
      </w:rPr>
    </w:sdtEndPr>
    <w:sdtContent>
      <w:p w14:paraId="71009153" w14:textId="77777777" w:rsidR="00B73994" w:rsidRDefault="0050692D">
        <w:pPr>
          <w:pStyle w:val="Footer"/>
          <w:jc w:val="center"/>
        </w:pPr>
      </w:p>
    </w:sdtContent>
  </w:sdt>
  <w:p w14:paraId="3DD406E0" w14:textId="77777777" w:rsidR="00B73994" w:rsidRDefault="00B739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343170073"/>
      <w:docPartObj>
        <w:docPartGallery w:val="Page Numbers (Bottom of Page)"/>
        <w:docPartUnique/>
      </w:docPartObj>
    </w:sdtPr>
    <w:sdtEndPr>
      <w:rPr>
        <w:noProof/>
      </w:rPr>
    </w:sdtEndPr>
    <w:sdtContent>
      <w:p w14:paraId="11FFD093" w14:textId="77777777" w:rsidR="00B73994" w:rsidRDefault="00B73994">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1DF14590" w14:textId="77777777" w:rsidR="00B73994" w:rsidRDefault="00B739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712614256"/>
      <w:docPartObj>
        <w:docPartGallery w:val="Page Numbers (Bottom of Page)"/>
        <w:docPartUnique/>
      </w:docPartObj>
    </w:sdtPr>
    <w:sdtEndPr>
      <w:rPr>
        <w:noProof/>
      </w:rPr>
    </w:sdtEndPr>
    <w:sdtContent>
      <w:p w14:paraId="29E8164C" w14:textId="77777777" w:rsidR="00F57947" w:rsidRDefault="00F57947">
        <w:pPr>
          <w:pStyle w:val="Footer"/>
          <w:jc w:val="center"/>
        </w:pPr>
        <w:r>
          <w:rPr>
            <w:noProof w:val="0"/>
          </w:rPr>
          <w:fldChar w:fldCharType="begin"/>
        </w:r>
        <w:r>
          <w:instrText xml:space="preserve"> PAGE   \* MERGEFORMAT </w:instrText>
        </w:r>
        <w:r>
          <w:rPr>
            <w:noProof w:val="0"/>
          </w:rPr>
          <w:fldChar w:fldCharType="separate"/>
        </w:r>
        <w:r w:rsidR="00B73994">
          <w:t>4</w:t>
        </w:r>
        <w:r>
          <w:fldChar w:fldCharType="end"/>
        </w:r>
      </w:p>
    </w:sdtContent>
  </w:sdt>
  <w:p w14:paraId="47AC3B99" w14:textId="77777777" w:rsidR="00F57947" w:rsidRDefault="00F57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445EB" w14:textId="77777777" w:rsidR="00BC74E7" w:rsidRDefault="00BC74E7" w:rsidP="00BB13FF">
      <w:r>
        <w:separator/>
      </w:r>
    </w:p>
  </w:footnote>
  <w:footnote w:type="continuationSeparator" w:id="0">
    <w:p w14:paraId="1644DCC1" w14:textId="77777777" w:rsidR="00BC74E7" w:rsidRDefault="00BC74E7" w:rsidP="00BB13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F90FE" w14:textId="77777777" w:rsidR="00B73994" w:rsidRDefault="00B73994" w:rsidP="00BB13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4F2E09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23E6B6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2749C2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73615E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7D8536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90602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52A1C4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1A8780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AFE9E0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BFE36B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207055"/>
    <w:multiLevelType w:val="multilevel"/>
    <w:tmpl w:val="0809001D"/>
    <w:styleLink w:val="1ai"/>
    <w:lvl w:ilvl="0">
      <w:start w:val="1"/>
      <w:numFmt w:val="decimal"/>
      <w:lvlText w:val="%1)"/>
      <w:lvlJc w:val="left"/>
      <w:pPr>
        <w:ind w:left="360" w:hanging="360"/>
      </w:pPr>
      <w:rPr>
        <w:rFonts w:ascii="Arial" w:hAnsi="Arial" w:cs="Aria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08A35E5"/>
    <w:multiLevelType w:val="multilevel"/>
    <w:tmpl w:val="1CBA64E8"/>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0" w:firstLine="454"/>
      </w:pPr>
      <w:rPr>
        <w:rFonts w:hint="default"/>
      </w:rPr>
    </w:lvl>
    <w:lvl w:ilvl="2">
      <w:start w:val="1"/>
      <w:numFmt w:val="decimal"/>
      <w:pStyle w:val="Heading3"/>
      <w:lvlText w:val="%1.%2.%3"/>
      <w:lvlJc w:val="left"/>
      <w:pPr>
        <w:ind w:left="454" w:firstLine="453"/>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687795F"/>
    <w:multiLevelType w:val="multilevel"/>
    <w:tmpl w:val="53C65F0A"/>
    <w:styleLink w:val="111111"/>
    <w:lvl w:ilvl="0">
      <w:start w:val="1"/>
      <w:numFmt w:val="decimal"/>
      <w:lvlText w:val="%1."/>
      <w:lvlJc w:val="left"/>
      <w:pPr>
        <w:ind w:left="360" w:hanging="360"/>
      </w:pPr>
      <w:rPr>
        <w:rFonts w:ascii="Arial" w:hAnsi="Arial" w:cs="Arial"/>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E195866"/>
    <w:multiLevelType w:val="hybridMultilevel"/>
    <w:tmpl w:val="265ABD46"/>
    <w:lvl w:ilvl="0" w:tplc="31E806F2">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2D4D7B"/>
    <w:multiLevelType w:val="multilevel"/>
    <w:tmpl w:val="08090023"/>
    <w:styleLink w:val="ArticleSection"/>
    <w:lvl w:ilvl="0">
      <w:start w:val="1"/>
      <w:numFmt w:val="upperRoman"/>
      <w:lvlText w:val="Article %1."/>
      <w:lvlJc w:val="left"/>
      <w:pPr>
        <w:ind w:left="0" w:firstLine="0"/>
      </w:pPr>
      <w:rPr>
        <w:rFonts w:ascii="Arial" w:hAnsi="Arial" w:cs="Arial"/>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1874F1B"/>
    <w:multiLevelType w:val="multilevel"/>
    <w:tmpl w:val="7ED07366"/>
    <w:lvl w:ilvl="0">
      <w:start w:val="1"/>
      <w:numFmt w:val="decimal"/>
      <w:lvlText w:val="%1."/>
      <w:lvlJc w:val="left"/>
      <w:pPr>
        <w:tabs>
          <w:tab w:val="num" w:pos="851"/>
        </w:tabs>
        <w:ind w:left="851" w:hanging="851"/>
      </w:pPr>
      <w:rPr>
        <w:rFonts w:ascii="Arial" w:hAnsi="Arial" w:cs="Arial" w:hint="default"/>
        <w:b/>
        <w:i w:val="0"/>
        <w:color w:val="66BC29"/>
        <w:sz w:val="28"/>
        <w:szCs w:val="28"/>
      </w:rPr>
    </w:lvl>
    <w:lvl w:ilvl="1">
      <w:start w:val="1"/>
      <w:numFmt w:val="decimal"/>
      <w:lvlText w:val="%1.%2."/>
      <w:lvlJc w:val="left"/>
      <w:pPr>
        <w:tabs>
          <w:tab w:val="num" w:pos="851"/>
        </w:tabs>
        <w:ind w:left="851" w:hanging="851"/>
      </w:pPr>
      <w:rPr>
        <w:rFonts w:ascii="Arial" w:hAnsi="Arial" w:cs="Arial" w:hint="default"/>
        <w:b/>
        <w:i w:val="0"/>
        <w:color w:val="737373"/>
        <w:sz w:val="24"/>
        <w:szCs w:val="24"/>
      </w:rPr>
    </w:lvl>
    <w:lvl w:ilvl="2">
      <w:start w:val="1"/>
      <w:numFmt w:val="decimal"/>
      <w:lvlText w:val="%1.%2.%3."/>
      <w:lvlJc w:val="left"/>
      <w:pPr>
        <w:tabs>
          <w:tab w:val="num" w:pos="851"/>
        </w:tabs>
        <w:ind w:left="851" w:hanging="851"/>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851" w:hanging="851"/>
      </w:pPr>
      <w:rPr>
        <w:rFonts w:ascii="Arial" w:hAnsi="Arial" w:hint="default"/>
        <w:b w:val="0"/>
        <w:i w:val="0"/>
        <w:color w:val="000000"/>
        <w:spacing w:val="0"/>
        <w:sz w:val="20"/>
        <w:szCs w:val="20"/>
      </w:rPr>
    </w:lvl>
    <w:lvl w:ilvl="4">
      <w:start w:val="1"/>
      <w:numFmt w:val="none"/>
      <w:lvlText w:val=""/>
      <w:lvlJc w:val="left"/>
      <w:pPr>
        <w:tabs>
          <w:tab w:val="num" w:pos="851"/>
        </w:tabs>
        <w:ind w:left="851" w:firstLine="0"/>
      </w:pPr>
      <w:rPr>
        <w:rFonts w:hint="default"/>
      </w:rPr>
    </w:lvl>
    <w:lvl w:ilvl="5">
      <w:start w:val="1"/>
      <w:numFmt w:val="none"/>
      <w:lvlText w:val=""/>
      <w:lvlJc w:val="left"/>
      <w:pPr>
        <w:tabs>
          <w:tab w:val="num" w:pos="0"/>
        </w:tabs>
        <w:ind w:left="0" w:firstLine="851"/>
      </w:pPr>
      <w:rPr>
        <w:rFonts w:hint="default"/>
      </w:rPr>
    </w:lvl>
    <w:lvl w:ilvl="6">
      <w:start w:val="1"/>
      <w:numFmt w:val="none"/>
      <w:lvlText w:val=""/>
      <w:lvlJc w:val="left"/>
      <w:pPr>
        <w:tabs>
          <w:tab w:val="num" w:pos="0"/>
        </w:tabs>
        <w:ind w:left="0" w:firstLine="851"/>
      </w:pPr>
      <w:rPr>
        <w:rFonts w:hint="default"/>
      </w:rPr>
    </w:lvl>
    <w:lvl w:ilvl="7">
      <w:start w:val="1"/>
      <w:numFmt w:val="none"/>
      <w:lvlText w:val=""/>
      <w:lvlJc w:val="left"/>
      <w:pPr>
        <w:tabs>
          <w:tab w:val="num" w:pos="0"/>
        </w:tabs>
        <w:ind w:left="0" w:firstLine="851"/>
      </w:pPr>
      <w:rPr>
        <w:rFonts w:hint="default"/>
      </w:rPr>
    </w:lvl>
    <w:lvl w:ilvl="8">
      <w:start w:val="1"/>
      <w:numFmt w:val="none"/>
      <w:pStyle w:val="Heading9"/>
      <w:lvlText w:val=""/>
      <w:lvlJc w:val="left"/>
      <w:pPr>
        <w:tabs>
          <w:tab w:val="num" w:pos="0"/>
        </w:tabs>
        <w:ind w:left="0" w:firstLine="851"/>
      </w:pPr>
      <w:rPr>
        <w:rFonts w:hint="default"/>
      </w:rPr>
    </w:lvl>
  </w:abstractNum>
  <w:num w:numId="1">
    <w:abstractNumId w:val="12"/>
  </w:num>
  <w:num w:numId="2">
    <w:abstractNumId w:val="10"/>
  </w:num>
  <w:num w:numId="3">
    <w:abstractNumId w:val="14"/>
  </w:num>
  <w:num w:numId="4">
    <w:abstractNumId w:val="15"/>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1"/>
  </w:num>
  <w:num w:numId="16">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removePersonalInformation/>
  <w:removeDateAndTime/>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4E7"/>
    <w:rsid w:val="000004CB"/>
    <w:rsid w:val="0000098B"/>
    <w:rsid w:val="000012E0"/>
    <w:rsid w:val="000019A7"/>
    <w:rsid w:val="0000419E"/>
    <w:rsid w:val="00004542"/>
    <w:rsid w:val="00005A78"/>
    <w:rsid w:val="00005E58"/>
    <w:rsid w:val="000061CF"/>
    <w:rsid w:val="00011497"/>
    <w:rsid w:val="00011B6B"/>
    <w:rsid w:val="00011C86"/>
    <w:rsid w:val="000123F5"/>
    <w:rsid w:val="00012FD4"/>
    <w:rsid w:val="00013424"/>
    <w:rsid w:val="00013A01"/>
    <w:rsid w:val="0001463A"/>
    <w:rsid w:val="00014B90"/>
    <w:rsid w:val="000170F2"/>
    <w:rsid w:val="000174F9"/>
    <w:rsid w:val="00020ADA"/>
    <w:rsid w:val="000220CC"/>
    <w:rsid w:val="00025BD9"/>
    <w:rsid w:val="000260C2"/>
    <w:rsid w:val="00026566"/>
    <w:rsid w:val="00027DF0"/>
    <w:rsid w:val="00030902"/>
    <w:rsid w:val="00032F9B"/>
    <w:rsid w:val="00034BAA"/>
    <w:rsid w:val="000356C1"/>
    <w:rsid w:val="00035B73"/>
    <w:rsid w:val="00036641"/>
    <w:rsid w:val="00036BAE"/>
    <w:rsid w:val="00037770"/>
    <w:rsid w:val="000404D4"/>
    <w:rsid w:val="00040B86"/>
    <w:rsid w:val="00041557"/>
    <w:rsid w:val="0004192B"/>
    <w:rsid w:val="00043139"/>
    <w:rsid w:val="00043A62"/>
    <w:rsid w:val="00045071"/>
    <w:rsid w:val="00046FAA"/>
    <w:rsid w:val="00051C15"/>
    <w:rsid w:val="00051E80"/>
    <w:rsid w:val="0005226B"/>
    <w:rsid w:val="00052D29"/>
    <w:rsid w:val="000530AF"/>
    <w:rsid w:val="0005424A"/>
    <w:rsid w:val="00054F13"/>
    <w:rsid w:val="00055437"/>
    <w:rsid w:val="00055638"/>
    <w:rsid w:val="00055CD5"/>
    <w:rsid w:val="00056179"/>
    <w:rsid w:val="00056477"/>
    <w:rsid w:val="00056523"/>
    <w:rsid w:val="000578A2"/>
    <w:rsid w:val="00057C91"/>
    <w:rsid w:val="00057D52"/>
    <w:rsid w:val="00062606"/>
    <w:rsid w:val="000626F9"/>
    <w:rsid w:val="00063A73"/>
    <w:rsid w:val="00064148"/>
    <w:rsid w:val="00065174"/>
    <w:rsid w:val="000652E4"/>
    <w:rsid w:val="00065962"/>
    <w:rsid w:val="00065BDC"/>
    <w:rsid w:val="0006611E"/>
    <w:rsid w:val="00066213"/>
    <w:rsid w:val="0006673B"/>
    <w:rsid w:val="00066E97"/>
    <w:rsid w:val="00067EDA"/>
    <w:rsid w:val="00071E8A"/>
    <w:rsid w:val="00072E5D"/>
    <w:rsid w:val="000733E0"/>
    <w:rsid w:val="0007404D"/>
    <w:rsid w:val="000749CE"/>
    <w:rsid w:val="00074E3D"/>
    <w:rsid w:val="0007513A"/>
    <w:rsid w:val="0007560D"/>
    <w:rsid w:val="00075C46"/>
    <w:rsid w:val="00077D46"/>
    <w:rsid w:val="000816C3"/>
    <w:rsid w:val="00082746"/>
    <w:rsid w:val="000836D4"/>
    <w:rsid w:val="0008454E"/>
    <w:rsid w:val="000847DF"/>
    <w:rsid w:val="000860EC"/>
    <w:rsid w:val="000861D6"/>
    <w:rsid w:val="00087AE5"/>
    <w:rsid w:val="00091B50"/>
    <w:rsid w:val="0009317E"/>
    <w:rsid w:val="00093CB4"/>
    <w:rsid w:val="00093EA1"/>
    <w:rsid w:val="00094140"/>
    <w:rsid w:val="00094309"/>
    <w:rsid w:val="000943E2"/>
    <w:rsid w:val="00094701"/>
    <w:rsid w:val="00094D27"/>
    <w:rsid w:val="0009589C"/>
    <w:rsid w:val="000A0351"/>
    <w:rsid w:val="000A07AC"/>
    <w:rsid w:val="000A0E4B"/>
    <w:rsid w:val="000A13BE"/>
    <w:rsid w:val="000A17A1"/>
    <w:rsid w:val="000A17A5"/>
    <w:rsid w:val="000A2232"/>
    <w:rsid w:val="000A2522"/>
    <w:rsid w:val="000A2C1E"/>
    <w:rsid w:val="000A2F85"/>
    <w:rsid w:val="000A3C38"/>
    <w:rsid w:val="000A423E"/>
    <w:rsid w:val="000A4BCE"/>
    <w:rsid w:val="000A5E32"/>
    <w:rsid w:val="000A6579"/>
    <w:rsid w:val="000A7176"/>
    <w:rsid w:val="000A7A2C"/>
    <w:rsid w:val="000A7E88"/>
    <w:rsid w:val="000B0099"/>
    <w:rsid w:val="000B0215"/>
    <w:rsid w:val="000B1EE9"/>
    <w:rsid w:val="000B2752"/>
    <w:rsid w:val="000B2F14"/>
    <w:rsid w:val="000B3B9F"/>
    <w:rsid w:val="000B4057"/>
    <w:rsid w:val="000B4ED6"/>
    <w:rsid w:val="000B5643"/>
    <w:rsid w:val="000B6A3F"/>
    <w:rsid w:val="000B744A"/>
    <w:rsid w:val="000B7BD7"/>
    <w:rsid w:val="000C08B6"/>
    <w:rsid w:val="000C182B"/>
    <w:rsid w:val="000C1940"/>
    <w:rsid w:val="000C194E"/>
    <w:rsid w:val="000C2025"/>
    <w:rsid w:val="000C214F"/>
    <w:rsid w:val="000C2162"/>
    <w:rsid w:val="000C2337"/>
    <w:rsid w:val="000C23B9"/>
    <w:rsid w:val="000C252F"/>
    <w:rsid w:val="000C3321"/>
    <w:rsid w:val="000C337D"/>
    <w:rsid w:val="000C36E2"/>
    <w:rsid w:val="000C3EB4"/>
    <w:rsid w:val="000C6A35"/>
    <w:rsid w:val="000C75EE"/>
    <w:rsid w:val="000D0187"/>
    <w:rsid w:val="000D0293"/>
    <w:rsid w:val="000D26D3"/>
    <w:rsid w:val="000D2A81"/>
    <w:rsid w:val="000D35DE"/>
    <w:rsid w:val="000D3721"/>
    <w:rsid w:val="000D5086"/>
    <w:rsid w:val="000D55C6"/>
    <w:rsid w:val="000D5ED3"/>
    <w:rsid w:val="000D6C4B"/>
    <w:rsid w:val="000D6E3D"/>
    <w:rsid w:val="000D7216"/>
    <w:rsid w:val="000D734D"/>
    <w:rsid w:val="000D7B26"/>
    <w:rsid w:val="000E0EE1"/>
    <w:rsid w:val="000E1274"/>
    <w:rsid w:val="000E12A6"/>
    <w:rsid w:val="000E175C"/>
    <w:rsid w:val="000E191E"/>
    <w:rsid w:val="000E2BC1"/>
    <w:rsid w:val="000E5635"/>
    <w:rsid w:val="000E669A"/>
    <w:rsid w:val="000E725C"/>
    <w:rsid w:val="000F04D4"/>
    <w:rsid w:val="000F2190"/>
    <w:rsid w:val="000F21D1"/>
    <w:rsid w:val="000F2F92"/>
    <w:rsid w:val="000F346D"/>
    <w:rsid w:val="000F4AA8"/>
    <w:rsid w:val="000F504E"/>
    <w:rsid w:val="000F5306"/>
    <w:rsid w:val="000F553A"/>
    <w:rsid w:val="000F5964"/>
    <w:rsid w:val="000F62A2"/>
    <w:rsid w:val="000F65FE"/>
    <w:rsid w:val="000F7E93"/>
    <w:rsid w:val="00100052"/>
    <w:rsid w:val="00100526"/>
    <w:rsid w:val="00100752"/>
    <w:rsid w:val="0010082F"/>
    <w:rsid w:val="001014D0"/>
    <w:rsid w:val="0010176E"/>
    <w:rsid w:val="00102062"/>
    <w:rsid w:val="00102E51"/>
    <w:rsid w:val="0010325D"/>
    <w:rsid w:val="00103483"/>
    <w:rsid w:val="0010403E"/>
    <w:rsid w:val="001040FF"/>
    <w:rsid w:val="0010468A"/>
    <w:rsid w:val="00104C03"/>
    <w:rsid w:val="00107162"/>
    <w:rsid w:val="00107C54"/>
    <w:rsid w:val="001110D1"/>
    <w:rsid w:val="00111F83"/>
    <w:rsid w:val="0011229B"/>
    <w:rsid w:val="0011310B"/>
    <w:rsid w:val="0011322B"/>
    <w:rsid w:val="0011346D"/>
    <w:rsid w:val="00113613"/>
    <w:rsid w:val="00113B48"/>
    <w:rsid w:val="00114269"/>
    <w:rsid w:val="00114D32"/>
    <w:rsid w:val="001150B8"/>
    <w:rsid w:val="001158FF"/>
    <w:rsid w:val="001159C6"/>
    <w:rsid w:val="00115AD2"/>
    <w:rsid w:val="0011641F"/>
    <w:rsid w:val="00116703"/>
    <w:rsid w:val="001205E4"/>
    <w:rsid w:val="001208FC"/>
    <w:rsid w:val="00121D9A"/>
    <w:rsid w:val="00122176"/>
    <w:rsid w:val="00122346"/>
    <w:rsid w:val="00122C58"/>
    <w:rsid w:val="00123DD0"/>
    <w:rsid w:val="0012428D"/>
    <w:rsid w:val="00124D3D"/>
    <w:rsid w:val="001265B4"/>
    <w:rsid w:val="001265B5"/>
    <w:rsid w:val="00126FE0"/>
    <w:rsid w:val="00130936"/>
    <w:rsid w:val="0013156F"/>
    <w:rsid w:val="00131C67"/>
    <w:rsid w:val="00133D70"/>
    <w:rsid w:val="00133D71"/>
    <w:rsid w:val="001349F1"/>
    <w:rsid w:val="001358C8"/>
    <w:rsid w:val="001372B3"/>
    <w:rsid w:val="001372C5"/>
    <w:rsid w:val="001379EC"/>
    <w:rsid w:val="00137A5F"/>
    <w:rsid w:val="00140A5D"/>
    <w:rsid w:val="00142E95"/>
    <w:rsid w:val="001437E5"/>
    <w:rsid w:val="00144117"/>
    <w:rsid w:val="001444BB"/>
    <w:rsid w:val="0014500D"/>
    <w:rsid w:val="00145C6D"/>
    <w:rsid w:val="00146202"/>
    <w:rsid w:val="001504F4"/>
    <w:rsid w:val="00150B21"/>
    <w:rsid w:val="00150C8E"/>
    <w:rsid w:val="00150CBB"/>
    <w:rsid w:val="00150DF7"/>
    <w:rsid w:val="001514F3"/>
    <w:rsid w:val="0015510E"/>
    <w:rsid w:val="001553FF"/>
    <w:rsid w:val="00156E89"/>
    <w:rsid w:val="00157F8C"/>
    <w:rsid w:val="00157FCF"/>
    <w:rsid w:val="001600D0"/>
    <w:rsid w:val="00160401"/>
    <w:rsid w:val="00161D8F"/>
    <w:rsid w:val="00161FC1"/>
    <w:rsid w:val="00163B91"/>
    <w:rsid w:val="001642CC"/>
    <w:rsid w:val="00165836"/>
    <w:rsid w:val="00167484"/>
    <w:rsid w:val="001706E8"/>
    <w:rsid w:val="0017193D"/>
    <w:rsid w:val="00171B98"/>
    <w:rsid w:val="001720D7"/>
    <w:rsid w:val="0017227A"/>
    <w:rsid w:val="001727E5"/>
    <w:rsid w:val="001738E7"/>
    <w:rsid w:val="001740B7"/>
    <w:rsid w:val="0017451F"/>
    <w:rsid w:val="0017641C"/>
    <w:rsid w:val="00176F6A"/>
    <w:rsid w:val="00177535"/>
    <w:rsid w:val="00180CE0"/>
    <w:rsid w:val="00180D78"/>
    <w:rsid w:val="00180E35"/>
    <w:rsid w:val="00181E5C"/>
    <w:rsid w:val="001843A3"/>
    <w:rsid w:val="00184421"/>
    <w:rsid w:val="0018460B"/>
    <w:rsid w:val="0019017B"/>
    <w:rsid w:val="001903B4"/>
    <w:rsid w:val="001908B7"/>
    <w:rsid w:val="00190AA0"/>
    <w:rsid w:val="00190B1B"/>
    <w:rsid w:val="001922EA"/>
    <w:rsid w:val="00192B4E"/>
    <w:rsid w:val="001933BC"/>
    <w:rsid w:val="001938B4"/>
    <w:rsid w:val="00194063"/>
    <w:rsid w:val="001942BC"/>
    <w:rsid w:val="001952E0"/>
    <w:rsid w:val="00195A78"/>
    <w:rsid w:val="001968EE"/>
    <w:rsid w:val="00197705"/>
    <w:rsid w:val="001A0285"/>
    <w:rsid w:val="001A03E5"/>
    <w:rsid w:val="001A0E9F"/>
    <w:rsid w:val="001A230B"/>
    <w:rsid w:val="001A2B3F"/>
    <w:rsid w:val="001A2E3D"/>
    <w:rsid w:val="001A300C"/>
    <w:rsid w:val="001A43DF"/>
    <w:rsid w:val="001A55AA"/>
    <w:rsid w:val="001A5D98"/>
    <w:rsid w:val="001A6437"/>
    <w:rsid w:val="001A646B"/>
    <w:rsid w:val="001A68E3"/>
    <w:rsid w:val="001A6EB2"/>
    <w:rsid w:val="001A7B4E"/>
    <w:rsid w:val="001B0599"/>
    <w:rsid w:val="001B0DA9"/>
    <w:rsid w:val="001B0E7D"/>
    <w:rsid w:val="001B189C"/>
    <w:rsid w:val="001B1955"/>
    <w:rsid w:val="001B1A14"/>
    <w:rsid w:val="001B1DA7"/>
    <w:rsid w:val="001B31BE"/>
    <w:rsid w:val="001B3D0F"/>
    <w:rsid w:val="001B41F9"/>
    <w:rsid w:val="001B454E"/>
    <w:rsid w:val="001B477A"/>
    <w:rsid w:val="001B53E5"/>
    <w:rsid w:val="001B593D"/>
    <w:rsid w:val="001B750C"/>
    <w:rsid w:val="001C05A4"/>
    <w:rsid w:val="001C0B34"/>
    <w:rsid w:val="001C1007"/>
    <w:rsid w:val="001C1F94"/>
    <w:rsid w:val="001C33F7"/>
    <w:rsid w:val="001C355F"/>
    <w:rsid w:val="001C3576"/>
    <w:rsid w:val="001C3B58"/>
    <w:rsid w:val="001C4A96"/>
    <w:rsid w:val="001C5CD3"/>
    <w:rsid w:val="001C6395"/>
    <w:rsid w:val="001C6F8C"/>
    <w:rsid w:val="001C78FC"/>
    <w:rsid w:val="001D0326"/>
    <w:rsid w:val="001D0CD0"/>
    <w:rsid w:val="001D0D05"/>
    <w:rsid w:val="001D11E6"/>
    <w:rsid w:val="001D151E"/>
    <w:rsid w:val="001D26F9"/>
    <w:rsid w:val="001D27C4"/>
    <w:rsid w:val="001D38BF"/>
    <w:rsid w:val="001D435A"/>
    <w:rsid w:val="001D581B"/>
    <w:rsid w:val="001D5C2D"/>
    <w:rsid w:val="001D5EC7"/>
    <w:rsid w:val="001D6BFD"/>
    <w:rsid w:val="001D716C"/>
    <w:rsid w:val="001D7BC6"/>
    <w:rsid w:val="001E04E0"/>
    <w:rsid w:val="001E05C1"/>
    <w:rsid w:val="001E05F9"/>
    <w:rsid w:val="001E0F5E"/>
    <w:rsid w:val="001E2705"/>
    <w:rsid w:val="001E2866"/>
    <w:rsid w:val="001E2DB9"/>
    <w:rsid w:val="001E3004"/>
    <w:rsid w:val="001E30A6"/>
    <w:rsid w:val="001E3CE4"/>
    <w:rsid w:val="001E4CD3"/>
    <w:rsid w:val="001E4EE4"/>
    <w:rsid w:val="001E5206"/>
    <w:rsid w:val="001E522D"/>
    <w:rsid w:val="001E59B4"/>
    <w:rsid w:val="001E5B10"/>
    <w:rsid w:val="001E6237"/>
    <w:rsid w:val="001E6B71"/>
    <w:rsid w:val="001F0699"/>
    <w:rsid w:val="001F06A4"/>
    <w:rsid w:val="001F2D0F"/>
    <w:rsid w:val="001F3085"/>
    <w:rsid w:val="001F3539"/>
    <w:rsid w:val="001F4720"/>
    <w:rsid w:val="001F4B79"/>
    <w:rsid w:val="001F5031"/>
    <w:rsid w:val="001F61C6"/>
    <w:rsid w:val="001F6697"/>
    <w:rsid w:val="001F689E"/>
    <w:rsid w:val="001F6DFF"/>
    <w:rsid w:val="001F71ED"/>
    <w:rsid w:val="001F797A"/>
    <w:rsid w:val="00200896"/>
    <w:rsid w:val="00200977"/>
    <w:rsid w:val="00201B81"/>
    <w:rsid w:val="002022B4"/>
    <w:rsid w:val="002022E3"/>
    <w:rsid w:val="0020239D"/>
    <w:rsid w:val="002051AF"/>
    <w:rsid w:val="0020526E"/>
    <w:rsid w:val="00205A7E"/>
    <w:rsid w:val="00205CC7"/>
    <w:rsid w:val="002064E9"/>
    <w:rsid w:val="0020737D"/>
    <w:rsid w:val="00207EC8"/>
    <w:rsid w:val="00207F45"/>
    <w:rsid w:val="0021013B"/>
    <w:rsid w:val="00211872"/>
    <w:rsid w:val="0021220C"/>
    <w:rsid w:val="00212614"/>
    <w:rsid w:val="00213126"/>
    <w:rsid w:val="0021404A"/>
    <w:rsid w:val="002168BB"/>
    <w:rsid w:val="00216AA6"/>
    <w:rsid w:val="002172FD"/>
    <w:rsid w:val="002174D1"/>
    <w:rsid w:val="00221374"/>
    <w:rsid w:val="002216B2"/>
    <w:rsid w:val="00221AA6"/>
    <w:rsid w:val="00222288"/>
    <w:rsid w:val="00223087"/>
    <w:rsid w:val="00223856"/>
    <w:rsid w:val="00223B09"/>
    <w:rsid w:val="00223B96"/>
    <w:rsid w:val="0022459E"/>
    <w:rsid w:val="00224661"/>
    <w:rsid w:val="0022557F"/>
    <w:rsid w:val="00225D1D"/>
    <w:rsid w:val="002261C3"/>
    <w:rsid w:val="00226B7A"/>
    <w:rsid w:val="00226E4D"/>
    <w:rsid w:val="00230019"/>
    <w:rsid w:val="00230266"/>
    <w:rsid w:val="002307F8"/>
    <w:rsid w:val="00230C5D"/>
    <w:rsid w:val="00230DF7"/>
    <w:rsid w:val="00230FFF"/>
    <w:rsid w:val="002317F9"/>
    <w:rsid w:val="002329A0"/>
    <w:rsid w:val="0023588E"/>
    <w:rsid w:val="002366B7"/>
    <w:rsid w:val="00236CBA"/>
    <w:rsid w:val="002374D5"/>
    <w:rsid w:val="00237696"/>
    <w:rsid w:val="00240FB7"/>
    <w:rsid w:val="00241E3D"/>
    <w:rsid w:val="002425EF"/>
    <w:rsid w:val="0024298A"/>
    <w:rsid w:val="00242BEA"/>
    <w:rsid w:val="00243180"/>
    <w:rsid w:val="00244715"/>
    <w:rsid w:val="00246E21"/>
    <w:rsid w:val="002500F7"/>
    <w:rsid w:val="002503B8"/>
    <w:rsid w:val="00250628"/>
    <w:rsid w:val="00250FDD"/>
    <w:rsid w:val="0025123F"/>
    <w:rsid w:val="00251522"/>
    <w:rsid w:val="00251D96"/>
    <w:rsid w:val="002526D3"/>
    <w:rsid w:val="002540F3"/>
    <w:rsid w:val="002543C7"/>
    <w:rsid w:val="0025462D"/>
    <w:rsid w:val="002551C3"/>
    <w:rsid w:val="00256289"/>
    <w:rsid w:val="00256DCE"/>
    <w:rsid w:val="00256E12"/>
    <w:rsid w:val="002571D9"/>
    <w:rsid w:val="00260B20"/>
    <w:rsid w:val="002613C9"/>
    <w:rsid w:val="00261582"/>
    <w:rsid w:val="00261613"/>
    <w:rsid w:val="00261787"/>
    <w:rsid w:val="00262217"/>
    <w:rsid w:val="002622CA"/>
    <w:rsid w:val="00262D88"/>
    <w:rsid w:val="002639C5"/>
    <w:rsid w:val="002646ED"/>
    <w:rsid w:val="002647A0"/>
    <w:rsid w:val="0026492B"/>
    <w:rsid w:val="002656F3"/>
    <w:rsid w:val="0026667A"/>
    <w:rsid w:val="00266D4B"/>
    <w:rsid w:val="00267889"/>
    <w:rsid w:val="00270618"/>
    <w:rsid w:val="002710C8"/>
    <w:rsid w:val="00271D58"/>
    <w:rsid w:val="00272B6B"/>
    <w:rsid w:val="002730F5"/>
    <w:rsid w:val="0027648A"/>
    <w:rsid w:val="00276492"/>
    <w:rsid w:val="00277016"/>
    <w:rsid w:val="00277991"/>
    <w:rsid w:val="00277AF3"/>
    <w:rsid w:val="00280487"/>
    <w:rsid w:val="00280C0B"/>
    <w:rsid w:val="002811C2"/>
    <w:rsid w:val="00282AA8"/>
    <w:rsid w:val="0028342C"/>
    <w:rsid w:val="002854E1"/>
    <w:rsid w:val="00285E91"/>
    <w:rsid w:val="0028612B"/>
    <w:rsid w:val="00286584"/>
    <w:rsid w:val="00290005"/>
    <w:rsid w:val="00290AA5"/>
    <w:rsid w:val="00290F1F"/>
    <w:rsid w:val="00291FBE"/>
    <w:rsid w:val="00292D2F"/>
    <w:rsid w:val="00292ED0"/>
    <w:rsid w:val="0029344D"/>
    <w:rsid w:val="0029353B"/>
    <w:rsid w:val="00293916"/>
    <w:rsid w:val="0029440C"/>
    <w:rsid w:val="00295448"/>
    <w:rsid w:val="00295612"/>
    <w:rsid w:val="0029588B"/>
    <w:rsid w:val="00295E5D"/>
    <w:rsid w:val="00295FE6"/>
    <w:rsid w:val="002961E1"/>
    <w:rsid w:val="002979E0"/>
    <w:rsid w:val="002A09E5"/>
    <w:rsid w:val="002A17F1"/>
    <w:rsid w:val="002A187B"/>
    <w:rsid w:val="002A18E3"/>
    <w:rsid w:val="002A1FAF"/>
    <w:rsid w:val="002A223D"/>
    <w:rsid w:val="002A23FC"/>
    <w:rsid w:val="002A3626"/>
    <w:rsid w:val="002A42B1"/>
    <w:rsid w:val="002A46BB"/>
    <w:rsid w:val="002A4F3A"/>
    <w:rsid w:val="002A6DA3"/>
    <w:rsid w:val="002A732F"/>
    <w:rsid w:val="002A7E49"/>
    <w:rsid w:val="002B0847"/>
    <w:rsid w:val="002B0A95"/>
    <w:rsid w:val="002B27F2"/>
    <w:rsid w:val="002B3E8F"/>
    <w:rsid w:val="002B44C7"/>
    <w:rsid w:val="002B4A64"/>
    <w:rsid w:val="002B4CB7"/>
    <w:rsid w:val="002B4E66"/>
    <w:rsid w:val="002B5182"/>
    <w:rsid w:val="002C003D"/>
    <w:rsid w:val="002C010E"/>
    <w:rsid w:val="002C138E"/>
    <w:rsid w:val="002C2AF3"/>
    <w:rsid w:val="002C2B00"/>
    <w:rsid w:val="002C320C"/>
    <w:rsid w:val="002C3270"/>
    <w:rsid w:val="002C4A85"/>
    <w:rsid w:val="002C4B11"/>
    <w:rsid w:val="002C4EA3"/>
    <w:rsid w:val="002C50F6"/>
    <w:rsid w:val="002C5472"/>
    <w:rsid w:val="002C54D9"/>
    <w:rsid w:val="002C56B8"/>
    <w:rsid w:val="002C5CAC"/>
    <w:rsid w:val="002D0AC7"/>
    <w:rsid w:val="002D1757"/>
    <w:rsid w:val="002D1883"/>
    <w:rsid w:val="002D239F"/>
    <w:rsid w:val="002D29D0"/>
    <w:rsid w:val="002D3B9F"/>
    <w:rsid w:val="002D4171"/>
    <w:rsid w:val="002D4376"/>
    <w:rsid w:val="002D6275"/>
    <w:rsid w:val="002D758B"/>
    <w:rsid w:val="002E01B1"/>
    <w:rsid w:val="002E056B"/>
    <w:rsid w:val="002E19E3"/>
    <w:rsid w:val="002E1E5D"/>
    <w:rsid w:val="002E2545"/>
    <w:rsid w:val="002E2668"/>
    <w:rsid w:val="002E29E5"/>
    <w:rsid w:val="002E36AB"/>
    <w:rsid w:val="002E4BAF"/>
    <w:rsid w:val="002E5A20"/>
    <w:rsid w:val="002E5F90"/>
    <w:rsid w:val="002F0024"/>
    <w:rsid w:val="002F09D7"/>
    <w:rsid w:val="002F1153"/>
    <w:rsid w:val="002F1D49"/>
    <w:rsid w:val="002F2908"/>
    <w:rsid w:val="002F2EC2"/>
    <w:rsid w:val="002F3700"/>
    <w:rsid w:val="002F3BB2"/>
    <w:rsid w:val="002F3E89"/>
    <w:rsid w:val="002F4648"/>
    <w:rsid w:val="002F5A06"/>
    <w:rsid w:val="002F5A99"/>
    <w:rsid w:val="002F5D1D"/>
    <w:rsid w:val="002F6AEF"/>
    <w:rsid w:val="00301312"/>
    <w:rsid w:val="00301AA7"/>
    <w:rsid w:val="003022D5"/>
    <w:rsid w:val="00302352"/>
    <w:rsid w:val="00303451"/>
    <w:rsid w:val="00303781"/>
    <w:rsid w:val="00303EBB"/>
    <w:rsid w:val="0030476A"/>
    <w:rsid w:val="0030487E"/>
    <w:rsid w:val="003058FE"/>
    <w:rsid w:val="0030645F"/>
    <w:rsid w:val="00307398"/>
    <w:rsid w:val="00310D45"/>
    <w:rsid w:val="00310EAB"/>
    <w:rsid w:val="00311D31"/>
    <w:rsid w:val="00312AAA"/>
    <w:rsid w:val="00313FEB"/>
    <w:rsid w:val="00314CF1"/>
    <w:rsid w:val="00315F16"/>
    <w:rsid w:val="003160F6"/>
    <w:rsid w:val="003164C7"/>
    <w:rsid w:val="003169AF"/>
    <w:rsid w:val="00316DBE"/>
    <w:rsid w:val="00316F1F"/>
    <w:rsid w:val="0032096B"/>
    <w:rsid w:val="00320BEC"/>
    <w:rsid w:val="003211CD"/>
    <w:rsid w:val="003225BD"/>
    <w:rsid w:val="00324B47"/>
    <w:rsid w:val="00324DE6"/>
    <w:rsid w:val="003256AE"/>
    <w:rsid w:val="00326D50"/>
    <w:rsid w:val="00327E9D"/>
    <w:rsid w:val="003300E4"/>
    <w:rsid w:val="003302C8"/>
    <w:rsid w:val="00330A2A"/>
    <w:rsid w:val="00330AD5"/>
    <w:rsid w:val="003310DB"/>
    <w:rsid w:val="00334818"/>
    <w:rsid w:val="00334B94"/>
    <w:rsid w:val="00334FD8"/>
    <w:rsid w:val="00335F9F"/>
    <w:rsid w:val="00336B2B"/>
    <w:rsid w:val="00337CA4"/>
    <w:rsid w:val="0034071E"/>
    <w:rsid w:val="00340DD9"/>
    <w:rsid w:val="0034112E"/>
    <w:rsid w:val="003415AD"/>
    <w:rsid w:val="003432E9"/>
    <w:rsid w:val="003447A7"/>
    <w:rsid w:val="003454F3"/>
    <w:rsid w:val="0034621D"/>
    <w:rsid w:val="003465FC"/>
    <w:rsid w:val="0035136B"/>
    <w:rsid w:val="003518F4"/>
    <w:rsid w:val="00351EFF"/>
    <w:rsid w:val="00352A0B"/>
    <w:rsid w:val="00354BD2"/>
    <w:rsid w:val="0035550C"/>
    <w:rsid w:val="00355A90"/>
    <w:rsid w:val="00356668"/>
    <w:rsid w:val="003579C1"/>
    <w:rsid w:val="00360273"/>
    <w:rsid w:val="00361189"/>
    <w:rsid w:val="003614C4"/>
    <w:rsid w:val="0036174C"/>
    <w:rsid w:val="00361778"/>
    <w:rsid w:val="003617DE"/>
    <w:rsid w:val="00361FEF"/>
    <w:rsid w:val="0036328E"/>
    <w:rsid w:val="0036340F"/>
    <w:rsid w:val="0036386E"/>
    <w:rsid w:val="00364F32"/>
    <w:rsid w:val="003654C2"/>
    <w:rsid w:val="0036614B"/>
    <w:rsid w:val="003668A0"/>
    <w:rsid w:val="00367F29"/>
    <w:rsid w:val="00370F15"/>
    <w:rsid w:val="00371AA4"/>
    <w:rsid w:val="003722B9"/>
    <w:rsid w:val="003725CA"/>
    <w:rsid w:val="0037273E"/>
    <w:rsid w:val="00372C84"/>
    <w:rsid w:val="0037312A"/>
    <w:rsid w:val="00373547"/>
    <w:rsid w:val="00373691"/>
    <w:rsid w:val="00373C46"/>
    <w:rsid w:val="00374306"/>
    <w:rsid w:val="0037483A"/>
    <w:rsid w:val="00374D60"/>
    <w:rsid w:val="003766AE"/>
    <w:rsid w:val="003805DB"/>
    <w:rsid w:val="00385042"/>
    <w:rsid w:val="003855E6"/>
    <w:rsid w:val="00385804"/>
    <w:rsid w:val="00386065"/>
    <w:rsid w:val="003862A3"/>
    <w:rsid w:val="00387AA6"/>
    <w:rsid w:val="00387F8F"/>
    <w:rsid w:val="003902DC"/>
    <w:rsid w:val="00391BFA"/>
    <w:rsid w:val="00392679"/>
    <w:rsid w:val="00392B00"/>
    <w:rsid w:val="00392CCA"/>
    <w:rsid w:val="00394423"/>
    <w:rsid w:val="0039492C"/>
    <w:rsid w:val="0039511A"/>
    <w:rsid w:val="00396D30"/>
    <w:rsid w:val="003A3303"/>
    <w:rsid w:val="003A3676"/>
    <w:rsid w:val="003A3F41"/>
    <w:rsid w:val="003A4972"/>
    <w:rsid w:val="003A60ED"/>
    <w:rsid w:val="003A6A59"/>
    <w:rsid w:val="003A6D5A"/>
    <w:rsid w:val="003B0E3A"/>
    <w:rsid w:val="003B1207"/>
    <w:rsid w:val="003B121E"/>
    <w:rsid w:val="003B220E"/>
    <w:rsid w:val="003B3162"/>
    <w:rsid w:val="003B355A"/>
    <w:rsid w:val="003B3BC3"/>
    <w:rsid w:val="003B41E9"/>
    <w:rsid w:val="003B4E46"/>
    <w:rsid w:val="003B5E88"/>
    <w:rsid w:val="003B5FB3"/>
    <w:rsid w:val="003B71B8"/>
    <w:rsid w:val="003B74D6"/>
    <w:rsid w:val="003C076A"/>
    <w:rsid w:val="003C080D"/>
    <w:rsid w:val="003C0BA4"/>
    <w:rsid w:val="003C4D2D"/>
    <w:rsid w:val="003C4EC3"/>
    <w:rsid w:val="003C5216"/>
    <w:rsid w:val="003C6C33"/>
    <w:rsid w:val="003C73C7"/>
    <w:rsid w:val="003D0D8A"/>
    <w:rsid w:val="003D0E0C"/>
    <w:rsid w:val="003D0F19"/>
    <w:rsid w:val="003D13D5"/>
    <w:rsid w:val="003D16D9"/>
    <w:rsid w:val="003D2371"/>
    <w:rsid w:val="003D26F0"/>
    <w:rsid w:val="003D2A98"/>
    <w:rsid w:val="003D30EB"/>
    <w:rsid w:val="003D3187"/>
    <w:rsid w:val="003D338B"/>
    <w:rsid w:val="003D3544"/>
    <w:rsid w:val="003D4BC7"/>
    <w:rsid w:val="003D4F5B"/>
    <w:rsid w:val="003D53FB"/>
    <w:rsid w:val="003D563D"/>
    <w:rsid w:val="003D5F48"/>
    <w:rsid w:val="003D612E"/>
    <w:rsid w:val="003D66DC"/>
    <w:rsid w:val="003E001F"/>
    <w:rsid w:val="003E07D7"/>
    <w:rsid w:val="003E0FB3"/>
    <w:rsid w:val="003E176F"/>
    <w:rsid w:val="003E2612"/>
    <w:rsid w:val="003E2D21"/>
    <w:rsid w:val="003E307D"/>
    <w:rsid w:val="003E3169"/>
    <w:rsid w:val="003E321C"/>
    <w:rsid w:val="003E39D3"/>
    <w:rsid w:val="003E3D19"/>
    <w:rsid w:val="003E5F54"/>
    <w:rsid w:val="003E641C"/>
    <w:rsid w:val="003E7271"/>
    <w:rsid w:val="003E73FE"/>
    <w:rsid w:val="003E74DD"/>
    <w:rsid w:val="003E7D6B"/>
    <w:rsid w:val="003F123C"/>
    <w:rsid w:val="003F1C25"/>
    <w:rsid w:val="003F2664"/>
    <w:rsid w:val="003F43E2"/>
    <w:rsid w:val="003F4CB7"/>
    <w:rsid w:val="003F57FB"/>
    <w:rsid w:val="003F6960"/>
    <w:rsid w:val="003F72D1"/>
    <w:rsid w:val="003F7A35"/>
    <w:rsid w:val="00400227"/>
    <w:rsid w:val="004002CC"/>
    <w:rsid w:val="00400F2F"/>
    <w:rsid w:val="00401032"/>
    <w:rsid w:val="00401EB6"/>
    <w:rsid w:val="004027A5"/>
    <w:rsid w:val="00402950"/>
    <w:rsid w:val="0040381C"/>
    <w:rsid w:val="00403CF9"/>
    <w:rsid w:val="00404431"/>
    <w:rsid w:val="0040449E"/>
    <w:rsid w:val="00404AA6"/>
    <w:rsid w:val="00404C8A"/>
    <w:rsid w:val="0040512C"/>
    <w:rsid w:val="00406213"/>
    <w:rsid w:val="0040633F"/>
    <w:rsid w:val="00406449"/>
    <w:rsid w:val="004075AF"/>
    <w:rsid w:val="0040795F"/>
    <w:rsid w:val="00410139"/>
    <w:rsid w:val="004108CB"/>
    <w:rsid w:val="00411644"/>
    <w:rsid w:val="00411E16"/>
    <w:rsid w:val="004129BD"/>
    <w:rsid w:val="00412C2F"/>
    <w:rsid w:val="004130DD"/>
    <w:rsid w:val="00414860"/>
    <w:rsid w:val="00414DD3"/>
    <w:rsid w:val="00414FC6"/>
    <w:rsid w:val="00417715"/>
    <w:rsid w:val="0041778B"/>
    <w:rsid w:val="004215F1"/>
    <w:rsid w:val="00421AAB"/>
    <w:rsid w:val="00423A8F"/>
    <w:rsid w:val="00423B06"/>
    <w:rsid w:val="004264B2"/>
    <w:rsid w:val="004269B8"/>
    <w:rsid w:val="00426FB6"/>
    <w:rsid w:val="00430D59"/>
    <w:rsid w:val="00431D28"/>
    <w:rsid w:val="00432235"/>
    <w:rsid w:val="004322B6"/>
    <w:rsid w:val="00432D90"/>
    <w:rsid w:val="00432F8D"/>
    <w:rsid w:val="004331AE"/>
    <w:rsid w:val="004336F7"/>
    <w:rsid w:val="00433824"/>
    <w:rsid w:val="0043433D"/>
    <w:rsid w:val="00434E4D"/>
    <w:rsid w:val="00434FA9"/>
    <w:rsid w:val="004352BA"/>
    <w:rsid w:val="00435529"/>
    <w:rsid w:val="00435538"/>
    <w:rsid w:val="00435A28"/>
    <w:rsid w:val="00436156"/>
    <w:rsid w:val="00436461"/>
    <w:rsid w:val="00436F34"/>
    <w:rsid w:val="0043719F"/>
    <w:rsid w:val="0043735B"/>
    <w:rsid w:val="00437979"/>
    <w:rsid w:val="00440319"/>
    <w:rsid w:val="00440915"/>
    <w:rsid w:val="00440B56"/>
    <w:rsid w:val="00442381"/>
    <w:rsid w:val="004428BE"/>
    <w:rsid w:val="0044718C"/>
    <w:rsid w:val="004478B1"/>
    <w:rsid w:val="00447FB4"/>
    <w:rsid w:val="0045068C"/>
    <w:rsid w:val="00451F29"/>
    <w:rsid w:val="00452687"/>
    <w:rsid w:val="00453332"/>
    <w:rsid w:val="00454943"/>
    <w:rsid w:val="004577E7"/>
    <w:rsid w:val="004607E2"/>
    <w:rsid w:val="00462190"/>
    <w:rsid w:val="004624A9"/>
    <w:rsid w:val="0046319A"/>
    <w:rsid w:val="0046382F"/>
    <w:rsid w:val="00463D15"/>
    <w:rsid w:val="00463D9E"/>
    <w:rsid w:val="0046463C"/>
    <w:rsid w:val="004656C2"/>
    <w:rsid w:val="004666EE"/>
    <w:rsid w:val="004669F8"/>
    <w:rsid w:val="00466D1C"/>
    <w:rsid w:val="00470E8F"/>
    <w:rsid w:val="00470F9F"/>
    <w:rsid w:val="00471C17"/>
    <w:rsid w:val="00472C15"/>
    <w:rsid w:val="00473055"/>
    <w:rsid w:val="00473CFE"/>
    <w:rsid w:val="0047471F"/>
    <w:rsid w:val="00476C2C"/>
    <w:rsid w:val="0047708D"/>
    <w:rsid w:val="00477A4B"/>
    <w:rsid w:val="00477C72"/>
    <w:rsid w:val="004801C1"/>
    <w:rsid w:val="00480742"/>
    <w:rsid w:val="00480FD7"/>
    <w:rsid w:val="00481645"/>
    <w:rsid w:val="00482043"/>
    <w:rsid w:val="00482244"/>
    <w:rsid w:val="00482FA2"/>
    <w:rsid w:val="0048377E"/>
    <w:rsid w:val="00483CC5"/>
    <w:rsid w:val="004844FD"/>
    <w:rsid w:val="004851BC"/>
    <w:rsid w:val="00485889"/>
    <w:rsid w:val="00485CA4"/>
    <w:rsid w:val="00485F1D"/>
    <w:rsid w:val="004878E2"/>
    <w:rsid w:val="00487CF8"/>
    <w:rsid w:val="00490E32"/>
    <w:rsid w:val="00491618"/>
    <w:rsid w:val="00491839"/>
    <w:rsid w:val="004919CE"/>
    <w:rsid w:val="00491C58"/>
    <w:rsid w:val="00492CE8"/>
    <w:rsid w:val="00493223"/>
    <w:rsid w:val="00493CB9"/>
    <w:rsid w:val="00495078"/>
    <w:rsid w:val="004950F6"/>
    <w:rsid w:val="00496BC7"/>
    <w:rsid w:val="0049780A"/>
    <w:rsid w:val="004A0B33"/>
    <w:rsid w:val="004A0B9C"/>
    <w:rsid w:val="004A1287"/>
    <w:rsid w:val="004A214D"/>
    <w:rsid w:val="004A2236"/>
    <w:rsid w:val="004A39E4"/>
    <w:rsid w:val="004A46A7"/>
    <w:rsid w:val="004A4DF0"/>
    <w:rsid w:val="004A5663"/>
    <w:rsid w:val="004A65F7"/>
    <w:rsid w:val="004A6FF0"/>
    <w:rsid w:val="004A7867"/>
    <w:rsid w:val="004B0002"/>
    <w:rsid w:val="004B0883"/>
    <w:rsid w:val="004B11D9"/>
    <w:rsid w:val="004B251B"/>
    <w:rsid w:val="004B28D5"/>
    <w:rsid w:val="004B3089"/>
    <w:rsid w:val="004B585F"/>
    <w:rsid w:val="004B6FD8"/>
    <w:rsid w:val="004B70F7"/>
    <w:rsid w:val="004B7456"/>
    <w:rsid w:val="004B758B"/>
    <w:rsid w:val="004B7C93"/>
    <w:rsid w:val="004C069A"/>
    <w:rsid w:val="004C0980"/>
    <w:rsid w:val="004C1752"/>
    <w:rsid w:val="004C2609"/>
    <w:rsid w:val="004C424C"/>
    <w:rsid w:val="004C6322"/>
    <w:rsid w:val="004C6600"/>
    <w:rsid w:val="004C71CB"/>
    <w:rsid w:val="004D031A"/>
    <w:rsid w:val="004D0592"/>
    <w:rsid w:val="004D07BB"/>
    <w:rsid w:val="004D0BE5"/>
    <w:rsid w:val="004D10B7"/>
    <w:rsid w:val="004D13F8"/>
    <w:rsid w:val="004D2C0B"/>
    <w:rsid w:val="004D3999"/>
    <w:rsid w:val="004D49D4"/>
    <w:rsid w:val="004D4DCA"/>
    <w:rsid w:val="004D544F"/>
    <w:rsid w:val="004D5BF0"/>
    <w:rsid w:val="004D7241"/>
    <w:rsid w:val="004D7A30"/>
    <w:rsid w:val="004E049C"/>
    <w:rsid w:val="004E0A67"/>
    <w:rsid w:val="004E0DF1"/>
    <w:rsid w:val="004E0F87"/>
    <w:rsid w:val="004E1098"/>
    <w:rsid w:val="004E10F6"/>
    <w:rsid w:val="004E111C"/>
    <w:rsid w:val="004E1E45"/>
    <w:rsid w:val="004E3CB2"/>
    <w:rsid w:val="004E4F3F"/>
    <w:rsid w:val="004E513E"/>
    <w:rsid w:val="004E5550"/>
    <w:rsid w:val="004E64AF"/>
    <w:rsid w:val="004E6810"/>
    <w:rsid w:val="004E6CD8"/>
    <w:rsid w:val="004E73B8"/>
    <w:rsid w:val="004E7F5E"/>
    <w:rsid w:val="004F00C1"/>
    <w:rsid w:val="004F0ED0"/>
    <w:rsid w:val="004F1674"/>
    <w:rsid w:val="004F1801"/>
    <w:rsid w:val="004F3283"/>
    <w:rsid w:val="004F3E4E"/>
    <w:rsid w:val="004F4397"/>
    <w:rsid w:val="004F5AF5"/>
    <w:rsid w:val="004F6254"/>
    <w:rsid w:val="004F65CC"/>
    <w:rsid w:val="004F7CF1"/>
    <w:rsid w:val="00501345"/>
    <w:rsid w:val="00501BE5"/>
    <w:rsid w:val="0050270C"/>
    <w:rsid w:val="00503142"/>
    <w:rsid w:val="0050394D"/>
    <w:rsid w:val="005062B1"/>
    <w:rsid w:val="0050692D"/>
    <w:rsid w:val="00507072"/>
    <w:rsid w:val="00507BA1"/>
    <w:rsid w:val="00507D53"/>
    <w:rsid w:val="00511F41"/>
    <w:rsid w:val="005122C1"/>
    <w:rsid w:val="0051246F"/>
    <w:rsid w:val="00513180"/>
    <w:rsid w:val="0051426B"/>
    <w:rsid w:val="005155AE"/>
    <w:rsid w:val="005158CE"/>
    <w:rsid w:val="00515FBE"/>
    <w:rsid w:val="00520419"/>
    <w:rsid w:val="00520CEE"/>
    <w:rsid w:val="00520D65"/>
    <w:rsid w:val="005210B5"/>
    <w:rsid w:val="005214BC"/>
    <w:rsid w:val="00522072"/>
    <w:rsid w:val="005220B2"/>
    <w:rsid w:val="00522DED"/>
    <w:rsid w:val="005234E2"/>
    <w:rsid w:val="00523776"/>
    <w:rsid w:val="00523A27"/>
    <w:rsid w:val="00523C4D"/>
    <w:rsid w:val="0052462D"/>
    <w:rsid w:val="00524BF4"/>
    <w:rsid w:val="00525285"/>
    <w:rsid w:val="0052528F"/>
    <w:rsid w:val="00525A1C"/>
    <w:rsid w:val="00525B02"/>
    <w:rsid w:val="00530A6F"/>
    <w:rsid w:val="00531D6E"/>
    <w:rsid w:val="0053330B"/>
    <w:rsid w:val="0053357D"/>
    <w:rsid w:val="0053396E"/>
    <w:rsid w:val="00534046"/>
    <w:rsid w:val="00534F93"/>
    <w:rsid w:val="00535426"/>
    <w:rsid w:val="005356AC"/>
    <w:rsid w:val="005357BE"/>
    <w:rsid w:val="00536038"/>
    <w:rsid w:val="00536826"/>
    <w:rsid w:val="0053781E"/>
    <w:rsid w:val="0054092D"/>
    <w:rsid w:val="00540D11"/>
    <w:rsid w:val="00540F9A"/>
    <w:rsid w:val="00540FD4"/>
    <w:rsid w:val="00540FED"/>
    <w:rsid w:val="005412B0"/>
    <w:rsid w:val="0054199A"/>
    <w:rsid w:val="00541D01"/>
    <w:rsid w:val="005429FC"/>
    <w:rsid w:val="00542AF2"/>
    <w:rsid w:val="00544B98"/>
    <w:rsid w:val="005454E0"/>
    <w:rsid w:val="005458E2"/>
    <w:rsid w:val="00546C06"/>
    <w:rsid w:val="00546C5C"/>
    <w:rsid w:val="00547573"/>
    <w:rsid w:val="005475AA"/>
    <w:rsid w:val="005479A0"/>
    <w:rsid w:val="00551360"/>
    <w:rsid w:val="00552397"/>
    <w:rsid w:val="00552B18"/>
    <w:rsid w:val="00554309"/>
    <w:rsid w:val="00554650"/>
    <w:rsid w:val="005550FF"/>
    <w:rsid w:val="005558B9"/>
    <w:rsid w:val="00556D0C"/>
    <w:rsid w:val="005601A3"/>
    <w:rsid w:val="00560B1B"/>
    <w:rsid w:val="00561F80"/>
    <w:rsid w:val="00562C01"/>
    <w:rsid w:val="0056338F"/>
    <w:rsid w:val="0056399E"/>
    <w:rsid w:val="00564115"/>
    <w:rsid w:val="00564CB3"/>
    <w:rsid w:val="005668CC"/>
    <w:rsid w:val="00566E9E"/>
    <w:rsid w:val="005703D6"/>
    <w:rsid w:val="005715B3"/>
    <w:rsid w:val="00572246"/>
    <w:rsid w:val="0057289C"/>
    <w:rsid w:val="005733A3"/>
    <w:rsid w:val="00574BA5"/>
    <w:rsid w:val="00575174"/>
    <w:rsid w:val="00575A5C"/>
    <w:rsid w:val="00575E6B"/>
    <w:rsid w:val="00575EDA"/>
    <w:rsid w:val="00576042"/>
    <w:rsid w:val="00577A0E"/>
    <w:rsid w:val="00577A38"/>
    <w:rsid w:val="00577F9D"/>
    <w:rsid w:val="0058162B"/>
    <w:rsid w:val="00581665"/>
    <w:rsid w:val="00583298"/>
    <w:rsid w:val="00583413"/>
    <w:rsid w:val="0058492F"/>
    <w:rsid w:val="00584E3A"/>
    <w:rsid w:val="0058507D"/>
    <w:rsid w:val="0058662E"/>
    <w:rsid w:val="00586999"/>
    <w:rsid w:val="00587013"/>
    <w:rsid w:val="00587309"/>
    <w:rsid w:val="00587A93"/>
    <w:rsid w:val="005904D4"/>
    <w:rsid w:val="00591167"/>
    <w:rsid w:val="0059185A"/>
    <w:rsid w:val="00591BD8"/>
    <w:rsid w:val="005930EE"/>
    <w:rsid w:val="00593564"/>
    <w:rsid w:val="00593FE0"/>
    <w:rsid w:val="00594372"/>
    <w:rsid w:val="0059483C"/>
    <w:rsid w:val="00595D95"/>
    <w:rsid w:val="00595FEF"/>
    <w:rsid w:val="005960BF"/>
    <w:rsid w:val="00597FC0"/>
    <w:rsid w:val="005A2842"/>
    <w:rsid w:val="005A3856"/>
    <w:rsid w:val="005A42FE"/>
    <w:rsid w:val="005A438E"/>
    <w:rsid w:val="005A4FCD"/>
    <w:rsid w:val="005A5092"/>
    <w:rsid w:val="005A5723"/>
    <w:rsid w:val="005A6430"/>
    <w:rsid w:val="005A6BFA"/>
    <w:rsid w:val="005A71EC"/>
    <w:rsid w:val="005A7E71"/>
    <w:rsid w:val="005B054C"/>
    <w:rsid w:val="005B0BC5"/>
    <w:rsid w:val="005B0E4E"/>
    <w:rsid w:val="005B12FC"/>
    <w:rsid w:val="005B14ED"/>
    <w:rsid w:val="005B1DB7"/>
    <w:rsid w:val="005B2952"/>
    <w:rsid w:val="005B2C9C"/>
    <w:rsid w:val="005B3D7C"/>
    <w:rsid w:val="005B4EDD"/>
    <w:rsid w:val="005B4F99"/>
    <w:rsid w:val="005B710F"/>
    <w:rsid w:val="005B7AFF"/>
    <w:rsid w:val="005C036B"/>
    <w:rsid w:val="005C0A96"/>
    <w:rsid w:val="005C1B40"/>
    <w:rsid w:val="005C204D"/>
    <w:rsid w:val="005C206C"/>
    <w:rsid w:val="005C50CD"/>
    <w:rsid w:val="005C5237"/>
    <w:rsid w:val="005C5D19"/>
    <w:rsid w:val="005C6E16"/>
    <w:rsid w:val="005D01AF"/>
    <w:rsid w:val="005D1029"/>
    <w:rsid w:val="005D1078"/>
    <w:rsid w:val="005D120E"/>
    <w:rsid w:val="005D229C"/>
    <w:rsid w:val="005D2B73"/>
    <w:rsid w:val="005D3048"/>
    <w:rsid w:val="005D3324"/>
    <w:rsid w:val="005D37E6"/>
    <w:rsid w:val="005D40AB"/>
    <w:rsid w:val="005D504A"/>
    <w:rsid w:val="005D5073"/>
    <w:rsid w:val="005D5A33"/>
    <w:rsid w:val="005D5B7C"/>
    <w:rsid w:val="005D66FC"/>
    <w:rsid w:val="005D6900"/>
    <w:rsid w:val="005D6A30"/>
    <w:rsid w:val="005D737E"/>
    <w:rsid w:val="005D7B54"/>
    <w:rsid w:val="005D7C6F"/>
    <w:rsid w:val="005E04DD"/>
    <w:rsid w:val="005E4909"/>
    <w:rsid w:val="005E4B76"/>
    <w:rsid w:val="005E539A"/>
    <w:rsid w:val="005E5FFC"/>
    <w:rsid w:val="005E6270"/>
    <w:rsid w:val="005E79C5"/>
    <w:rsid w:val="005F0382"/>
    <w:rsid w:val="005F1500"/>
    <w:rsid w:val="005F1621"/>
    <w:rsid w:val="005F1F21"/>
    <w:rsid w:val="005F2F01"/>
    <w:rsid w:val="005F33BF"/>
    <w:rsid w:val="005F3D2D"/>
    <w:rsid w:val="005F4426"/>
    <w:rsid w:val="005F4DF6"/>
    <w:rsid w:val="005F58E1"/>
    <w:rsid w:val="005F6150"/>
    <w:rsid w:val="005F6972"/>
    <w:rsid w:val="006008FF"/>
    <w:rsid w:val="006011DC"/>
    <w:rsid w:val="00601AD6"/>
    <w:rsid w:val="00604D9A"/>
    <w:rsid w:val="006051CF"/>
    <w:rsid w:val="006061D9"/>
    <w:rsid w:val="006064C1"/>
    <w:rsid w:val="0060780D"/>
    <w:rsid w:val="00610E4F"/>
    <w:rsid w:val="00611153"/>
    <w:rsid w:val="00614832"/>
    <w:rsid w:val="00614BF8"/>
    <w:rsid w:val="006153DC"/>
    <w:rsid w:val="0061543A"/>
    <w:rsid w:val="00615957"/>
    <w:rsid w:val="00615D5A"/>
    <w:rsid w:val="006163FC"/>
    <w:rsid w:val="00616A88"/>
    <w:rsid w:val="00616CCC"/>
    <w:rsid w:val="00616FCA"/>
    <w:rsid w:val="0062043C"/>
    <w:rsid w:val="00620C8D"/>
    <w:rsid w:val="00620F3C"/>
    <w:rsid w:val="0062246D"/>
    <w:rsid w:val="00622EA3"/>
    <w:rsid w:val="00624411"/>
    <w:rsid w:val="00624794"/>
    <w:rsid w:val="006253FA"/>
    <w:rsid w:val="00625A6B"/>
    <w:rsid w:val="00626682"/>
    <w:rsid w:val="006270B7"/>
    <w:rsid w:val="00627FF8"/>
    <w:rsid w:val="00630560"/>
    <w:rsid w:val="00630639"/>
    <w:rsid w:val="00631006"/>
    <w:rsid w:val="0063145C"/>
    <w:rsid w:val="00632D83"/>
    <w:rsid w:val="00634408"/>
    <w:rsid w:val="00634E51"/>
    <w:rsid w:val="00635E76"/>
    <w:rsid w:val="0063733B"/>
    <w:rsid w:val="006378E4"/>
    <w:rsid w:val="00637A44"/>
    <w:rsid w:val="00640431"/>
    <w:rsid w:val="00642100"/>
    <w:rsid w:val="006423B9"/>
    <w:rsid w:val="00642DF8"/>
    <w:rsid w:val="00644E3E"/>
    <w:rsid w:val="00644FEB"/>
    <w:rsid w:val="00645832"/>
    <w:rsid w:val="00647869"/>
    <w:rsid w:val="006505A1"/>
    <w:rsid w:val="00650E2B"/>
    <w:rsid w:val="006510A1"/>
    <w:rsid w:val="0065114C"/>
    <w:rsid w:val="0065183A"/>
    <w:rsid w:val="00651901"/>
    <w:rsid w:val="00653611"/>
    <w:rsid w:val="00654081"/>
    <w:rsid w:val="00654B9B"/>
    <w:rsid w:val="00655D2E"/>
    <w:rsid w:val="0065643E"/>
    <w:rsid w:val="0065732B"/>
    <w:rsid w:val="006579B2"/>
    <w:rsid w:val="00657EB4"/>
    <w:rsid w:val="0066001F"/>
    <w:rsid w:val="0066245D"/>
    <w:rsid w:val="00665FF2"/>
    <w:rsid w:val="00666393"/>
    <w:rsid w:val="00666C48"/>
    <w:rsid w:val="00666D4A"/>
    <w:rsid w:val="00666EB2"/>
    <w:rsid w:val="0067007E"/>
    <w:rsid w:val="0067026F"/>
    <w:rsid w:val="006705AA"/>
    <w:rsid w:val="006713C3"/>
    <w:rsid w:val="006714A3"/>
    <w:rsid w:val="00673194"/>
    <w:rsid w:val="00673407"/>
    <w:rsid w:val="006738FD"/>
    <w:rsid w:val="006742CD"/>
    <w:rsid w:val="00674734"/>
    <w:rsid w:val="00675CD6"/>
    <w:rsid w:val="00675D23"/>
    <w:rsid w:val="006768A6"/>
    <w:rsid w:val="0067730F"/>
    <w:rsid w:val="00677814"/>
    <w:rsid w:val="00677B03"/>
    <w:rsid w:val="00677C61"/>
    <w:rsid w:val="00677D93"/>
    <w:rsid w:val="006800F3"/>
    <w:rsid w:val="00680113"/>
    <w:rsid w:val="006801DE"/>
    <w:rsid w:val="00680387"/>
    <w:rsid w:val="006805A1"/>
    <w:rsid w:val="00680C6C"/>
    <w:rsid w:val="0068127A"/>
    <w:rsid w:val="00681547"/>
    <w:rsid w:val="006819F1"/>
    <w:rsid w:val="00682FF0"/>
    <w:rsid w:val="00684473"/>
    <w:rsid w:val="006849D3"/>
    <w:rsid w:val="00685AF5"/>
    <w:rsid w:val="00685FEF"/>
    <w:rsid w:val="0068663D"/>
    <w:rsid w:val="00687166"/>
    <w:rsid w:val="0068788B"/>
    <w:rsid w:val="00690D37"/>
    <w:rsid w:val="00693965"/>
    <w:rsid w:val="00694391"/>
    <w:rsid w:val="006954F1"/>
    <w:rsid w:val="00695AEB"/>
    <w:rsid w:val="0069639E"/>
    <w:rsid w:val="0069687C"/>
    <w:rsid w:val="00697BAC"/>
    <w:rsid w:val="00697F66"/>
    <w:rsid w:val="006A1138"/>
    <w:rsid w:val="006A1345"/>
    <w:rsid w:val="006A2674"/>
    <w:rsid w:val="006A4104"/>
    <w:rsid w:val="006A425E"/>
    <w:rsid w:val="006A4B18"/>
    <w:rsid w:val="006A4BA9"/>
    <w:rsid w:val="006A4C9A"/>
    <w:rsid w:val="006B04DA"/>
    <w:rsid w:val="006B172F"/>
    <w:rsid w:val="006B1EE0"/>
    <w:rsid w:val="006B3197"/>
    <w:rsid w:val="006B3BD9"/>
    <w:rsid w:val="006B45FA"/>
    <w:rsid w:val="006B4CD9"/>
    <w:rsid w:val="006B4ED2"/>
    <w:rsid w:val="006B55B0"/>
    <w:rsid w:val="006B5831"/>
    <w:rsid w:val="006B6B49"/>
    <w:rsid w:val="006B7380"/>
    <w:rsid w:val="006B7C13"/>
    <w:rsid w:val="006C2303"/>
    <w:rsid w:val="006C26C2"/>
    <w:rsid w:val="006C4036"/>
    <w:rsid w:val="006C6F77"/>
    <w:rsid w:val="006D0712"/>
    <w:rsid w:val="006D0E9B"/>
    <w:rsid w:val="006D13FC"/>
    <w:rsid w:val="006D1F7F"/>
    <w:rsid w:val="006D22B6"/>
    <w:rsid w:val="006D25DF"/>
    <w:rsid w:val="006D28E6"/>
    <w:rsid w:val="006D3017"/>
    <w:rsid w:val="006D45F5"/>
    <w:rsid w:val="006D4687"/>
    <w:rsid w:val="006D4E98"/>
    <w:rsid w:val="006D4EC2"/>
    <w:rsid w:val="006D52F4"/>
    <w:rsid w:val="006D59CA"/>
    <w:rsid w:val="006D5B9E"/>
    <w:rsid w:val="006D6500"/>
    <w:rsid w:val="006D725A"/>
    <w:rsid w:val="006E01EA"/>
    <w:rsid w:val="006E05F6"/>
    <w:rsid w:val="006E0BBD"/>
    <w:rsid w:val="006E101F"/>
    <w:rsid w:val="006E1177"/>
    <w:rsid w:val="006E1253"/>
    <w:rsid w:val="006E1DBB"/>
    <w:rsid w:val="006E2594"/>
    <w:rsid w:val="006E2617"/>
    <w:rsid w:val="006E31BD"/>
    <w:rsid w:val="006E4EE3"/>
    <w:rsid w:val="006E5640"/>
    <w:rsid w:val="006E6C2B"/>
    <w:rsid w:val="006E6CF7"/>
    <w:rsid w:val="006E7655"/>
    <w:rsid w:val="006F152C"/>
    <w:rsid w:val="006F2816"/>
    <w:rsid w:val="006F3357"/>
    <w:rsid w:val="006F360E"/>
    <w:rsid w:val="006F36D2"/>
    <w:rsid w:val="006F4836"/>
    <w:rsid w:val="006F618D"/>
    <w:rsid w:val="006F6825"/>
    <w:rsid w:val="006F6D3D"/>
    <w:rsid w:val="00700155"/>
    <w:rsid w:val="0070024A"/>
    <w:rsid w:val="00700815"/>
    <w:rsid w:val="00700DE7"/>
    <w:rsid w:val="00701822"/>
    <w:rsid w:val="00701AB1"/>
    <w:rsid w:val="00702830"/>
    <w:rsid w:val="007030FB"/>
    <w:rsid w:val="00703885"/>
    <w:rsid w:val="007045B6"/>
    <w:rsid w:val="00704950"/>
    <w:rsid w:val="0070511A"/>
    <w:rsid w:val="007058FD"/>
    <w:rsid w:val="00705E7B"/>
    <w:rsid w:val="00706118"/>
    <w:rsid w:val="00706397"/>
    <w:rsid w:val="0070659B"/>
    <w:rsid w:val="00706928"/>
    <w:rsid w:val="007102D6"/>
    <w:rsid w:val="007108F9"/>
    <w:rsid w:val="007134C3"/>
    <w:rsid w:val="007143DB"/>
    <w:rsid w:val="00714502"/>
    <w:rsid w:val="00714DC7"/>
    <w:rsid w:val="00715DF3"/>
    <w:rsid w:val="00715F2D"/>
    <w:rsid w:val="007176E3"/>
    <w:rsid w:val="007176F1"/>
    <w:rsid w:val="00720179"/>
    <w:rsid w:val="0072093F"/>
    <w:rsid w:val="007216EE"/>
    <w:rsid w:val="00721EBA"/>
    <w:rsid w:val="007221CE"/>
    <w:rsid w:val="007228C8"/>
    <w:rsid w:val="00723A23"/>
    <w:rsid w:val="0072456C"/>
    <w:rsid w:val="00724C93"/>
    <w:rsid w:val="0072563B"/>
    <w:rsid w:val="0072574A"/>
    <w:rsid w:val="00730F89"/>
    <w:rsid w:val="00731DDA"/>
    <w:rsid w:val="00731F38"/>
    <w:rsid w:val="007323A3"/>
    <w:rsid w:val="007331DE"/>
    <w:rsid w:val="00734391"/>
    <w:rsid w:val="00736881"/>
    <w:rsid w:val="007374B4"/>
    <w:rsid w:val="0074064D"/>
    <w:rsid w:val="00740A49"/>
    <w:rsid w:val="00740A8B"/>
    <w:rsid w:val="00740B08"/>
    <w:rsid w:val="00740F78"/>
    <w:rsid w:val="00741D8D"/>
    <w:rsid w:val="00741E3F"/>
    <w:rsid w:val="0074226B"/>
    <w:rsid w:val="00744401"/>
    <w:rsid w:val="007455DB"/>
    <w:rsid w:val="00746CE1"/>
    <w:rsid w:val="00747DB0"/>
    <w:rsid w:val="00747EAC"/>
    <w:rsid w:val="00750642"/>
    <w:rsid w:val="00750755"/>
    <w:rsid w:val="00750977"/>
    <w:rsid w:val="00750990"/>
    <w:rsid w:val="00750CF4"/>
    <w:rsid w:val="00750DD2"/>
    <w:rsid w:val="00750EEC"/>
    <w:rsid w:val="00751B57"/>
    <w:rsid w:val="00751FBB"/>
    <w:rsid w:val="00752935"/>
    <w:rsid w:val="0075362E"/>
    <w:rsid w:val="0075364A"/>
    <w:rsid w:val="0075386C"/>
    <w:rsid w:val="00753AF7"/>
    <w:rsid w:val="00753F75"/>
    <w:rsid w:val="00754387"/>
    <w:rsid w:val="007545C2"/>
    <w:rsid w:val="00754C64"/>
    <w:rsid w:val="00755729"/>
    <w:rsid w:val="00755CD8"/>
    <w:rsid w:val="00756BDB"/>
    <w:rsid w:val="00757519"/>
    <w:rsid w:val="00757872"/>
    <w:rsid w:val="00757950"/>
    <w:rsid w:val="00757D90"/>
    <w:rsid w:val="00761AEA"/>
    <w:rsid w:val="00761F7E"/>
    <w:rsid w:val="007621D9"/>
    <w:rsid w:val="00762F38"/>
    <w:rsid w:val="00763883"/>
    <w:rsid w:val="007644EE"/>
    <w:rsid w:val="00765D16"/>
    <w:rsid w:val="0076606A"/>
    <w:rsid w:val="00766662"/>
    <w:rsid w:val="00766A02"/>
    <w:rsid w:val="0076770C"/>
    <w:rsid w:val="00767CD6"/>
    <w:rsid w:val="007715D5"/>
    <w:rsid w:val="007745F8"/>
    <w:rsid w:val="007747B8"/>
    <w:rsid w:val="007747F2"/>
    <w:rsid w:val="0077523A"/>
    <w:rsid w:val="00775575"/>
    <w:rsid w:val="007761BB"/>
    <w:rsid w:val="00776C15"/>
    <w:rsid w:val="00777383"/>
    <w:rsid w:val="00777934"/>
    <w:rsid w:val="00777BD1"/>
    <w:rsid w:val="00777DA1"/>
    <w:rsid w:val="00780FAC"/>
    <w:rsid w:val="00781411"/>
    <w:rsid w:val="0078180F"/>
    <w:rsid w:val="00781E80"/>
    <w:rsid w:val="007820C9"/>
    <w:rsid w:val="00782976"/>
    <w:rsid w:val="00782AB0"/>
    <w:rsid w:val="00783021"/>
    <w:rsid w:val="00783DC9"/>
    <w:rsid w:val="007853E0"/>
    <w:rsid w:val="00785F53"/>
    <w:rsid w:val="00786061"/>
    <w:rsid w:val="007867FF"/>
    <w:rsid w:val="007874E8"/>
    <w:rsid w:val="007877AD"/>
    <w:rsid w:val="007916A7"/>
    <w:rsid w:val="00792316"/>
    <w:rsid w:val="0079352E"/>
    <w:rsid w:val="00793F5D"/>
    <w:rsid w:val="00794940"/>
    <w:rsid w:val="00794DC7"/>
    <w:rsid w:val="00795158"/>
    <w:rsid w:val="007954EC"/>
    <w:rsid w:val="00795DA9"/>
    <w:rsid w:val="007960F5"/>
    <w:rsid w:val="007966A1"/>
    <w:rsid w:val="00797699"/>
    <w:rsid w:val="00797DFE"/>
    <w:rsid w:val="007A1491"/>
    <w:rsid w:val="007A162C"/>
    <w:rsid w:val="007A1908"/>
    <w:rsid w:val="007A2278"/>
    <w:rsid w:val="007A595C"/>
    <w:rsid w:val="007A6B42"/>
    <w:rsid w:val="007A6C0B"/>
    <w:rsid w:val="007B0885"/>
    <w:rsid w:val="007B134E"/>
    <w:rsid w:val="007B1547"/>
    <w:rsid w:val="007B1F39"/>
    <w:rsid w:val="007B23CF"/>
    <w:rsid w:val="007B2B7D"/>
    <w:rsid w:val="007B2D91"/>
    <w:rsid w:val="007B3EF1"/>
    <w:rsid w:val="007B4268"/>
    <w:rsid w:val="007B5006"/>
    <w:rsid w:val="007B65AF"/>
    <w:rsid w:val="007B6C23"/>
    <w:rsid w:val="007B7E72"/>
    <w:rsid w:val="007C1F96"/>
    <w:rsid w:val="007C27B6"/>
    <w:rsid w:val="007C427B"/>
    <w:rsid w:val="007C5393"/>
    <w:rsid w:val="007C5503"/>
    <w:rsid w:val="007C57A5"/>
    <w:rsid w:val="007C5880"/>
    <w:rsid w:val="007C67A7"/>
    <w:rsid w:val="007C752A"/>
    <w:rsid w:val="007C78C6"/>
    <w:rsid w:val="007D0561"/>
    <w:rsid w:val="007D197A"/>
    <w:rsid w:val="007D1984"/>
    <w:rsid w:val="007D1FB5"/>
    <w:rsid w:val="007D2141"/>
    <w:rsid w:val="007D3165"/>
    <w:rsid w:val="007D3D2B"/>
    <w:rsid w:val="007D53E8"/>
    <w:rsid w:val="007D573D"/>
    <w:rsid w:val="007D58BD"/>
    <w:rsid w:val="007D6E55"/>
    <w:rsid w:val="007D79C7"/>
    <w:rsid w:val="007D7D68"/>
    <w:rsid w:val="007E0F63"/>
    <w:rsid w:val="007E168C"/>
    <w:rsid w:val="007E18F1"/>
    <w:rsid w:val="007E2FA6"/>
    <w:rsid w:val="007E3AB4"/>
    <w:rsid w:val="007E478C"/>
    <w:rsid w:val="007E4DA8"/>
    <w:rsid w:val="007E5C4C"/>
    <w:rsid w:val="007E6663"/>
    <w:rsid w:val="007E693D"/>
    <w:rsid w:val="007E7E22"/>
    <w:rsid w:val="007E7FC1"/>
    <w:rsid w:val="007F0325"/>
    <w:rsid w:val="007F0343"/>
    <w:rsid w:val="007F1BB2"/>
    <w:rsid w:val="007F44B8"/>
    <w:rsid w:val="007F50B1"/>
    <w:rsid w:val="007F5C3C"/>
    <w:rsid w:val="007F6186"/>
    <w:rsid w:val="007F6A1E"/>
    <w:rsid w:val="007F6A43"/>
    <w:rsid w:val="007F761D"/>
    <w:rsid w:val="007F7D5F"/>
    <w:rsid w:val="00800BEA"/>
    <w:rsid w:val="00800D84"/>
    <w:rsid w:val="00802DD7"/>
    <w:rsid w:val="00802E55"/>
    <w:rsid w:val="00802EA8"/>
    <w:rsid w:val="00803DF2"/>
    <w:rsid w:val="00803F11"/>
    <w:rsid w:val="0080408D"/>
    <w:rsid w:val="008042C7"/>
    <w:rsid w:val="008048CF"/>
    <w:rsid w:val="00806969"/>
    <w:rsid w:val="0081066E"/>
    <w:rsid w:val="00811CB5"/>
    <w:rsid w:val="00812368"/>
    <w:rsid w:val="00813940"/>
    <w:rsid w:val="00813AED"/>
    <w:rsid w:val="008147F0"/>
    <w:rsid w:val="008159CD"/>
    <w:rsid w:val="00815A7E"/>
    <w:rsid w:val="0081747D"/>
    <w:rsid w:val="0081757F"/>
    <w:rsid w:val="008201D5"/>
    <w:rsid w:val="008215C8"/>
    <w:rsid w:val="008218D8"/>
    <w:rsid w:val="00821E8E"/>
    <w:rsid w:val="00824B5D"/>
    <w:rsid w:val="00825E6C"/>
    <w:rsid w:val="00826028"/>
    <w:rsid w:val="00826683"/>
    <w:rsid w:val="00826B38"/>
    <w:rsid w:val="00826C26"/>
    <w:rsid w:val="00826CA9"/>
    <w:rsid w:val="00827433"/>
    <w:rsid w:val="00830120"/>
    <w:rsid w:val="00830C45"/>
    <w:rsid w:val="008311F1"/>
    <w:rsid w:val="0083219F"/>
    <w:rsid w:val="008321CC"/>
    <w:rsid w:val="00832215"/>
    <w:rsid w:val="008323E7"/>
    <w:rsid w:val="00832789"/>
    <w:rsid w:val="00834456"/>
    <w:rsid w:val="00834964"/>
    <w:rsid w:val="00834EB8"/>
    <w:rsid w:val="00835771"/>
    <w:rsid w:val="00836310"/>
    <w:rsid w:val="00836D3C"/>
    <w:rsid w:val="008372C6"/>
    <w:rsid w:val="00837460"/>
    <w:rsid w:val="00841C8C"/>
    <w:rsid w:val="00843A0F"/>
    <w:rsid w:val="00843A40"/>
    <w:rsid w:val="00844117"/>
    <w:rsid w:val="008444F7"/>
    <w:rsid w:val="008449B0"/>
    <w:rsid w:val="008449DD"/>
    <w:rsid w:val="00845169"/>
    <w:rsid w:val="00845D6B"/>
    <w:rsid w:val="008517D4"/>
    <w:rsid w:val="00851DD6"/>
    <w:rsid w:val="00851E8A"/>
    <w:rsid w:val="00854654"/>
    <w:rsid w:val="008548E4"/>
    <w:rsid w:val="008550C8"/>
    <w:rsid w:val="0085593F"/>
    <w:rsid w:val="00856B29"/>
    <w:rsid w:val="00856F5F"/>
    <w:rsid w:val="008570F3"/>
    <w:rsid w:val="008572B9"/>
    <w:rsid w:val="00860ABC"/>
    <w:rsid w:val="00860F54"/>
    <w:rsid w:val="00861321"/>
    <w:rsid w:val="00861CA6"/>
    <w:rsid w:val="00861CF5"/>
    <w:rsid w:val="00862312"/>
    <w:rsid w:val="00862736"/>
    <w:rsid w:val="008652E3"/>
    <w:rsid w:val="00865536"/>
    <w:rsid w:val="008656BE"/>
    <w:rsid w:val="00865D95"/>
    <w:rsid w:val="008665F2"/>
    <w:rsid w:val="00866606"/>
    <w:rsid w:val="00866D54"/>
    <w:rsid w:val="0086794A"/>
    <w:rsid w:val="008706BF"/>
    <w:rsid w:val="00870C5D"/>
    <w:rsid w:val="008713F7"/>
    <w:rsid w:val="00872231"/>
    <w:rsid w:val="008725D4"/>
    <w:rsid w:val="0087288A"/>
    <w:rsid w:val="00872D3E"/>
    <w:rsid w:val="00873C59"/>
    <w:rsid w:val="008756E5"/>
    <w:rsid w:val="00875D49"/>
    <w:rsid w:val="00876275"/>
    <w:rsid w:val="00876BD0"/>
    <w:rsid w:val="00876E6C"/>
    <w:rsid w:val="00880188"/>
    <w:rsid w:val="0088039B"/>
    <w:rsid w:val="008804EA"/>
    <w:rsid w:val="008813C1"/>
    <w:rsid w:val="00881BAD"/>
    <w:rsid w:val="00881F59"/>
    <w:rsid w:val="00882F4B"/>
    <w:rsid w:val="008844E4"/>
    <w:rsid w:val="0088458D"/>
    <w:rsid w:val="0088569D"/>
    <w:rsid w:val="00886A9C"/>
    <w:rsid w:val="0089048C"/>
    <w:rsid w:val="00890AAB"/>
    <w:rsid w:val="00891007"/>
    <w:rsid w:val="00892655"/>
    <w:rsid w:val="00892A05"/>
    <w:rsid w:val="00892C21"/>
    <w:rsid w:val="008934FF"/>
    <w:rsid w:val="00893B04"/>
    <w:rsid w:val="00894A15"/>
    <w:rsid w:val="00894F9A"/>
    <w:rsid w:val="00895CCC"/>
    <w:rsid w:val="008965E1"/>
    <w:rsid w:val="00896EE8"/>
    <w:rsid w:val="00897723"/>
    <w:rsid w:val="00897C76"/>
    <w:rsid w:val="008A00BB"/>
    <w:rsid w:val="008A03FF"/>
    <w:rsid w:val="008A04E1"/>
    <w:rsid w:val="008A10B8"/>
    <w:rsid w:val="008A1ADB"/>
    <w:rsid w:val="008A2080"/>
    <w:rsid w:val="008A28A6"/>
    <w:rsid w:val="008A3E89"/>
    <w:rsid w:val="008A43F6"/>
    <w:rsid w:val="008A5278"/>
    <w:rsid w:val="008B0443"/>
    <w:rsid w:val="008B06EA"/>
    <w:rsid w:val="008B0D6E"/>
    <w:rsid w:val="008B186F"/>
    <w:rsid w:val="008B27B6"/>
    <w:rsid w:val="008B316C"/>
    <w:rsid w:val="008B3714"/>
    <w:rsid w:val="008B5BE2"/>
    <w:rsid w:val="008B65F6"/>
    <w:rsid w:val="008B70EC"/>
    <w:rsid w:val="008B7553"/>
    <w:rsid w:val="008B7FE2"/>
    <w:rsid w:val="008C0950"/>
    <w:rsid w:val="008C1BE1"/>
    <w:rsid w:val="008C2514"/>
    <w:rsid w:val="008C2D97"/>
    <w:rsid w:val="008C3255"/>
    <w:rsid w:val="008C325D"/>
    <w:rsid w:val="008C37F2"/>
    <w:rsid w:val="008C4149"/>
    <w:rsid w:val="008C48EF"/>
    <w:rsid w:val="008C792B"/>
    <w:rsid w:val="008C7E25"/>
    <w:rsid w:val="008D089D"/>
    <w:rsid w:val="008D24EE"/>
    <w:rsid w:val="008D2677"/>
    <w:rsid w:val="008D355D"/>
    <w:rsid w:val="008D49BD"/>
    <w:rsid w:val="008D4A0C"/>
    <w:rsid w:val="008D4ADC"/>
    <w:rsid w:val="008D5189"/>
    <w:rsid w:val="008D5FFC"/>
    <w:rsid w:val="008D74DC"/>
    <w:rsid w:val="008D75E9"/>
    <w:rsid w:val="008D7F7F"/>
    <w:rsid w:val="008E01CD"/>
    <w:rsid w:val="008E0348"/>
    <w:rsid w:val="008E1145"/>
    <w:rsid w:val="008E2350"/>
    <w:rsid w:val="008E317F"/>
    <w:rsid w:val="008E451A"/>
    <w:rsid w:val="008E4679"/>
    <w:rsid w:val="008E4B5C"/>
    <w:rsid w:val="008E6DED"/>
    <w:rsid w:val="008E736E"/>
    <w:rsid w:val="008F1CF6"/>
    <w:rsid w:val="008F2A8D"/>
    <w:rsid w:val="008F335C"/>
    <w:rsid w:val="008F3944"/>
    <w:rsid w:val="008F48F3"/>
    <w:rsid w:val="008F4ADB"/>
    <w:rsid w:val="008F4F76"/>
    <w:rsid w:val="008F5683"/>
    <w:rsid w:val="008F56BB"/>
    <w:rsid w:val="008F6646"/>
    <w:rsid w:val="008F6DF4"/>
    <w:rsid w:val="008F7522"/>
    <w:rsid w:val="008F79E8"/>
    <w:rsid w:val="00900C61"/>
    <w:rsid w:val="00902153"/>
    <w:rsid w:val="009025BD"/>
    <w:rsid w:val="00902B30"/>
    <w:rsid w:val="00902D93"/>
    <w:rsid w:val="00903C38"/>
    <w:rsid w:val="0090437B"/>
    <w:rsid w:val="009046F3"/>
    <w:rsid w:val="00904728"/>
    <w:rsid w:val="00904950"/>
    <w:rsid w:val="00904B2B"/>
    <w:rsid w:val="00904DD0"/>
    <w:rsid w:val="00904DFE"/>
    <w:rsid w:val="00904FF0"/>
    <w:rsid w:val="00905BF8"/>
    <w:rsid w:val="00905CCA"/>
    <w:rsid w:val="00906040"/>
    <w:rsid w:val="009060BA"/>
    <w:rsid w:val="00906253"/>
    <w:rsid w:val="0090680D"/>
    <w:rsid w:val="00906B82"/>
    <w:rsid w:val="0090724F"/>
    <w:rsid w:val="009076FF"/>
    <w:rsid w:val="00912085"/>
    <w:rsid w:val="0091210E"/>
    <w:rsid w:val="0091347E"/>
    <w:rsid w:val="009134A3"/>
    <w:rsid w:val="00913D53"/>
    <w:rsid w:val="00914A8E"/>
    <w:rsid w:val="00914C0D"/>
    <w:rsid w:val="00914DC4"/>
    <w:rsid w:val="009161C0"/>
    <w:rsid w:val="00920AF2"/>
    <w:rsid w:val="00920C73"/>
    <w:rsid w:val="00922540"/>
    <w:rsid w:val="009229D7"/>
    <w:rsid w:val="00922E65"/>
    <w:rsid w:val="009233EA"/>
    <w:rsid w:val="009237FE"/>
    <w:rsid w:val="00923831"/>
    <w:rsid w:val="009268E2"/>
    <w:rsid w:val="00927211"/>
    <w:rsid w:val="00930910"/>
    <w:rsid w:val="00932303"/>
    <w:rsid w:val="00932EC2"/>
    <w:rsid w:val="0093347A"/>
    <w:rsid w:val="0093465B"/>
    <w:rsid w:val="00936B11"/>
    <w:rsid w:val="00937897"/>
    <w:rsid w:val="009379A5"/>
    <w:rsid w:val="0094041C"/>
    <w:rsid w:val="009407C7"/>
    <w:rsid w:val="00940B7C"/>
    <w:rsid w:val="009421EE"/>
    <w:rsid w:val="00942538"/>
    <w:rsid w:val="00944235"/>
    <w:rsid w:val="00944414"/>
    <w:rsid w:val="009451F0"/>
    <w:rsid w:val="0094573D"/>
    <w:rsid w:val="00945C12"/>
    <w:rsid w:val="009473E7"/>
    <w:rsid w:val="009506DE"/>
    <w:rsid w:val="00950788"/>
    <w:rsid w:val="00950D5E"/>
    <w:rsid w:val="0095172F"/>
    <w:rsid w:val="00951750"/>
    <w:rsid w:val="00951EB0"/>
    <w:rsid w:val="009538C5"/>
    <w:rsid w:val="00954671"/>
    <w:rsid w:val="00954A5D"/>
    <w:rsid w:val="00954BAF"/>
    <w:rsid w:val="0095679D"/>
    <w:rsid w:val="0095775F"/>
    <w:rsid w:val="00957D44"/>
    <w:rsid w:val="00957E8F"/>
    <w:rsid w:val="00957F28"/>
    <w:rsid w:val="009605E2"/>
    <w:rsid w:val="00960D88"/>
    <w:rsid w:val="009610CE"/>
    <w:rsid w:val="00961239"/>
    <w:rsid w:val="00961714"/>
    <w:rsid w:val="00961746"/>
    <w:rsid w:val="00961DD0"/>
    <w:rsid w:val="0096242F"/>
    <w:rsid w:val="0096244C"/>
    <w:rsid w:val="00963389"/>
    <w:rsid w:val="00963939"/>
    <w:rsid w:val="00964563"/>
    <w:rsid w:val="009645C0"/>
    <w:rsid w:val="00964649"/>
    <w:rsid w:val="009654D7"/>
    <w:rsid w:val="009655EE"/>
    <w:rsid w:val="00965A66"/>
    <w:rsid w:val="009660B6"/>
    <w:rsid w:val="009673DC"/>
    <w:rsid w:val="009674AA"/>
    <w:rsid w:val="00970027"/>
    <w:rsid w:val="00970876"/>
    <w:rsid w:val="009712CF"/>
    <w:rsid w:val="009715E3"/>
    <w:rsid w:val="00971D36"/>
    <w:rsid w:val="00971DDF"/>
    <w:rsid w:val="00972406"/>
    <w:rsid w:val="00973234"/>
    <w:rsid w:val="00973926"/>
    <w:rsid w:val="00974C4E"/>
    <w:rsid w:val="00976105"/>
    <w:rsid w:val="009769B8"/>
    <w:rsid w:val="00976BBC"/>
    <w:rsid w:val="00977060"/>
    <w:rsid w:val="009816FB"/>
    <w:rsid w:val="0098336E"/>
    <w:rsid w:val="00983858"/>
    <w:rsid w:val="00983AD9"/>
    <w:rsid w:val="00984576"/>
    <w:rsid w:val="00986B45"/>
    <w:rsid w:val="00986D91"/>
    <w:rsid w:val="009877C8"/>
    <w:rsid w:val="0099039A"/>
    <w:rsid w:val="00991482"/>
    <w:rsid w:val="00991D39"/>
    <w:rsid w:val="00992292"/>
    <w:rsid w:val="009928C1"/>
    <w:rsid w:val="00992C64"/>
    <w:rsid w:val="0099383D"/>
    <w:rsid w:val="00994300"/>
    <w:rsid w:val="00994781"/>
    <w:rsid w:val="00994D37"/>
    <w:rsid w:val="0099672D"/>
    <w:rsid w:val="00996795"/>
    <w:rsid w:val="00997686"/>
    <w:rsid w:val="009A158B"/>
    <w:rsid w:val="009A3578"/>
    <w:rsid w:val="009A367D"/>
    <w:rsid w:val="009A3885"/>
    <w:rsid w:val="009A418C"/>
    <w:rsid w:val="009A4C78"/>
    <w:rsid w:val="009A507D"/>
    <w:rsid w:val="009A5187"/>
    <w:rsid w:val="009A55AB"/>
    <w:rsid w:val="009A5A2B"/>
    <w:rsid w:val="009A5FDF"/>
    <w:rsid w:val="009A65C8"/>
    <w:rsid w:val="009A6BEB"/>
    <w:rsid w:val="009A6FCA"/>
    <w:rsid w:val="009B0848"/>
    <w:rsid w:val="009B0BA3"/>
    <w:rsid w:val="009B1D32"/>
    <w:rsid w:val="009B3B93"/>
    <w:rsid w:val="009B40E2"/>
    <w:rsid w:val="009B42C3"/>
    <w:rsid w:val="009B45A4"/>
    <w:rsid w:val="009B4768"/>
    <w:rsid w:val="009B49FE"/>
    <w:rsid w:val="009B4D7A"/>
    <w:rsid w:val="009B5502"/>
    <w:rsid w:val="009B5576"/>
    <w:rsid w:val="009B7BCC"/>
    <w:rsid w:val="009C0C74"/>
    <w:rsid w:val="009C0EC7"/>
    <w:rsid w:val="009C234E"/>
    <w:rsid w:val="009C2375"/>
    <w:rsid w:val="009C2E96"/>
    <w:rsid w:val="009C376C"/>
    <w:rsid w:val="009C5534"/>
    <w:rsid w:val="009C5BAC"/>
    <w:rsid w:val="009C5D5A"/>
    <w:rsid w:val="009C5E69"/>
    <w:rsid w:val="009C6818"/>
    <w:rsid w:val="009C7BC2"/>
    <w:rsid w:val="009D0C2F"/>
    <w:rsid w:val="009D0CAE"/>
    <w:rsid w:val="009D1AC0"/>
    <w:rsid w:val="009D2447"/>
    <w:rsid w:val="009D2F5F"/>
    <w:rsid w:val="009D2FB1"/>
    <w:rsid w:val="009D3414"/>
    <w:rsid w:val="009D4266"/>
    <w:rsid w:val="009D442A"/>
    <w:rsid w:val="009D468A"/>
    <w:rsid w:val="009D4A69"/>
    <w:rsid w:val="009D5771"/>
    <w:rsid w:val="009D5FB4"/>
    <w:rsid w:val="009D61F9"/>
    <w:rsid w:val="009D6663"/>
    <w:rsid w:val="009D6CAF"/>
    <w:rsid w:val="009D6CCC"/>
    <w:rsid w:val="009D7DF2"/>
    <w:rsid w:val="009E01F7"/>
    <w:rsid w:val="009E17CF"/>
    <w:rsid w:val="009E18DC"/>
    <w:rsid w:val="009E1CE8"/>
    <w:rsid w:val="009E2AB2"/>
    <w:rsid w:val="009E2B12"/>
    <w:rsid w:val="009E319A"/>
    <w:rsid w:val="009E3B16"/>
    <w:rsid w:val="009E5192"/>
    <w:rsid w:val="009E5FE0"/>
    <w:rsid w:val="009E68F4"/>
    <w:rsid w:val="009E77CC"/>
    <w:rsid w:val="009E79DE"/>
    <w:rsid w:val="009F0313"/>
    <w:rsid w:val="009F03F2"/>
    <w:rsid w:val="009F1B44"/>
    <w:rsid w:val="009F43D2"/>
    <w:rsid w:val="009F4C52"/>
    <w:rsid w:val="009F5EBC"/>
    <w:rsid w:val="009F627E"/>
    <w:rsid w:val="009F6678"/>
    <w:rsid w:val="009F6AA5"/>
    <w:rsid w:val="009F78B3"/>
    <w:rsid w:val="009F78F4"/>
    <w:rsid w:val="00A00ACE"/>
    <w:rsid w:val="00A00EFE"/>
    <w:rsid w:val="00A01DC8"/>
    <w:rsid w:val="00A01DD0"/>
    <w:rsid w:val="00A01E80"/>
    <w:rsid w:val="00A0238C"/>
    <w:rsid w:val="00A02C48"/>
    <w:rsid w:val="00A03235"/>
    <w:rsid w:val="00A0532C"/>
    <w:rsid w:val="00A059A2"/>
    <w:rsid w:val="00A07C12"/>
    <w:rsid w:val="00A07DCE"/>
    <w:rsid w:val="00A11F2A"/>
    <w:rsid w:val="00A126CF"/>
    <w:rsid w:val="00A1495F"/>
    <w:rsid w:val="00A14DD7"/>
    <w:rsid w:val="00A1523A"/>
    <w:rsid w:val="00A15D70"/>
    <w:rsid w:val="00A17AE1"/>
    <w:rsid w:val="00A20071"/>
    <w:rsid w:val="00A21754"/>
    <w:rsid w:val="00A21948"/>
    <w:rsid w:val="00A21E62"/>
    <w:rsid w:val="00A22D97"/>
    <w:rsid w:val="00A23035"/>
    <w:rsid w:val="00A23F12"/>
    <w:rsid w:val="00A24357"/>
    <w:rsid w:val="00A248B5"/>
    <w:rsid w:val="00A24CB1"/>
    <w:rsid w:val="00A24E69"/>
    <w:rsid w:val="00A252DF"/>
    <w:rsid w:val="00A25423"/>
    <w:rsid w:val="00A25FCD"/>
    <w:rsid w:val="00A2617F"/>
    <w:rsid w:val="00A27379"/>
    <w:rsid w:val="00A27F31"/>
    <w:rsid w:val="00A3010E"/>
    <w:rsid w:val="00A30A58"/>
    <w:rsid w:val="00A30A7B"/>
    <w:rsid w:val="00A31245"/>
    <w:rsid w:val="00A312A0"/>
    <w:rsid w:val="00A31946"/>
    <w:rsid w:val="00A31B98"/>
    <w:rsid w:val="00A32F19"/>
    <w:rsid w:val="00A332E8"/>
    <w:rsid w:val="00A336C2"/>
    <w:rsid w:val="00A33788"/>
    <w:rsid w:val="00A33B4D"/>
    <w:rsid w:val="00A34ACD"/>
    <w:rsid w:val="00A35F43"/>
    <w:rsid w:val="00A36103"/>
    <w:rsid w:val="00A363DE"/>
    <w:rsid w:val="00A36B21"/>
    <w:rsid w:val="00A40EB5"/>
    <w:rsid w:val="00A4132E"/>
    <w:rsid w:val="00A42499"/>
    <w:rsid w:val="00A424F2"/>
    <w:rsid w:val="00A448FE"/>
    <w:rsid w:val="00A449D3"/>
    <w:rsid w:val="00A44EBC"/>
    <w:rsid w:val="00A45875"/>
    <w:rsid w:val="00A45BEE"/>
    <w:rsid w:val="00A45F62"/>
    <w:rsid w:val="00A45FB1"/>
    <w:rsid w:val="00A470B8"/>
    <w:rsid w:val="00A47330"/>
    <w:rsid w:val="00A500DD"/>
    <w:rsid w:val="00A506D4"/>
    <w:rsid w:val="00A5234A"/>
    <w:rsid w:val="00A523DE"/>
    <w:rsid w:val="00A529AB"/>
    <w:rsid w:val="00A53857"/>
    <w:rsid w:val="00A53CA3"/>
    <w:rsid w:val="00A55B04"/>
    <w:rsid w:val="00A5691B"/>
    <w:rsid w:val="00A56EEF"/>
    <w:rsid w:val="00A573F7"/>
    <w:rsid w:val="00A6011C"/>
    <w:rsid w:val="00A62A45"/>
    <w:rsid w:val="00A62D1D"/>
    <w:rsid w:val="00A63187"/>
    <w:rsid w:val="00A63F93"/>
    <w:rsid w:val="00A64572"/>
    <w:rsid w:val="00A65DF1"/>
    <w:rsid w:val="00A65F68"/>
    <w:rsid w:val="00A6681D"/>
    <w:rsid w:val="00A669C6"/>
    <w:rsid w:val="00A6777B"/>
    <w:rsid w:val="00A67835"/>
    <w:rsid w:val="00A70DFC"/>
    <w:rsid w:val="00A71D18"/>
    <w:rsid w:val="00A72523"/>
    <w:rsid w:val="00A72707"/>
    <w:rsid w:val="00A73019"/>
    <w:rsid w:val="00A74469"/>
    <w:rsid w:val="00A74D75"/>
    <w:rsid w:val="00A75223"/>
    <w:rsid w:val="00A75614"/>
    <w:rsid w:val="00A75980"/>
    <w:rsid w:val="00A767C3"/>
    <w:rsid w:val="00A777DF"/>
    <w:rsid w:val="00A80867"/>
    <w:rsid w:val="00A83043"/>
    <w:rsid w:val="00A83845"/>
    <w:rsid w:val="00A846D6"/>
    <w:rsid w:val="00A858C0"/>
    <w:rsid w:val="00A90734"/>
    <w:rsid w:val="00A90859"/>
    <w:rsid w:val="00A92F42"/>
    <w:rsid w:val="00A92FA7"/>
    <w:rsid w:val="00A93433"/>
    <w:rsid w:val="00A9381D"/>
    <w:rsid w:val="00A93BB0"/>
    <w:rsid w:val="00A93E67"/>
    <w:rsid w:val="00A9404C"/>
    <w:rsid w:val="00A942B2"/>
    <w:rsid w:val="00A95974"/>
    <w:rsid w:val="00A95F5B"/>
    <w:rsid w:val="00A96FEF"/>
    <w:rsid w:val="00A97A43"/>
    <w:rsid w:val="00A97F07"/>
    <w:rsid w:val="00AA032B"/>
    <w:rsid w:val="00AA1835"/>
    <w:rsid w:val="00AA18AA"/>
    <w:rsid w:val="00AA1A56"/>
    <w:rsid w:val="00AA3A65"/>
    <w:rsid w:val="00AA40A8"/>
    <w:rsid w:val="00AA44D6"/>
    <w:rsid w:val="00AA47EB"/>
    <w:rsid w:val="00AA49ED"/>
    <w:rsid w:val="00AA4B6D"/>
    <w:rsid w:val="00AA4DE2"/>
    <w:rsid w:val="00AA504E"/>
    <w:rsid w:val="00AA57B4"/>
    <w:rsid w:val="00AA6D22"/>
    <w:rsid w:val="00AB0485"/>
    <w:rsid w:val="00AB1442"/>
    <w:rsid w:val="00AB2410"/>
    <w:rsid w:val="00AB2E1B"/>
    <w:rsid w:val="00AB2E5A"/>
    <w:rsid w:val="00AB2F19"/>
    <w:rsid w:val="00AB41BE"/>
    <w:rsid w:val="00AB4D2F"/>
    <w:rsid w:val="00AB4F1A"/>
    <w:rsid w:val="00AB52DD"/>
    <w:rsid w:val="00AB6BC2"/>
    <w:rsid w:val="00AB6C79"/>
    <w:rsid w:val="00AB75AD"/>
    <w:rsid w:val="00AB7717"/>
    <w:rsid w:val="00AB78CF"/>
    <w:rsid w:val="00AC0CDA"/>
    <w:rsid w:val="00AC2711"/>
    <w:rsid w:val="00AC2777"/>
    <w:rsid w:val="00AC2C35"/>
    <w:rsid w:val="00AC3526"/>
    <w:rsid w:val="00AC3CD4"/>
    <w:rsid w:val="00AC4608"/>
    <w:rsid w:val="00AC4B8A"/>
    <w:rsid w:val="00AC650A"/>
    <w:rsid w:val="00AC6AEA"/>
    <w:rsid w:val="00AC6B36"/>
    <w:rsid w:val="00AC7AD2"/>
    <w:rsid w:val="00AD06C0"/>
    <w:rsid w:val="00AD133F"/>
    <w:rsid w:val="00AD1E1B"/>
    <w:rsid w:val="00AD22B6"/>
    <w:rsid w:val="00AD26CA"/>
    <w:rsid w:val="00AD2D93"/>
    <w:rsid w:val="00AD30BE"/>
    <w:rsid w:val="00AD3513"/>
    <w:rsid w:val="00AD3668"/>
    <w:rsid w:val="00AD47D4"/>
    <w:rsid w:val="00AD4CBA"/>
    <w:rsid w:val="00AD5584"/>
    <w:rsid w:val="00AD6BA0"/>
    <w:rsid w:val="00AD7286"/>
    <w:rsid w:val="00AD79A6"/>
    <w:rsid w:val="00AD7EEC"/>
    <w:rsid w:val="00AE00E4"/>
    <w:rsid w:val="00AE0ADA"/>
    <w:rsid w:val="00AE0D08"/>
    <w:rsid w:val="00AE33A3"/>
    <w:rsid w:val="00AE406A"/>
    <w:rsid w:val="00AE465A"/>
    <w:rsid w:val="00AE4943"/>
    <w:rsid w:val="00AE49B7"/>
    <w:rsid w:val="00AE4F93"/>
    <w:rsid w:val="00AE5F95"/>
    <w:rsid w:val="00AE70D5"/>
    <w:rsid w:val="00AE795E"/>
    <w:rsid w:val="00AE7A99"/>
    <w:rsid w:val="00AE7FF0"/>
    <w:rsid w:val="00AF06F2"/>
    <w:rsid w:val="00AF0AA3"/>
    <w:rsid w:val="00AF0F95"/>
    <w:rsid w:val="00AF1C16"/>
    <w:rsid w:val="00AF1DA7"/>
    <w:rsid w:val="00AF4C1F"/>
    <w:rsid w:val="00AF57A5"/>
    <w:rsid w:val="00AF67AA"/>
    <w:rsid w:val="00AF6930"/>
    <w:rsid w:val="00AF6AD4"/>
    <w:rsid w:val="00AF77FC"/>
    <w:rsid w:val="00B00399"/>
    <w:rsid w:val="00B0082D"/>
    <w:rsid w:val="00B014B6"/>
    <w:rsid w:val="00B0200C"/>
    <w:rsid w:val="00B031A2"/>
    <w:rsid w:val="00B0338A"/>
    <w:rsid w:val="00B03A74"/>
    <w:rsid w:val="00B03F37"/>
    <w:rsid w:val="00B0433F"/>
    <w:rsid w:val="00B04416"/>
    <w:rsid w:val="00B05BE4"/>
    <w:rsid w:val="00B10098"/>
    <w:rsid w:val="00B10589"/>
    <w:rsid w:val="00B109ED"/>
    <w:rsid w:val="00B11031"/>
    <w:rsid w:val="00B12C28"/>
    <w:rsid w:val="00B143B9"/>
    <w:rsid w:val="00B1537A"/>
    <w:rsid w:val="00B17005"/>
    <w:rsid w:val="00B17199"/>
    <w:rsid w:val="00B17857"/>
    <w:rsid w:val="00B20562"/>
    <w:rsid w:val="00B20769"/>
    <w:rsid w:val="00B21BFC"/>
    <w:rsid w:val="00B224B8"/>
    <w:rsid w:val="00B224C8"/>
    <w:rsid w:val="00B226B5"/>
    <w:rsid w:val="00B23B35"/>
    <w:rsid w:val="00B23C53"/>
    <w:rsid w:val="00B23EFE"/>
    <w:rsid w:val="00B24C2C"/>
    <w:rsid w:val="00B24DC5"/>
    <w:rsid w:val="00B257A2"/>
    <w:rsid w:val="00B2633F"/>
    <w:rsid w:val="00B26552"/>
    <w:rsid w:val="00B26569"/>
    <w:rsid w:val="00B269D9"/>
    <w:rsid w:val="00B27341"/>
    <w:rsid w:val="00B278BC"/>
    <w:rsid w:val="00B313FC"/>
    <w:rsid w:val="00B318ED"/>
    <w:rsid w:val="00B33458"/>
    <w:rsid w:val="00B33D0D"/>
    <w:rsid w:val="00B34436"/>
    <w:rsid w:val="00B34C2C"/>
    <w:rsid w:val="00B3698C"/>
    <w:rsid w:val="00B3733D"/>
    <w:rsid w:val="00B37CAB"/>
    <w:rsid w:val="00B4004E"/>
    <w:rsid w:val="00B40267"/>
    <w:rsid w:val="00B4144E"/>
    <w:rsid w:val="00B42C0D"/>
    <w:rsid w:val="00B42E8A"/>
    <w:rsid w:val="00B437B5"/>
    <w:rsid w:val="00B43D38"/>
    <w:rsid w:val="00B459C1"/>
    <w:rsid w:val="00B45C0A"/>
    <w:rsid w:val="00B465B3"/>
    <w:rsid w:val="00B505E1"/>
    <w:rsid w:val="00B50C40"/>
    <w:rsid w:val="00B51115"/>
    <w:rsid w:val="00B5195B"/>
    <w:rsid w:val="00B51D61"/>
    <w:rsid w:val="00B52DEC"/>
    <w:rsid w:val="00B532E2"/>
    <w:rsid w:val="00B53F0F"/>
    <w:rsid w:val="00B54072"/>
    <w:rsid w:val="00B55324"/>
    <w:rsid w:val="00B5547B"/>
    <w:rsid w:val="00B55EA5"/>
    <w:rsid w:val="00B56782"/>
    <w:rsid w:val="00B572C7"/>
    <w:rsid w:val="00B57A6A"/>
    <w:rsid w:val="00B61580"/>
    <w:rsid w:val="00B61D92"/>
    <w:rsid w:val="00B62238"/>
    <w:rsid w:val="00B625AF"/>
    <w:rsid w:val="00B62F60"/>
    <w:rsid w:val="00B630FB"/>
    <w:rsid w:val="00B63297"/>
    <w:rsid w:val="00B63615"/>
    <w:rsid w:val="00B638DC"/>
    <w:rsid w:val="00B63F21"/>
    <w:rsid w:val="00B6409E"/>
    <w:rsid w:val="00B64BA0"/>
    <w:rsid w:val="00B64BC3"/>
    <w:rsid w:val="00B6608F"/>
    <w:rsid w:val="00B66A7C"/>
    <w:rsid w:val="00B703DE"/>
    <w:rsid w:val="00B7130E"/>
    <w:rsid w:val="00B715EA"/>
    <w:rsid w:val="00B7215C"/>
    <w:rsid w:val="00B737B2"/>
    <w:rsid w:val="00B73994"/>
    <w:rsid w:val="00B74A54"/>
    <w:rsid w:val="00B757CF"/>
    <w:rsid w:val="00B75F4E"/>
    <w:rsid w:val="00B7622A"/>
    <w:rsid w:val="00B77FD8"/>
    <w:rsid w:val="00B8077D"/>
    <w:rsid w:val="00B81457"/>
    <w:rsid w:val="00B81CC8"/>
    <w:rsid w:val="00B84410"/>
    <w:rsid w:val="00B84630"/>
    <w:rsid w:val="00B84DAB"/>
    <w:rsid w:val="00B85464"/>
    <w:rsid w:val="00B85CE3"/>
    <w:rsid w:val="00B85D66"/>
    <w:rsid w:val="00B85E68"/>
    <w:rsid w:val="00B86930"/>
    <w:rsid w:val="00B9077A"/>
    <w:rsid w:val="00B90A47"/>
    <w:rsid w:val="00B92D1B"/>
    <w:rsid w:val="00B933F2"/>
    <w:rsid w:val="00B936A5"/>
    <w:rsid w:val="00B95C98"/>
    <w:rsid w:val="00B96F85"/>
    <w:rsid w:val="00B9726D"/>
    <w:rsid w:val="00B97EDF"/>
    <w:rsid w:val="00BA0FE5"/>
    <w:rsid w:val="00BA2141"/>
    <w:rsid w:val="00BA4146"/>
    <w:rsid w:val="00BA45D7"/>
    <w:rsid w:val="00BA55B7"/>
    <w:rsid w:val="00BA589D"/>
    <w:rsid w:val="00BB0193"/>
    <w:rsid w:val="00BB0ED5"/>
    <w:rsid w:val="00BB0FB8"/>
    <w:rsid w:val="00BB1229"/>
    <w:rsid w:val="00BB13FF"/>
    <w:rsid w:val="00BB2480"/>
    <w:rsid w:val="00BB3254"/>
    <w:rsid w:val="00BB40B9"/>
    <w:rsid w:val="00BB4572"/>
    <w:rsid w:val="00BB4895"/>
    <w:rsid w:val="00BB4A32"/>
    <w:rsid w:val="00BB5264"/>
    <w:rsid w:val="00BB53CB"/>
    <w:rsid w:val="00BB5684"/>
    <w:rsid w:val="00BB5DE4"/>
    <w:rsid w:val="00BB5F9D"/>
    <w:rsid w:val="00BB7227"/>
    <w:rsid w:val="00BB723A"/>
    <w:rsid w:val="00BB7242"/>
    <w:rsid w:val="00BC033D"/>
    <w:rsid w:val="00BC0750"/>
    <w:rsid w:val="00BC3D0B"/>
    <w:rsid w:val="00BC4100"/>
    <w:rsid w:val="00BC5C44"/>
    <w:rsid w:val="00BC5DBF"/>
    <w:rsid w:val="00BC62F0"/>
    <w:rsid w:val="00BC6682"/>
    <w:rsid w:val="00BC6D65"/>
    <w:rsid w:val="00BC7116"/>
    <w:rsid w:val="00BC74E7"/>
    <w:rsid w:val="00BC787F"/>
    <w:rsid w:val="00BD00EE"/>
    <w:rsid w:val="00BD01D8"/>
    <w:rsid w:val="00BD36BE"/>
    <w:rsid w:val="00BD3C47"/>
    <w:rsid w:val="00BD3F8D"/>
    <w:rsid w:val="00BD56E9"/>
    <w:rsid w:val="00BD6804"/>
    <w:rsid w:val="00BD6914"/>
    <w:rsid w:val="00BD6CE4"/>
    <w:rsid w:val="00BD6E9F"/>
    <w:rsid w:val="00BD728A"/>
    <w:rsid w:val="00BD7B45"/>
    <w:rsid w:val="00BD7FCA"/>
    <w:rsid w:val="00BE0BF9"/>
    <w:rsid w:val="00BE0E45"/>
    <w:rsid w:val="00BE1546"/>
    <w:rsid w:val="00BE169C"/>
    <w:rsid w:val="00BE1A9F"/>
    <w:rsid w:val="00BE1D9F"/>
    <w:rsid w:val="00BE4D08"/>
    <w:rsid w:val="00BE5AD3"/>
    <w:rsid w:val="00BE605A"/>
    <w:rsid w:val="00BE6CC0"/>
    <w:rsid w:val="00BF0762"/>
    <w:rsid w:val="00BF0C6C"/>
    <w:rsid w:val="00BF1109"/>
    <w:rsid w:val="00BF1EDB"/>
    <w:rsid w:val="00BF2568"/>
    <w:rsid w:val="00BF285A"/>
    <w:rsid w:val="00BF29F5"/>
    <w:rsid w:val="00BF46B7"/>
    <w:rsid w:val="00BF4CA2"/>
    <w:rsid w:val="00BF5EC7"/>
    <w:rsid w:val="00BF7848"/>
    <w:rsid w:val="00C00811"/>
    <w:rsid w:val="00C00DF5"/>
    <w:rsid w:val="00C00F8F"/>
    <w:rsid w:val="00C013BA"/>
    <w:rsid w:val="00C01BC1"/>
    <w:rsid w:val="00C02B0B"/>
    <w:rsid w:val="00C02B95"/>
    <w:rsid w:val="00C0409A"/>
    <w:rsid w:val="00C0440A"/>
    <w:rsid w:val="00C04D60"/>
    <w:rsid w:val="00C05E7D"/>
    <w:rsid w:val="00C05EA0"/>
    <w:rsid w:val="00C06A1D"/>
    <w:rsid w:val="00C06ADF"/>
    <w:rsid w:val="00C114C7"/>
    <w:rsid w:val="00C12D9B"/>
    <w:rsid w:val="00C13828"/>
    <w:rsid w:val="00C13C3A"/>
    <w:rsid w:val="00C1489E"/>
    <w:rsid w:val="00C1641C"/>
    <w:rsid w:val="00C17562"/>
    <w:rsid w:val="00C17D1A"/>
    <w:rsid w:val="00C20A2A"/>
    <w:rsid w:val="00C20E85"/>
    <w:rsid w:val="00C21723"/>
    <w:rsid w:val="00C21B3A"/>
    <w:rsid w:val="00C21CCE"/>
    <w:rsid w:val="00C2205B"/>
    <w:rsid w:val="00C227BE"/>
    <w:rsid w:val="00C2288A"/>
    <w:rsid w:val="00C22896"/>
    <w:rsid w:val="00C22FD9"/>
    <w:rsid w:val="00C23E75"/>
    <w:rsid w:val="00C24277"/>
    <w:rsid w:val="00C24580"/>
    <w:rsid w:val="00C26612"/>
    <w:rsid w:val="00C26C26"/>
    <w:rsid w:val="00C27BC1"/>
    <w:rsid w:val="00C27F25"/>
    <w:rsid w:val="00C31C72"/>
    <w:rsid w:val="00C31D6C"/>
    <w:rsid w:val="00C31DC0"/>
    <w:rsid w:val="00C32929"/>
    <w:rsid w:val="00C32A99"/>
    <w:rsid w:val="00C33789"/>
    <w:rsid w:val="00C34A4C"/>
    <w:rsid w:val="00C402D9"/>
    <w:rsid w:val="00C41192"/>
    <w:rsid w:val="00C419DA"/>
    <w:rsid w:val="00C429AD"/>
    <w:rsid w:val="00C42DA1"/>
    <w:rsid w:val="00C43A0E"/>
    <w:rsid w:val="00C44448"/>
    <w:rsid w:val="00C455F4"/>
    <w:rsid w:val="00C4596B"/>
    <w:rsid w:val="00C47B01"/>
    <w:rsid w:val="00C53522"/>
    <w:rsid w:val="00C5485A"/>
    <w:rsid w:val="00C554EB"/>
    <w:rsid w:val="00C55C5C"/>
    <w:rsid w:val="00C55F4B"/>
    <w:rsid w:val="00C5611B"/>
    <w:rsid w:val="00C5658E"/>
    <w:rsid w:val="00C56D08"/>
    <w:rsid w:val="00C60ACE"/>
    <w:rsid w:val="00C61DE7"/>
    <w:rsid w:val="00C61E18"/>
    <w:rsid w:val="00C6372A"/>
    <w:rsid w:val="00C63D92"/>
    <w:rsid w:val="00C6413B"/>
    <w:rsid w:val="00C643A1"/>
    <w:rsid w:val="00C64E44"/>
    <w:rsid w:val="00C662F6"/>
    <w:rsid w:val="00C66346"/>
    <w:rsid w:val="00C66732"/>
    <w:rsid w:val="00C66BA0"/>
    <w:rsid w:val="00C66DD7"/>
    <w:rsid w:val="00C66E16"/>
    <w:rsid w:val="00C70351"/>
    <w:rsid w:val="00C7132F"/>
    <w:rsid w:val="00C716E9"/>
    <w:rsid w:val="00C71B1A"/>
    <w:rsid w:val="00C71B99"/>
    <w:rsid w:val="00C71D57"/>
    <w:rsid w:val="00C71DB8"/>
    <w:rsid w:val="00C72247"/>
    <w:rsid w:val="00C727AB"/>
    <w:rsid w:val="00C73778"/>
    <w:rsid w:val="00C73910"/>
    <w:rsid w:val="00C74040"/>
    <w:rsid w:val="00C7546E"/>
    <w:rsid w:val="00C76630"/>
    <w:rsid w:val="00C76BF5"/>
    <w:rsid w:val="00C76EC4"/>
    <w:rsid w:val="00C802F5"/>
    <w:rsid w:val="00C8044F"/>
    <w:rsid w:val="00C81651"/>
    <w:rsid w:val="00C81C23"/>
    <w:rsid w:val="00C8241F"/>
    <w:rsid w:val="00C82779"/>
    <w:rsid w:val="00C83073"/>
    <w:rsid w:val="00C83683"/>
    <w:rsid w:val="00C84CB2"/>
    <w:rsid w:val="00C86AE6"/>
    <w:rsid w:val="00C86D19"/>
    <w:rsid w:val="00C86D58"/>
    <w:rsid w:val="00C86EA9"/>
    <w:rsid w:val="00C8772C"/>
    <w:rsid w:val="00C87CE4"/>
    <w:rsid w:val="00C90343"/>
    <w:rsid w:val="00C906C5"/>
    <w:rsid w:val="00C91008"/>
    <w:rsid w:val="00C9136D"/>
    <w:rsid w:val="00C9137C"/>
    <w:rsid w:val="00C91C04"/>
    <w:rsid w:val="00C91D25"/>
    <w:rsid w:val="00C92BC0"/>
    <w:rsid w:val="00C92BD4"/>
    <w:rsid w:val="00C9337A"/>
    <w:rsid w:val="00C9593A"/>
    <w:rsid w:val="00C95996"/>
    <w:rsid w:val="00C9688C"/>
    <w:rsid w:val="00C96E1D"/>
    <w:rsid w:val="00C9777D"/>
    <w:rsid w:val="00C97C0B"/>
    <w:rsid w:val="00CA0226"/>
    <w:rsid w:val="00CA02EB"/>
    <w:rsid w:val="00CA04A4"/>
    <w:rsid w:val="00CA123D"/>
    <w:rsid w:val="00CA129A"/>
    <w:rsid w:val="00CA139D"/>
    <w:rsid w:val="00CA2278"/>
    <w:rsid w:val="00CA2490"/>
    <w:rsid w:val="00CA4079"/>
    <w:rsid w:val="00CA4FA0"/>
    <w:rsid w:val="00CA5701"/>
    <w:rsid w:val="00CA5891"/>
    <w:rsid w:val="00CA5E76"/>
    <w:rsid w:val="00CA5EF3"/>
    <w:rsid w:val="00CA5EFE"/>
    <w:rsid w:val="00CB0199"/>
    <w:rsid w:val="00CB0421"/>
    <w:rsid w:val="00CB2322"/>
    <w:rsid w:val="00CB292C"/>
    <w:rsid w:val="00CB33B0"/>
    <w:rsid w:val="00CB3D4C"/>
    <w:rsid w:val="00CB48D7"/>
    <w:rsid w:val="00CB53D6"/>
    <w:rsid w:val="00CB5F8A"/>
    <w:rsid w:val="00CB6EC2"/>
    <w:rsid w:val="00CB7376"/>
    <w:rsid w:val="00CC17ED"/>
    <w:rsid w:val="00CC23F0"/>
    <w:rsid w:val="00CC246C"/>
    <w:rsid w:val="00CC24E3"/>
    <w:rsid w:val="00CC2C3B"/>
    <w:rsid w:val="00CC399C"/>
    <w:rsid w:val="00CC4090"/>
    <w:rsid w:val="00CC4686"/>
    <w:rsid w:val="00CC551A"/>
    <w:rsid w:val="00CC5747"/>
    <w:rsid w:val="00CC60A8"/>
    <w:rsid w:val="00CC679B"/>
    <w:rsid w:val="00CC6830"/>
    <w:rsid w:val="00CC6CBC"/>
    <w:rsid w:val="00CC71BB"/>
    <w:rsid w:val="00CC7529"/>
    <w:rsid w:val="00CC7A95"/>
    <w:rsid w:val="00CD00F4"/>
    <w:rsid w:val="00CD0314"/>
    <w:rsid w:val="00CD0338"/>
    <w:rsid w:val="00CD07D1"/>
    <w:rsid w:val="00CD2D16"/>
    <w:rsid w:val="00CD3074"/>
    <w:rsid w:val="00CD3973"/>
    <w:rsid w:val="00CD59C3"/>
    <w:rsid w:val="00CD5F13"/>
    <w:rsid w:val="00CE04C0"/>
    <w:rsid w:val="00CE0E97"/>
    <w:rsid w:val="00CE117F"/>
    <w:rsid w:val="00CE1271"/>
    <w:rsid w:val="00CE1ADC"/>
    <w:rsid w:val="00CE3B0D"/>
    <w:rsid w:val="00CE3B8D"/>
    <w:rsid w:val="00CE51BB"/>
    <w:rsid w:val="00CE595F"/>
    <w:rsid w:val="00CE59DC"/>
    <w:rsid w:val="00CE5AD2"/>
    <w:rsid w:val="00CE5B0C"/>
    <w:rsid w:val="00CE69E9"/>
    <w:rsid w:val="00CE6A44"/>
    <w:rsid w:val="00CE6D9B"/>
    <w:rsid w:val="00CF090E"/>
    <w:rsid w:val="00CF10AF"/>
    <w:rsid w:val="00CF2CC9"/>
    <w:rsid w:val="00CF4CCB"/>
    <w:rsid w:val="00CF5671"/>
    <w:rsid w:val="00CF5888"/>
    <w:rsid w:val="00D00FBE"/>
    <w:rsid w:val="00D01ECC"/>
    <w:rsid w:val="00D02F10"/>
    <w:rsid w:val="00D0367A"/>
    <w:rsid w:val="00D03E5A"/>
    <w:rsid w:val="00D050D3"/>
    <w:rsid w:val="00D05538"/>
    <w:rsid w:val="00D05A76"/>
    <w:rsid w:val="00D06A9E"/>
    <w:rsid w:val="00D0711C"/>
    <w:rsid w:val="00D076E9"/>
    <w:rsid w:val="00D106C7"/>
    <w:rsid w:val="00D10707"/>
    <w:rsid w:val="00D1169B"/>
    <w:rsid w:val="00D11EF5"/>
    <w:rsid w:val="00D1250A"/>
    <w:rsid w:val="00D12C4A"/>
    <w:rsid w:val="00D13BD6"/>
    <w:rsid w:val="00D1425D"/>
    <w:rsid w:val="00D14D21"/>
    <w:rsid w:val="00D17C73"/>
    <w:rsid w:val="00D20C4C"/>
    <w:rsid w:val="00D239A3"/>
    <w:rsid w:val="00D24565"/>
    <w:rsid w:val="00D24BE3"/>
    <w:rsid w:val="00D24F49"/>
    <w:rsid w:val="00D25CD0"/>
    <w:rsid w:val="00D27173"/>
    <w:rsid w:val="00D27FF9"/>
    <w:rsid w:val="00D305D4"/>
    <w:rsid w:val="00D31EFE"/>
    <w:rsid w:val="00D32482"/>
    <w:rsid w:val="00D331DC"/>
    <w:rsid w:val="00D33803"/>
    <w:rsid w:val="00D33965"/>
    <w:rsid w:val="00D356FA"/>
    <w:rsid w:val="00D3602C"/>
    <w:rsid w:val="00D374D6"/>
    <w:rsid w:val="00D37C5C"/>
    <w:rsid w:val="00D37F89"/>
    <w:rsid w:val="00D40F82"/>
    <w:rsid w:val="00D41A77"/>
    <w:rsid w:val="00D41BAC"/>
    <w:rsid w:val="00D4231D"/>
    <w:rsid w:val="00D42A2D"/>
    <w:rsid w:val="00D43436"/>
    <w:rsid w:val="00D44BB5"/>
    <w:rsid w:val="00D451C6"/>
    <w:rsid w:val="00D45A7E"/>
    <w:rsid w:val="00D4708D"/>
    <w:rsid w:val="00D4734D"/>
    <w:rsid w:val="00D47430"/>
    <w:rsid w:val="00D47E36"/>
    <w:rsid w:val="00D5059D"/>
    <w:rsid w:val="00D50A4D"/>
    <w:rsid w:val="00D51D74"/>
    <w:rsid w:val="00D52533"/>
    <w:rsid w:val="00D60BFA"/>
    <w:rsid w:val="00D60D7F"/>
    <w:rsid w:val="00D60DD1"/>
    <w:rsid w:val="00D61D43"/>
    <w:rsid w:val="00D6294F"/>
    <w:rsid w:val="00D64EEA"/>
    <w:rsid w:val="00D6519E"/>
    <w:rsid w:val="00D65AFB"/>
    <w:rsid w:val="00D6715C"/>
    <w:rsid w:val="00D67E30"/>
    <w:rsid w:val="00D70F7B"/>
    <w:rsid w:val="00D714C6"/>
    <w:rsid w:val="00D7201A"/>
    <w:rsid w:val="00D7322C"/>
    <w:rsid w:val="00D74434"/>
    <w:rsid w:val="00D7516E"/>
    <w:rsid w:val="00D75228"/>
    <w:rsid w:val="00D75751"/>
    <w:rsid w:val="00D75C3D"/>
    <w:rsid w:val="00D7753F"/>
    <w:rsid w:val="00D7758B"/>
    <w:rsid w:val="00D775F1"/>
    <w:rsid w:val="00D80BAE"/>
    <w:rsid w:val="00D814F6"/>
    <w:rsid w:val="00D81CAA"/>
    <w:rsid w:val="00D828BE"/>
    <w:rsid w:val="00D82C57"/>
    <w:rsid w:val="00D83EA7"/>
    <w:rsid w:val="00D840B4"/>
    <w:rsid w:val="00D840C7"/>
    <w:rsid w:val="00D85F9C"/>
    <w:rsid w:val="00D867D6"/>
    <w:rsid w:val="00D8795C"/>
    <w:rsid w:val="00D90520"/>
    <w:rsid w:val="00D90F6E"/>
    <w:rsid w:val="00D9156E"/>
    <w:rsid w:val="00D92026"/>
    <w:rsid w:val="00D921D1"/>
    <w:rsid w:val="00D9399F"/>
    <w:rsid w:val="00D93A8B"/>
    <w:rsid w:val="00D93F0F"/>
    <w:rsid w:val="00D94A9B"/>
    <w:rsid w:val="00D94D3F"/>
    <w:rsid w:val="00D94D6A"/>
    <w:rsid w:val="00D959B5"/>
    <w:rsid w:val="00D959F9"/>
    <w:rsid w:val="00D97092"/>
    <w:rsid w:val="00DA016F"/>
    <w:rsid w:val="00DA0C33"/>
    <w:rsid w:val="00DA0E2A"/>
    <w:rsid w:val="00DA184B"/>
    <w:rsid w:val="00DA1AD2"/>
    <w:rsid w:val="00DA263C"/>
    <w:rsid w:val="00DA27D3"/>
    <w:rsid w:val="00DA5083"/>
    <w:rsid w:val="00DA56A9"/>
    <w:rsid w:val="00DA572D"/>
    <w:rsid w:val="00DA5EBD"/>
    <w:rsid w:val="00DA737E"/>
    <w:rsid w:val="00DB05D9"/>
    <w:rsid w:val="00DB0821"/>
    <w:rsid w:val="00DB08A5"/>
    <w:rsid w:val="00DB11AD"/>
    <w:rsid w:val="00DB18A3"/>
    <w:rsid w:val="00DB3513"/>
    <w:rsid w:val="00DB3DD5"/>
    <w:rsid w:val="00DB5CC0"/>
    <w:rsid w:val="00DB5FE0"/>
    <w:rsid w:val="00DB6D7B"/>
    <w:rsid w:val="00DB6F1C"/>
    <w:rsid w:val="00DB7517"/>
    <w:rsid w:val="00DB7694"/>
    <w:rsid w:val="00DB78CF"/>
    <w:rsid w:val="00DC08D2"/>
    <w:rsid w:val="00DC2582"/>
    <w:rsid w:val="00DC27E9"/>
    <w:rsid w:val="00DC292F"/>
    <w:rsid w:val="00DC2930"/>
    <w:rsid w:val="00DC2B6F"/>
    <w:rsid w:val="00DC31DE"/>
    <w:rsid w:val="00DC413A"/>
    <w:rsid w:val="00DC45DA"/>
    <w:rsid w:val="00DC4C5C"/>
    <w:rsid w:val="00DC5B84"/>
    <w:rsid w:val="00DC60BE"/>
    <w:rsid w:val="00DC6EE9"/>
    <w:rsid w:val="00DC76A9"/>
    <w:rsid w:val="00DD21B0"/>
    <w:rsid w:val="00DD24B8"/>
    <w:rsid w:val="00DD268E"/>
    <w:rsid w:val="00DD3713"/>
    <w:rsid w:val="00DD5C33"/>
    <w:rsid w:val="00DD662E"/>
    <w:rsid w:val="00DD6C52"/>
    <w:rsid w:val="00DD73BA"/>
    <w:rsid w:val="00DE0799"/>
    <w:rsid w:val="00DE262C"/>
    <w:rsid w:val="00DE294C"/>
    <w:rsid w:val="00DE3C90"/>
    <w:rsid w:val="00DE3E09"/>
    <w:rsid w:val="00DE43B5"/>
    <w:rsid w:val="00DE4E8E"/>
    <w:rsid w:val="00DE7518"/>
    <w:rsid w:val="00DE77F3"/>
    <w:rsid w:val="00DE7917"/>
    <w:rsid w:val="00DE7B59"/>
    <w:rsid w:val="00DF0BA6"/>
    <w:rsid w:val="00DF0C03"/>
    <w:rsid w:val="00DF0E75"/>
    <w:rsid w:val="00DF15C9"/>
    <w:rsid w:val="00DF2C57"/>
    <w:rsid w:val="00DF2E8C"/>
    <w:rsid w:val="00DF3606"/>
    <w:rsid w:val="00DF3AA6"/>
    <w:rsid w:val="00DF56AB"/>
    <w:rsid w:val="00DF5ABF"/>
    <w:rsid w:val="00DF61D7"/>
    <w:rsid w:val="00DF709A"/>
    <w:rsid w:val="00DF722D"/>
    <w:rsid w:val="00DF74B2"/>
    <w:rsid w:val="00DF7509"/>
    <w:rsid w:val="00E00948"/>
    <w:rsid w:val="00E01121"/>
    <w:rsid w:val="00E02799"/>
    <w:rsid w:val="00E0395C"/>
    <w:rsid w:val="00E041D5"/>
    <w:rsid w:val="00E04921"/>
    <w:rsid w:val="00E05352"/>
    <w:rsid w:val="00E0601A"/>
    <w:rsid w:val="00E06D2F"/>
    <w:rsid w:val="00E06DCA"/>
    <w:rsid w:val="00E07C95"/>
    <w:rsid w:val="00E1023C"/>
    <w:rsid w:val="00E118AB"/>
    <w:rsid w:val="00E11AFE"/>
    <w:rsid w:val="00E141C9"/>
    <w:rsid w:val="00E141D8"/>
    <w:rsid w:val="00E14DD1"/>
    <w:rsid w:val="00E152BB"/>
    <w:rsid w:val="00E15344"/>
    <w:rsid w:val="00E159A5"/>
    <w:rsid w:val="00E15BC4"/>
    <w:rsid w:val="00E15F0B"/>
    <w:rsid w:val="00E1679E"/>
    <w:rsid w:val="00E1682C"/>
    <w:rsid w:val="00E16D6F"/>
    <w:rsid w:val="00E17935"/>
    <w:rsid w:val="00E17D21"/>
    <w:rsid w:val="00E20E20"/>
    <w:rsid w:val="00E228F3"/>
    <w:rsid w:val="00E24422"/>
    <w:rsid w:val="00E25175"/>
    <w:rsid w:val="00E276B2"/>
    <w:rsid w:val="00E279E7"/>
    <w:rsid w:val="00E305FB"/>
    <w:rsid w:val="00E31653"/>
    <w:rsid w:val="00E328E8"/>
    <w:rsid w:val="00E32E5C"/>
    <w:rsid w:val="00E330E9"/>
    <w:rsid w:val="00E33C9B"/>
    <w:rsid w:val="00E33E05"/>
    <w:rsid w:val="00E3408F"/>
    <w:rsid w:val="00E34503"/>
    <w:rsid w:val="00E35118"/>
    <w:rsid w:val="00E35D47"/>
    <w:rsid w:val="00E36A64"/>
    <w:rsid w:val="00E36C87"/>
    <w:rsid w:val="00E371E2"/>
    <w:rsid w:val="00E37441"/>
    <w:rsid w:val="00E40DEA"/>
    <w:rsid w:val="00E41B5C"/>
    <w:rsid w:val="00E41E60"/>
    <w:rsid w:val="00E42DED"/>
    <w:rsid w:val="00E431CC"/>
    <w:rsid w:val="00E43614"/>
    <w:rsid w:val="00E44143"/>
    <w:rsid w:val="00E45086"/>
    <w:rsid w:val="00E452EC"/>
    <w:rsid w:val="00E4589C"/>
    <w:rsid w:val="00E465AA"/>
    <w:rsid w:val="00E503EE"/>
    <w:rsid w:val="00E51313"/>
    <w:rsid w:val="00E52297"/>
    <w:rsid w:val="00E524B8"/>
    <w:rsid w:val="00E52C56"/>
    <w:rsid w:val="00E52FF8"/>
    <w:rsid w:val="00E533A3"/>
    <w:rsid w:val="00E53BCB"/>
    <w:rsid w:val="00E55FEA"/>
    <w:rsid w:val="00E5670F"/>
    <w:rsid w:val="00E57373"/>
    <w:rsid w:val="00E573E5"/>
    <w:rsid w:val="00E602FD"/>
    <w:rsid w:val="00E61049"/>
    <w:rsid w:val="00E639C5"/>
    <w:rsid w:val="00E6555B"/>
    <w:rsid w:val="00E65648"/>
    <w:rsid w:val="00E65AFC"/>
    <w:rsid w:val="00E6724B"/>
    <w:rsid w:val="00E6796F"/>
    <w:rsid w:val="00E67CED"/>
    <w:rsid w:val="00E67ED1"/>
    <w:rsid w:val="00E70CC2"/>
    <w:rsid w:val="00E70F3F"/>
    <w:rsid w:val="00E7191F"/>
    <w:rsid w:val="00E71F6E"/>
    <w:rsid w:val="00E72D5A"/>
    <w:rsid w:val="00E7301B"/>
    <w:rsid w:val="00E7391D"/>
    <w:rsid w:val="00E73F2D"/>
    <w:rsid w:val="00E74737"/>
    <w:rsid w:val="00E7480F"/>
    <w:rsid w:val="00E75B4B"/>
    <w:rsid w:val="00E76820"/>
    <w:rsid w:val="00E76FB8"/>
    <w:rsid w:val="00E773D6"/>
    <w:rsid w:val="00E7780F"/>
    <w:rsid w:val="00E80270"/>
    <w:rsid w:val="00E80800"/>
    <w:rsid w:val="00E82674"/>
    <w:rsid w:val="00E82C4A"/>
    <w:rsid w:val="00E843D2"/>
    <w:rsid w:val="00E85516"/>
    <w:rsid w:val="00E8584D"/>
    <w:rsid w:val="00E85A9F"/>
    <w:rsid w:val="00E86AAB"/>
    <w:rsid w:val="00E9010B"/>
    <w:rsid w:val="00E9111E"/>
    <w:rsid w:val="00E91C86"/>
    <w:rsid w:val="00E92367"/>
    <w:rsid w:val="00E93089"/>
    <w:rsid w:val="00E93311"/>
    <w:rsid w:val="00E94D61"/>
    <w:rsid w:val="00E95F66"/>
    <w:rsid w:val="00E96CC0"/>
    <w:rsid w:val="00E96F00"/>
    <w:rsid w:val="00E97155"/>
    <w:rsid w:val="00E972C8"/>
    <w:rsid w:val="00E9772C"/>
    <w:rsid w:val="00E97E87"/>
    <w:rsid w:val="00EA0523"/>
    <w:rsid w:val="00EA0F3C"/>
    <w:rsid w:val="00EA1AFF"/>
    <w:rsid w:val="00EA2ED1"/>
    <w:rsid w:val="00EA3429"/>
    <w:rsid w:val="00EA37DF"/>
    <w:rsid w:val="00EA3C50"/>
    <w:rsid w:val="00EA4A04"/>
    <w:rsid w:val="00EA55B1"/>
    <w:rsid w:val="00EA57EF"/>
    <w:rsid w:val="00EA5ADB"/>
    <w:rsid w:val="00EA5CE5"/>
    <w:rsid w:val="00EA5EC1"/>
    <w:rsid w:val="00EA6D72"/>
    <w:rsid w:val="00EA7985"/>
    <w:rsid w:val="00EB13AD"/>
    <w:rsid w:val="00EB3C9E"/>
    <w:rsid w:val="00EB3CA8"/>
    <w:rsid w:val="00EB3CDC"/>
    <w:rsid w:val="00EB45AC"/>
    <w:rsid w:val="00EB4711"/>
    <w:rsid w:val="00EB53C5"/>
    <w:rsid w:val="00EB5C6F"/>
    <w:rsid w:val="00EB7751"/>
    <w:rsid w:val="00EB77B4"/>
    <w:rsid w:val="00EB7897"/>
    <w:rsid w:val="00EC001C"/>
    <w:rsid w:val="00EC0F3F"/>
    <w:rsid w:val="00EC1547"/>
    <w:rsid w:val="00EC1645"/>
    <w:rsid w:val="00EC1A4C"/>
    <w:rsid w:val="00EC39DF"/>
    <w:rsid w:val="00EC476E"/>
    <w:rsid w:val="00EC4F3C"/>
    <w:rsid w:val="00EC4FC2"/>
    <w:rsid w:val="00EC63FB"/>
    <w:rsid w:val="00EC6563"/>
    <w:rsid w:val="00EC6C7A"/>
    <w:rsid w:val="00EC7331"/>
    <w:rsid w:val="00EC75B6"/>
    <w:rsid w:val="00EC781A"/>
    <w:rsid w:val="00ED125B"/>
    <w:rsid w:val="00ED1F99"/>
    <w:rsid w:val="00ED4173"/>
    <w:rsid w:val="00ED4589"/>
    <w:rsid w:val="00ED5199"/>
    <w:rsid w:val="00ED5EEA"/>
    <w:rsid w:val="00ED60A5"/>
    <w:rsid w:val="00ED6174"/>
    <w:rsid w:val="00ED6BE1"/>
    <w:rsid w:val="00EE0515"/>
    <w:rsid w:val="00EE0F04"/>
    <w:rsid w:val="00EE11AD"/>
    <w:rsid w:val="00EE225F"/>
    <w:rsid w:val="00EE28F1"/>
    <w:rsid w:val="00EE2936"/>
    <w:rsid w:val="00EE2F73"/>
    <w:rsid w:val="00EE515B"/>
    <w:rsid w:val="00EE5706"/>
    <w:rsid w:val="00EE5F99"/>
    <w:rsid w:val="00EE6165"/>
    <w:rsid w:val="00EE712B"/>
    <w:rsid w:val="00EE7B86"/>
    <w:rsid w:val="00EF031F"/>
    <w:rsid w:val="00EF0E6C"/>
    <w:rsid w:val="00EF1276"/>
    <w:rsid w:val="00EF39E4"/>
    <w:rsid w:val="00EF3A19"/>
    <w:rsid w:val="00EF40B9"/>
    <w:rsid w:val="00EF58C1"/>
    <w:rsid w:val="00EF598F"/>
    <w:rsid w:val="00EF5A3E"/>
    <w:rsid w:val="00EF6405"/>
    <w:rsid w:val="00EF65A7"/>
    <w:rsid w:val="00EF68D3"/>
    <w:rsid w:val="00EF70C4"/>
    <w:rsid w:val="00EF70FE"/>
    <w:rsid w:val="00EF710B"/>
    <w:rsid w:val="00EF73F3"/>
    <w:rsid w:val="00EF7A7D"/>
    <w:rsid w:val="00F00E79"/>
    <w:rsid w:val="00F020C5"/>
    <w:rsid w:val="00F025FB"/>
    <w:rsid w:val="00F04434"/>
    <w:rsid w:val="00F051F7"/>
    <w:rsid w:val="00F0552B"/>
    <w:rsid w:val="00F05A80"/>
    <w:rsid w:val="00F061EB"/>
    <w:rsid w:val="00F06310"/>
    <w:rsid w:val="00F109B6"/>
    <w:rsid w:val="00F10C66"/>
    <w:rsid w:val="00F1189B"/>
    <w:rsid w:val="00F13310"/>
    <w:rsid w:val="00F14C65"/>
    <w:rsid w:val="00F16C27"/>
    <w:rsid w:val="00F174F9"/>
    <w:rsid w:val="00F17EEC"/>
    <w:rsid w:val="00F20BE1"/>
    <w:rsid w:val="00F20C2F"/>
    <w:rsid w:val="00F20D84"/>
    <w:rsid w:val="00F2115E"/>
    <w:rsid w:val="00F222BF"/>
    <w:rsid w:val="00F22A38"/>
    <w:rsid w:val="00F22FD1"/>
    <w:rsid w:val="00F23125"/>
    <w:rsid w:val="00F23545"/>
    <w:rsid w:val="00F23A56"/>
    <w:rsid w:val="00F24DC8"/>
    <w:rsid w:val="00F25571"/>
    <w:rsid w:val="00F27EE7"/>
    <w:rsid w:val="00F30F02"/>
    <w:rsid w:val="00F3261E"/>
    <w:rsid w:val="00F335B4"/>
    <w:rsid w:val="00F33C6A"/>
    <w:rsid w:val="00F33D55"/>
    <w:rsid w:val="00F34A44"/>
    <w:rsid w:val="00F34E3A"/>
    <w:rsid w:val="00F3588C"/>
    <w:rsid w:val="00F36FC5"/>
    <w:rsid w:val="00F37B83"/>
    <w:rsid w:val="00F40B49"/>
    <w:rsid w:val="00F4105B"/>
    <w:rsid w:val="00F413B8"/>
    <w:rsid w:val="00F4235D"/>
    <w:rsid w:val="00F42906"/>
    <w:rsid w:val="00F42E37"/>
    <w:rsid w:val="00F438FA"/>
    <w:rsid w:val="00F44A39"/>
    <w:rsid w:val="00F44DD6"/>
    <w:rsid w:val="00F4514F"/>
    <w:rsid w:val="00F4553E"/>
    <w:rsid w:val="00F46BF0"/>
    <w:rsid w:val="00F46FB8"/>
    <w:rsid w:val="00F47521"/>
    <w:rsid w:val="00F503CD"/>
    <w:rsid w:val="00F50EF1"/>
    <w:rsid w:val="00F532F7"/>
    <w:rsid w:val="00F5387A"/>
    <w:rsid w:val="00F5399C"/>
    <w:rsid w:val="00F540E8"/>
    <w:rsid w:val="00F548EF"/>
    <w:rsid w:val="00F5527D"/>
    <w:rsid w:val="00F556FA"/>
    <w:rsid w:val="00F559B2"/>
    <w:rsid w:val="00F55C49"/>
    <w:rsid w:val="00F55DCA"/>
    <w:rsid w:val="00F56601"/>
    <w:rsid w:val="00F56D77"/>
    <w:rsid w:val="00F57947"/>
    <w:rsid w:val="00F60997"/>
    <w:rsid w:val="00F61556"/>
    <w:rsid w:val="00F61FCD"/>
    <w:rsid w:val="00F62262"/>
    <w:rsid w:val="00F62858"/>
    <w:rsid w:val="00F62EFC"/>
    <w:rsid w:val="00F638FE"/>
    <w:rsid w:val="00F63ACB"/>
    <w:rsid w:val="00F64C58"/>
    <w:rsid w:val="00F65949"/>
    <w:rsid w:val="00F6628E"/>
    <w:rsid w:val="00F67079"/>
    <w:rsid w:val="00F708D7"/>
    <w:rsid w:val="00F709C8"/>
    <w:rsid w:val="00F710CE"/>
    <w:rsid w:val="00F71557"/>
    <w:rsid w:val="00F724E3"/>
    <w:rsid w:val="00F73446"/>
    <w:rsid w:val="00F73F4F"/>
    <w:rsid w:val="00F74682"/>
    <w:rsid w:val="00F74A92"/>
    <w:rsid w:val="00F75A14"/>
    <w:rsid w:val="00F76102"/>
    <w:rsid w:val="00F762B7"/>
    <w:rsid w:val="00F76C3C"/>
    <w:rsid w:val="00F76F7A"/>
    <w:rsid w:val="00F76FD3"/>
    <w:rsid w:val="00F8087D"/>
    <w:rsid w:val="00F83458"/>
    <w:rsid w:val="00F847BB"/>
    <w:rsid w:val="00F84B80"/>
    <w:rsid w:val="00F857C3"/>
    <w:rsid w:val="00F86782"/>
    <w:rsid w:val="00F874AC"/>
    <w:rsid w:val="00F90CB6"/>
    <w:rsid w:val="00F91740"/>
    <w:rsid w:val="00F91FD4"/>
    <w:rsid w:val="00F91FDD"/>
    <w:rsid w:val="00F921BD"/>
    <w:rsid w:val="00F9241E"/>
    <w:rsid w:val="00F92E10"/>
    <w:rsid w:val="00F92FBC"/>
    <w:rsid w:val="00F93A60"/>
    <w:rsid w:val="00F93D53"/>
    <w:rsid w:val="00F93F61"/>
    <w:rsid w:val="00F956D3"/>
    <w:rsid w:val="00F957DC"/>
    <w:rsid w:val="00F95EF5"/>
    <w:rsid w:val="00F96CEC"/>
    <w:rsid w:val="00F97218"/>
    <w:rsid w:val="00F976D3"/>
    <w:rsid w:val="00F97A60"/>
    <w:rsid w:val="00FA0344"/>
    <w:rsid w:val="00FA0488"/>
    <w:rsid w:val="00FA1880"/>
    <w:rsid w:val="00FA2D5E"/>
    <w:rsid w:val="00FA350A"/>
    <w:rsid w:val="00FA3CE3"/>
    <w:rsid w:val="00FA5643"/>
    <w:rsid w:val="00FA5ABF"/>
    <w:rsid w:val="00FA63EE"/>
    <w:rsid w:val="00FA6C46"/>
    <w:rsid w:val="00FA6DB2"/>
    <w:rsid w:val="00FA6E3C"/>
    <w:rsid w:val="00FB0E73"/>
    <w:rsid w:val="00FB0FFC"/>
    <w:rsid w:val="00FB1277"/>
    <w:rsid w:val="00FB15FC"/>
    <w:rsid w:val="00FB1B24"/>
    <w:rsid w:val="00FB1BBA"/>
    <w:rsid w:val="00FB2DD7"/>
    <w:rsid w:val="00FB3189"/>
    <w:rsid w:val="00FB3207"/>
    <w:rsid w:val="00FB3B6E"/>
    <w:rsid w:val="00FB3D9B"/>
    <w:rsid w:val="00FB4530"/>
    <w:rsid w:val="00FB51C7"/>
    <w:rsid w:val="00FB549C"/>
    <w:rsid w:val="00FB5676"/>
    <w:rsid w:val="00FB6177"/>
    <w:rsid w:val="00FB61C4"/>
    <w:rsid w:val="00FB69A3"/>
    <w:rsid w:val="00FB7A02"/>
    <w:rsid w:val="00FC022D"/>
    <w:rsid w:val="00FC1E7E"/>
    <w:rsid w:val="00FC2A57"/>
    <w:rsid w:val="00FC31F5"/>
    <w:rsid w:val="00FC3617"/>
    <w:rsid w:val="00FC3A77"/>
    <w:rsid w:val="00FC4CF1"/>
    <w:rsid w:val="00FC53F8"/>
    <w:rsid w:val="00FC5DFB"/>
    <w:rsid w:val="00FC614A"/>
    <w:rsid w:val="00FC69E9"/>
    <w:rsid w:val="00FC7EF0"/>
    <w:rsid w:val="00FD113F"/>
    <w:rsid w:val="00FD1586"/>
    <w:rsid w:val="00FD1A4D"/>
    <w:rsid w:val="00FD20C2"/>
    <w:rsid w:val="00FD2AAF"/>
    <w:rsid w:val="00FD3383"/>
    <w:rsid w:val="00FD39AE"/>
    <w:rsid w:val="00FD4883"/>
    <w:rsid w:val="00FD4921"/>
    <w:rsid w:val="00FD4AD4"/>
    <w:rsid w:val="00FD4C18"/>
    <w:rsid w:val="00FD57AC"/>
    <w:rsid w:val="00FD581A"/>
    <w:rsid w:val="00FD7589"/>
    <w:rsid w:val="00FD7DAF"/>
    <w:rsid w:val="00FE0086"/>
    <w:rsid w:val="00FE1212"/>
    <w:rsid w:val="00FE149A"/>
    <w:rsid w:val="00FE167C"/>
    <w:rsid w:val="00FE22B8"/>
    <w:rsid w:val="00FE2CBA"/>
    <w:rsid w:val="00FE2F82"/>
    <w:rsid w:val="00FE37B8"/>
    <w:rsid w:val="00FE5AD0"/>
    <w:rsid w:val="00FE7639"/>
    <w:rsid w:val="00FF06E8"/>
    <w:rsid w:val="00FF1135"/>
    <w:rsid w:val="00FF2A26"/>
    <w:rsid w:val="00FF347B"/>
    <w:rsid w:val="00FF3709"/>
    <w:rsid w:val="00FF38FC"/>
    <w:rsid w:val="00FF530E"/>
    <w:rsid w:val="00FF60BE"/>
    <w:rsid w:val="00FF6587"/>
    <w:rsid w:val="00FF7153"/>
    <w:rsid w:val="00FF7B3A"/>
    <w:rsid w:val="00FF7E6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3FAAC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AU" w:eastAsia="en-AU" w:bidi="ar-SA"/>
      </w:rPr>
    </w:rPrDefault>
    <w:pPrDefault/>
  </w:docDefaults>
  <w:latentStyles w:defLockedState="0" w:defUIPriority="89" w:defSemiHidden="0" w:defUnhideWhenUsed="0" w:defQFormat="0" w:count="376">
    <w:lsdException w:name="Normal" w:qFormat="1"/>
    <w:lsdException w:name="heading 1" w:uiPriority="0" w:qFormat="1"/>
    <w:lsdException w:name="heading 2" w:uiPriority="0" w:qFormat="1"/>
    <w:lsdException w:name="heading 3" w:uiPriority="0" w:qFormat="1"/>
    <w:lsdException w:name="heading 4" w:uiPriority="0"/>
    <w:lsdException w:name="heading 5" w:uiPriority="0"/>
    <w:lsdException w:name="heading 6" w:uiPriority="0"/>
    <w:lsdException w:name="heading 7" w:semiHidden="1" w:uiPriority="0" w:unhideWhenUsed="1"/>
    <w:lsdException w:name="heading 8" w:semiHidden="1" w:uiPriority="0" w:unhideWhenUsed="1"/>
    <w:lsdException w:name="heading 9" w:semiHidden="1" w:uiPriority="9" w:unhideWhenUsed="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99" w:unhideWhenUsed="1"/>
    <w:lsdException w:name="toc 5" w:semiHidden="1" w:uiPriority="99" w:unhideWhenUsed="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8"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7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79"/>
    <w:lsdException w:name="Body Text First Indent 2" w:semiHidden="1" w:uiPriority="79" w:unhideWhenUsed="1"/>
    <w:lsdException w:name="Note Heading" w:semiHidden="1" w:unhideWhenUsed="1"/>
    <w:lsdException w:name="Body Text 2" w:semiHidden="1" w:uiPriority="79" w:unhideWhenUsed="1"/>
    <w:lsdException w:name="Body Text 3" w:semiHidden="1" w:uiPriority="79" w:unhideWhenUsed="1"/>
    <w:lsdException w:name="Body Text Indent 2" w:semiHidden="1" w:uiPriority="79" w:unhideWhenUsed="1"/>
    <w:lsdException w:name="Body Text Indent 3" w:semiHidden="1" w:uiPriority="79"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uiPriority="5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59" w:unhideWhenUsed="1"/>
    <w:lsdException w:name="Table Simple 2" w:semiHidden="1" w:uiPriority="59" w:unhideWhenUsed="1"/>
    <w:lsdException w:name="Table Simple 3" w:semiHidden="1" w:uiPriority="59" w:unhideWhenUsed="1"/>
    <w:lsdException w:name="Table Classic 1" w:semiHidden="1" w:uiPriority="59" w:unhideWhenUsed="1"/>
    <w:lsdException w:name="Table Classic 2" w:semiHidden="1" w:uiPriority="59" w:unhideWhenUsed="1"/>
    <w:lsdException w:name="Table Classic 3" w:semiHidden="1" w:uiPriority="59" w:unhideWhenUsed="1"/>
    <w:lsdException w:name="Table Classic 4" w:semiHidden="1" w:uiPriority="59" w:unhideWhenUsed="1"/>
    <w:lsdException w:name="Table Colorful 1" w:semiHidden="1" w:uiPriority="59" w:unhideWhenUsed="1"/>
    <w:lsdException w:name="Table Colorful 2" w:semiHidden="1" w:uiPriority="59" w:unhideWhenUsed="1"/>
    <w:lsdException w:name="Table Colorful 3" w:semiHidden="1" w:uiPriority="59" w:unhideWhenUsed="1"/>
    <w:lsdException w:name="Table Columns 1" w:semiHidden="1" w:uiPriority="59" w:unhideWhenUsed="1"/>
    <w:lsdException w:name="Table Columns 2" w:semiHidden="1" w:uiPriority="59" w:unhideWhenUsed="1"/>
    <w:lsdException w:name="Table Columns 3" w:semiHidden="1" w:uiPriority="59" w:unhideWhenUsed="1"/>
    <w:lsdException w:name="Table Columns 4" w:semiHidden="1" w:uiPriority="59" w:unhideWhenUsed="1"/>
    <w:lsdException w:name="Table Columns 5" w:semiHidden="1" w:uiPriority="59" w:unhideWhenUsed="1"/>
    <w:lsdException w:name="Table Grid 1" w:semiHidden="1" w:uiPriority="59" w:unhideWhenUsed="1"/>
    <w:lsdException w:name="Table Grid 2" w:semiHidden="1" w:uiPriority="59" w:unhideWhenUsed="1"/>
    <w:lsdException w:name="Table Grid 3" w:semiHidden="1" w:uiPriority="59" w:unhideWhenUsed="1"/>
    <w:lsdException w:name="Table Grid 4" w:semiHidden="1" w:uiPriority="59" w:unhideWhenUsed="1"/>
    <w:lsdException w:name="Table Grid 5" w:semiHidden="1" w:uiPriority="59" w:unhideWhenUsed="1"/>
    <w:lsdException w:name="Table Grid 6" w:semiHidden="1" w:uiPriority="59" w:unhideWhenUsed="1"/>
    <w:lsdException w:name="Table Grid 7" w:semiHidden="1" w:uiPriority="59" w:unhideWhenUsed="1"/>
    <w:lsdException w:name="Table Grid 8" w:semiHidden="1" w:uiPriority="59" w:unhideWhenUsed="1"/>
    <w:lsdException w:name="Table List 1" w:semiHidden="1" w:uiPriority="59" w:unhideWhenUsed="1"/>
    <w:lsdException w:name="Table List 2" w:semiHidden="1" w:uiPriority="59" w:unhideWhenUsed="1"/>
    <w:lsdException w:name="Table List 3" w:semiHidden="1" w:uiPriority="59" w:unhideWhenUsed="1"/>
    <w:lsdException w:name="Table List 4" w:semiHidden="1" w:uiPriority="59" w:unhideWhenUsed="1"/>
    <w:lsdException w:name="Table List 5" w:semiHidden="1" w:uiPriority="59" w:unhideWhenUsed="1"/>
    <w:lsdException w:name="Table List 6" w:semiHidden="1" w:uiPriority="59" w:unhideWhenUsed="1"/>
    <w:lsdException w:name="Table List 7" w:semiHidden="1" w:uiPriority="59" w:unhideWhenUsed="1"/>
    <w:lsdException w:name="Table List 8" w:semiHidden="1" w:uiPriority="59" w:unhideWhenUsed="1"/>
    <w:lsdException w:name="Table 3D effects 1" w:semiHidden="1" w:uiPriority="59" w:unhideWhenUsed="1"/>
    <w:lsdException w:name="Table 3D effects 2" w:semiHidden="1" w:uiPriority="59" w:unhideWhenUsed="1"/>
    <w:lsdException w:name="Table 3D effects 3" w:semiHidden="1" w:uiPriority="59" w:unhideWhenUsed="1"/>
    <w:lsdException w:name="Table Contemporary" w:semiHidden="1" w:uiPriority="59" w:unhideWhenUsed="1"/>
    <w:lsdException w:name="Table Elegant" w:semiHidden="1" w:uiPriority="59" w:unhideWhenUsed="1"/>
    <w:lsdException w:name="Table Professional" w:semiHidden="1" w:uiPriority="59" w:unhideWhenUsed="1"/>
    <w:lsdException w:name="Table Subtle 1" w:semiHidden="1" w:uiPriority="59" w:unhideWhenUsed="1"/>
    <w:lsdException w:name="Table Subtle 2" w:semiHidden="1" w:uiPriority="59" w:unhideWhenUsed="1"/>
    <w:lsdException w:name="Table Web 1" w:semiHidden="1" w:uiPriority="59" w:unhideWhenUsed="1"/>
    <w:lsdException w:name="Table Web 2" w:semiHidden="1" w:uiPriority="59" w:unhideWhenUsed="1"/>
    <w:lsdException w:name="Table Web 3" w:uiPriority="59"/>
    <w:lsdException w:name="Balloon Text" w:semiHidden="1" w:unhideWhenUsed="1"/>
    <w:lsdException w:name="Table Grid" w:uiPriority="0"/>
    <w:lsdException w:name="Table Theme" w:uiPriority="59"/>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7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99" w:qFormat="1"/>
    <w:lsdException w:name="Subtle Reference" w:qFormat="1"/>
    <w:lsdException w:name="Intense Reference" w:uiPriority="74" w:qFormat="1"/>
    <w:lsdException w:name="Book Title" w:uiPriority="74"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89"/>
    <w:qFormat/>
    <w:rsid w:val="00BB13FF"/>
    <w:pPr>
      <w:spacing w:line="288" w:lineRule="auto"/>
    </w:pPr>
    <w:rPr>
      <w:rFonts w:ascii="Avenir Next" w:hAnsi="Avenir Next"/>
      <w:bCs/>
      <w:sz w:val="22"/>
      <w:szCs w:val="24"/>
    </w:rPr>
  </w:style>
  <w:style w:type="paragraph" w:styleId="Heading1">
    <w:name w:val="heading 1"/>
    <w:next w:val="Body"/>
    <w:autoRedefine/>
    <w:qFormat/>
    <w:rsid w:val="001504F4"/>
    <w:pPr>
      <w:keepNext/>
      <w:keepLines/>
      <w:numPr>
        <w:numId w:val="15"/>
      </w:numPr>
      <w:spacing w:before="240" w:after="240"/>
      <w:outlineLvl w:val="0"/>
    </w:pPr>
    <w:rPr>
      <w:rFonts w:ascii="Avenir Next" w:eastAsia="Times New Roman" w:hAnsi="Avenir Next" w:cs="Arial"/>
      <w:b/>
      <w:bCs/>
      <w:color w:val="92D050"/>
      <w:spacing w:val="8"/>
      <w:sz w:val="36"/>
      <w:szCs w:val="28"/>
      <w:lang w:val="en-GB" w:eastAsia="ja-JP"/>
    </w:rPr>
  </w:style>
  <w:style w:type="paragraph" w:styleId="Heading2">
    <w:name w:val="heading 2"/>
    <w:basedOn w:val="Heading1"/>
    <w:next w:val="Normal"/>
    <w:qFormat/>
    <w:rsid w:val="001504F4"/>
    <w:pPr>
      <w:numPr>
        <w:ilvl w:val="1"/>
      </w:numPr>
      <w:outlineLvl w:val="1"/>
    </w:pPr>
    <w:rPr>
      <w:iCs/>
      <w:color w:val="737373"/>
      <w:sz w:val="28"/>
      <w:szCs w:val="22"/>
    </w:rPr>
  </w:style>
  <w:style w:type="paragraph" w:styleId="Heading3">
    <w:name w:val="heading 3"/>
    <w:basedOn w:val="Heading1"/>
    <w:next w:val="Normal"/>
    <w:qFormat/>
    <w:rsid w:val="001504F4"/>
    <w:pPr>
      <w:numPr>
        <w:ilvl w:val="2"/>
      </w:numPr>
      <w:outlineLvl w:val="2"/>
    </w:pPr>
    <w:rPr>
      <w:bCs w:val="0"/>
      <w:iCs/>
      <w:color w:val="737373"/>
      <w:sz w:val="22"/>
    </w:rPr>
  </w:style>
  <w:style w:type="paragraph" w:styleId="Heading4">
    <w:name w:val="heading 4"/>
    <w:basedOn w:val="Heading3"/>
    <w:next w:val="Normal"/>
    <w:rsid w:val="00826683"/>
    <w:pPr>
      <w:numPr>
        <w:ilvl w:val="3"/>
      </w:numPr>
      <w:ind w:left="375"/>
      <w:outlineLvl w:val="3"/>
    </w:pPr>
    <w:rPr>
      <w:b w:val="0"/>
      <w:iCs w:val="0"/>
      <w:color w:val="000000"/>
      <w:sz w:val="20"/>
    </w:rPr>
  </w:style>
  <w:style w:type="paragraph" w:styleId="Heading5">
    <w:name w:val="heading 5"/>
    <w:basedOn w:val="Heading4"/>
    <w:next w:val="Normal"/>
    <w:rsid w:val="00826683"/>
    <w:pPr>
      <w:numPr>
        <w:ilvl w:val="4"/>
      </w:numPr>
      <w:ind w:left="375"/>
      <w:outlineLvl w:val="4"/>
    </w:pPr>
    <w:rPr>
      <w:b/>
      <w:bCs/>
      <w:iCs/>
      <w:spacing w:val="20"/>
    </w:rPr>
  </w:style>
  <w:style w:type="paragraph" w:styleId="Heading6">
    <w:name w:val="heading 6"/>
    <w:basedOn w:val="Heading5"/>
    <w:next w:val="Normal"/>
    <w:unhideWhenUsed/>
    <w:rsid w:val="00826683"/>
    <w:pPr>
      <w:numPr>
        <w:ilvl w:val="5"/>
      </w:numPr>
      <w:ind w:left="375"/>
      <w:outlineLvl w:val="5"/>
    </w:pPr>
    <w:rPr>
      <w:color w:val="737373"/>
    </w:rPr>
  </w:style>
  <w:style w:type="paragraph" w:styleId="Heading7">
    <w:name w:val="heading 7"/>
    <w:basedOn w:val="Heading6"/>
    <w:next w:val="Normal"/>
    <w:unhideWhenUsed/>
    <w:rsid w:val="00826683"/>
    <w:pPr>
      <w:numPr>
        <w:ilvl w:val="6"/>
      </w:numPr>
      <w:ind w:left="375"/>
      <w:outlineLvl w:val="6"/>
    </w:pPr>
  </w:style>
  <w:style w:type="paragraph" w:styleId="Heading8">
    <w:name w:val="heading 8"/>
    <w:basedOn w:val="Heading7"/>
    <w:next w:val="Normal"/>
    <w:unhideWhenUsed/>
    <w:rsid w:val="00826683"/>
    <w:pPr>
      <w:numPr>
        <w:ilvl w:val="7"/>
      </w:numPr>
      <w:ind w:left="375"/>
      <w:outlineLvl w:val="7"/>
    </w:pPr>
    <w:rPr>
      <w:iCs w:val="0"/>
    </w:rPr>
  </w:style>
  <w:style w:type="paragraph" w:styleId="Heading9">
    <w:name w:val="heading 9"/>
    <w:basedOn w:val="Normal"/>
    <w:next w:val="Normal"/>
    <w:uiPriority w:val="9"/>
    <w:unhideWhenUsed/>
    <w:rsid w:val="00826683"/>
    <w:pPr>
      <w:numPr>
        <w:ilvl w:val="8"/>
        <w:numId w:val="4"/>
      </w:numPr>
      <w:spacing w:before="24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89"/>
    <w:semiHidden/>
    <w:rsid w:val="00826683"/>
    <w:rPr>
      <w:rFonts w:ascii="Tahoma" w:hAnsi="Tahoma"/>
      <w:sz w:val="16"/>
      <w:szCs w:val="16"/>
    </w:rPr>
  </w:style>
  <w:style w:type="character" w:customStyle="1" w:styleId="BalloonTextChar">
    <w:name w:val="Balloon Text Char"/>
    <w:link w:val="BalloonText"/>
    <w:uiPriority w:val="89"/>
    <w:semiHidden/>
    <w:rsid w:val="00826683"/>
    <w:rPr>
      <w:rFonts w:ascii="Tahoma" w:hAnsi="Tahoma"/>
      <w:bCs/>
      <w:color w:val="737373"/>
      <w:spacing w:val="10"/>
      <w:kern w:val="32"/>
      <w:sz w:val="16"/>
      <w:szCs w:val="16"/>
    </w:rPr>
  </w:style>
  <w:style w:type="paragraph" w:styleId="Bibliography">
    <w:name w:val="Bibliography"/>
    <w:basedOn w:val="Normal"/>
    <w:next w:val="Normal"/>
    <w:uiPriority w:val="89"/>
    <w:semiHidden/>
    <w:rsid w:val="00826683"/>
  </w:style>
  <w:style w:type="paragraph" w:styleId="BlockText">
    <w:name w:val="Block Text"/>
    <w:basedOn w:val="Normal"/>
    <w:uiPriority w:val="89"/>
    <w:semiHidden/>
    <w:rsid w:val="00826683"/>
    <w:pPr>
      <w:spacing w:after="120"/>
      <w:ind w:left="1440" w:right="1440"/>
    </w:pPr>
  </w:style>
  <w:style w:type="paragraph" w:styleId="BodyText">
    <w:name w:val="Body Text"/>
    <w:basedOn w:val="Normal"/>
    <w:link w:val="BodyTextChar"/>
    <w:uiPriority w:val="99"/>
    <w:rsid w:val="00826683"/>
    <w:pPr>
      <w:spacing w:after="120"/>
    </w:pPr>
  </w:style>
  <w:style w:type="character" w:customStyle="1" w:styleId="BodyTextChar">
    <w:name w:val="Body Text Char"/>
    <w:link w:val="BodyText"/>
    <w:uiPriority w:val="99"/>
    <w:rsid w:val="00826683"/>
    <w:rPr>
      <w:rFonts w:ascii="Arial" w:hAnsi="Arial"/>
      <w:bCs/>
      <w:color w:val="737373"/>
      <w:spacing w:val="10"/>
      <w:kern w:val="32"/>
    </w:rPr>
  </w:style>
  <w:style w:type="paragraph" w:styleId="BodyText2">
    <w:name w:val="Body Text 2"/>
    <w:basedOn w:val="Normal"/>
    <w:link w:val="BodyText2Char"/>
    <w:uiPriority w:val="79"/>
    <w:semiHidden/>
    <w:rsid w:val="00826683"/>
    <w:pPr>
      <w:spacing w:after="120" w:line="480" w:lineRule="auto"/>
    </w:pPr>
  </w:style>
  <w:style w:type="character" w:customStyle="1" w:styleId="BodyText2Char">
    <w:name w:val="Body Text 2 Char"/>
    <w:link w:val="BodyText2"/>
    <w:uiPriority w:val="79"/>
    <w:semiHidden/>
    <w:rsid w:val="00826683"/>
    <w:rPr>
      <w:rFonts w:ascii="Arial" w:hAnsi="Arial"/>
      <w:bCs/>
      <w:color w:val="737373"/>
      <w:spacing w:val="10"/>
      <w:kern w:val="32"/>
    </w:rPr>
  </w:style>
  <w:style w:type="paragraph" w:styleId="BodyText3">
    <w:name w:val="Body Text 3"/>
    <w:basedOn w:val="Normal"/>
    <w:link w:val="BodyText3Char"/>
    <w:uiPriority w:val="79"/>
    <w:semiHidden/>
    <w:rsid w:val="00826683"/>
    <w:pPr>
      <w:spacing w:after="120"/>
    </w:pPr>
    <w:rPr>
      <w:sz w:val="16"/>
      <w:szCs w:val="16"/>
    </w:rPr>
  </w:style>
  <w:style w:type="character" w:customStyle="1" w:styleId="BodyText3Char">
    <w:name w:val="Body Text 3 Char"/>
    <w:link w:val="BodyText3"/>
    <w:uiPriority w:val="79"/>
    <w:semiHidden/>
    <w:rsid w:val="00826683"/>
    <w:rPr>
      <w:rFonts w:ascii="Arial" w:hAnsi="Arial"/>
      <w:bCs/>
      <w:color w:val="737373"/>
      <w:spacing w:val="10"/>
      <w:kern w:val="32"/>
      <w:sz w:val="16"/>
      <w:szCs w:val="16"/>
    </w:rPr>
  </w:style>
  <w:style w:type="paragraph" w:styleId="BodyTextFirstIndent">
    <w:name w:val="Body Text First Indent"/>
    <w:basedOn w:val="BodyText"/>
    <w:link w:val="BodyTextFirstIndentChar"/>
    <w:uiPriority w:val="79"/>
    <w:semiHidden/>
    <w:rsid w:val="00826683"/>
    <w:pPr>
      <w:ind w:firstLine="210"/>
    </w:pPr>
  </w:style>
  <w:style w:type="character" w:customStyle="1" w:styleId="BodyTextFirstIndentChar">
    <w:name w:val="Body Text First Indent Char"/>
    <w:link w:val="BodyTextFirstIndent"/>
    <w:uiPriority w:val="79"/>
    <w:semiHidden/>
    <w:rsid w:val="00826683"/>
  </w:style>
  <w:style w:type="paragraph" w:styleId="BodyTextIndent">
    <w:name w:val="Body Text Indent"/>
    <w:basedOn w:val="Normal"/>
    <w:link w:val="BodyTextIndentChar"/>
    <w:uiPriority w:val="79"/>
    <w:semiHidden/>
    <w:rsid w:val="00826683"/>
    <w:pPr>
      <w:spacing w:after="120"/>
      <w:ind w:left="283"/>
    </w:pPr>
  </w:style>
  <w:style w:type="character" w:customStyle="1" w:styleId="BodyTextIndentChar">
    <w:name w:val="Body Text Indent Char"/>
    <w:link w:val="BodyTextIndent"/>
    <w:uiPriority w:val="79"/>
    <w:semiHidden/>
    <w:rsid w:val="00826683"/>
    <w:rPr>
      <w:rFonts w:ascii="Arial" w:hAnsi="Arial"/>
      <w:bCs/>
      <w:color w:val="737373"/>
      <w:spacing w:val="10"/>
      <w:kern w:val="32"/>
    </w:rPr>
  </w:style>
  <w:style w:type="paragraph" w:styleId="BodyTextFirstIndent2">
    <w:name w:val="Body Text First Indent 2"/>
    <w:basedOn w:val="BodyTextIndent"/>
    <w:link w:val="BodyTextFirstIndent2Char"/>
    <w:uiPriority w:val="79"/>
    <w:semiHidden/>
    <w:rsid w:val="00826683"/>
    <w:pPr>
      <w:ind w:firstLine="210"/>
    </w:pPr>
  </w:style>
  <w:style w:type="character" w:customStyle="1" w:styleId="BodyTextFirstIndent2Char">
    <w:name w:val="Body Text First Indent 2 Char"/>
    <w:link w:val="BodyTextFirstIndent2"/>
    <w:uiPriority w:val="79"/>
    <w:semiHidden/>
    <w:rsid w:val="00826683"/>
    <w:rPr>
      <w:rFonts w:ascii="Arial" w:hAnsi="Arial"/>
      <w:bCs/>
      <w:color w:val="737373"/>
      <w:spacing w:val="10"/>
      <w:kern w:val="32"/>
    </w:rPr>
  </w:style>
  <w:style w:type="paragraph" w:styleId="BodyTextIndent2">
    <w:name w:val="Body Text Indent 2"/>
    <w:basedOn w:val="Normal"/>
    <w:link w:val="BodyTextIndent2Char"/>
    <w:uiPriority w:val="79"/>
    <w:semiHidden/>
    <w:rsid w:val="00826683"/>
    <w:pPr>
      <w:spacing w:after="120" w:line="480" w:lineRule="auto"/>
      <w:ind w:left="283"/>
    </w:pPr>
  </w:style>
  <w:style w:type="character" w:customStyle="1" w:styleId="BodyTextIndent2Char">
    <w:name w:val="Body Text Indent 2 Char"/>
    <w:link w:val="BodyTextIndent2"/>
    <w:uiPriority w:val="79"/>
    <w:semiHidden/>
    <w:rsid w:val="00826683"/>
    <w:rPr>
      <w:rFonts w:ascii="Arial" w:hAnsi="Arial"/>
      <w:bCs/>
      <w:color w:val="737373"/>
      <w:spacing w:val="10"/>
      <w:kern w:val="32"/>
    </w:rPr>
  </w:style>
  <w:style w:type="paragraph" w:styleId="BodyTextIndent3">
    <w:name w:val="Body Text Indent 3"/>
    <w:basedOn w:val="Normal"/>
    <w:link w:val="BodyTextIndent3Char"/>
    <w:uiPriority w:val="79"/>
    <w:semiHidden/>
    <w:rsid w:val="00826683"/>
    <w:pPr>
      <w:spacing w:after="120"/>
      <w:ind w:left="283"/>
    </w:pPr>
    <w:rPr>
      <w:sz w:val="16"/>
      <w:szCs w:val="16"/>
    </w:rPr>
  </w:style>
  <w:style w:type="character" w:customStyle="1" w:styleId="BodyTextIndent3Char">
    <w:name w:val="Body Text Indent 3 Char"/>
    <w:link w:val="BodyTextIndent3"/>
    <w:uiPriority w:val="79"/>
    <w:semiHidden/>
    <w:rsid w:val="00826683"/>
    <w:rPr>
      <w:rFonts w:ascii="Arial" w:hAnsi="Arial"/>
      <w:bCs/>
      <w:color w:val="737373"/>
      <w:spacing w:val="10"/>
      <w:kern w:val="32"/>
      <w:sz w:val="16"/>
      <w:szCs w:val="16"/>
    </w:rPr>
  </w:style>
  <w:style w:type="paragraph" w:styleId="Caption">
    <w:name w:val="caption"/>
    <w:aliases w:val="Caption DD Grey Indent"/>
    <w:basedOn w:val="Normal"/>
    <w:next w:val="Normal"/>
    <w:uiPriority w:val="35"/>
    <w:qFormat/>
    <w:rsid w:val="00F91FD4"/>
    <w:pPr>
      <w:jc w:val="center"/>
    </w:pPr>
    <w:rPr>
      <w:rFonts w:ascii="Avenir Next Medium" w:hAnsi="Avenir Next Medium"/>
      <w:bCs w:val="0"/>
      <w:sz w:val="20"/>
    </w:rPr>
  </w:style>
  <w:style w:type="paragraph" w:styleId="Closing">
    <w:name w:val="Closing"/>
    <w:basedOn w:val="Normal"/>
    <w:link w:val="ClosingChar"/>
    <w:uiPriority w:val="89"/>
    <w:semiHidden/>
    <w:rsid w:val="00826683"/>
    <w:pPr>
      <w:ind w:left="4252"/>
    </w:pPr>
  </w:style>
  <w:style w:type="character" w:customStyle="1" w:styleId="ClosingChar">
    <w:name w:val="Closing Char"/>
    <w:link w:val="Closing"/>
    <w:uiPriority w:val="89"/>
    <w:semiHidden/>
    <w:rsid w:val="00826683"/>
    <w:rPr>
      <w:rFonts w:ascii="Arial" w:hAnsi="Arial"/>
      <w:bCs/>
      <w:color w:val="737373"/>
      <w:spacing w:val="10"/>
      <w:kern w:val="32"/>
    </w:rPr>
  </w:style>
  <w:style w:type="character" w:styleId="CommentReference">
    <w:name w:val="annotation reference"/>
    <w:uiPriority w:val="89"/>
    <w:semiHidden/>
    <w:rsid w:val="00826683"/>
    <w:rPr>
      <w:sz w:val="16"/>
      <w:szCs w:val="16"/>
    </w:rPr>
  </w:style>
  <w:style w:type="paragraph" w:styleId="Date">
    <w:name w:val="Date"/>
    <w:basedOn w:val="Normal"/>
    <w:next w:val="Normal"/>
    <w:link w:val="DateChar"/>
    <w:uiPriority w:val="89"/>
    <w:semiHidden/>
    <w:rsid w:val="00826683"/>
  </w:style>
  <w:style w:type="character" w:customStyle="1" w:styleId="DateChar">
    <w:name w:val="Date Char"/>
    <w:link w:val="Date"/>
    <w:uiPriority w:val="89"/>
    <w:semiHidden/>
    <w:rsid w:val="00826683"/>
    <w:rPr>
      <w:rFonts w:ascii="Arial" w:hAnsi="Arial"/>
      <w:bCs/>
      <w:color w:val="737373"/>
      <w:spacing w:val="10"/>
      <w:kern w:val="32"/>
    </w:rPr>
  </w:style>
  <w:style w:type="paragraph" w:customStyle="1" w:styleId="Documentinfo">
    <w:name w:val="Document info"/>
    <w:basedOn w:val="Body"/>
    <w:next w:val="Body"/>
    <w:uiPriority w:val="89"/>
    <w:qFormat/>
    <w:rsid w:val="004A6FF0"/>
    <w:rPr>
      <w:rFonts w:ascii="Avenir Next Condensed" w:hAnsi="Avenir Next Condensed"/>
      <w:b/>
      <w:color w:val="808080" w:themeColor="background1" w:themeShade="80"/>
      <w:sz w:val="26"/>
      <w:szCs w:val="26"/>
    </w:rPr>
  </w:style>
  <w:style w:type="table" w:customStyle="1" w:styleId="Zimbani">
    <w:name w:val="Zimbani"/>
    <w:basedOn w:val="TableNormal"/>
    <w:uiPriority w:val="99"/>
    <w:rsid w:val="00904FF0"/>
    <w:rPr>
      <w:rFonts w:ascii="Avenir Next" w:eastAsia="Times New Roman" w:hAnsi="Avenir Next"/>
    </w:rPr>
    <w:tblPr>
      <w:tblStyleRowBandSize w:val="1"/>
    </w:tblPr>
    <w:tblStylePr w:type="firstRow">
      <w:rPr>
        <w:rFonts w:ascii="Avenir Next" w:hAnsi="Avenir Next"/>
        <w:b/>
      </w:rPr>
      <w:tblPr/>
      <w:trPr>
        <w:tblHeader/>
      </w:trPr>
      <w:tcPr>
        <w:shd w:val="clear" w:color="auto" w:fill="BEDBAA"/>
      </w:tcPr>
    </w:tblStylePr>
    <w:tblStylePr w:type="band1Horz">
      <w:tblPr/>
      <w:tcPr>
        <w:shd w:val="clear" w:color="auto" w:fill="F0F0F0"/>
      </w:tcPr>
    </w:tblStylePr>
    <w:tblStylePr w:type="band2Horz">
      <w:tblPr/>
      <w:tcPr>
        <w:shd w:val="clear" w:color="auto" w:fill="D4D4D4"/>
      </w:tcPr>
    </w:tblStylePr>
  </w:style>
  <w:style w:type="table" w:customStyle="1" w:styleId="Zimbani2">
    <w:name w:val="Zimbani2"/>
    <w:basedOn w:val="TableNormal"/>
    <w:uiPriority w:val="99"/>
    <w:rsid w:val="00984576"/>
    <w:tblPr/>
    <w:tcPr>
      <w:shd w:val="clear" w:color="auto" w:fill="0275D8"/>
    </w:tcPr>
  </w:style>
  <w:style w:type="paragraph" w:styleId="DocumentMap">
    <w:name w:val="Document Map"/>
    <w:basedOn w:val="Normal"/>
    <w:link w:val="DocumentMapChar"/>
    <w:uiPriority w:val="89"/>
    <w:semiHidden/>
    <w:rsid w:val="00826683"/>
    <w:pPr>
      <w:shd w:val="clear" w:color="auto" w:fill="000080"/>
    </w:pPr>
    <w:rPr>
      <w:rFonts w:ascii="Tahoma" w:hAnsi="Tahoma"/>
    </w:rPr>
  </w:style>
  <w:style w:type="character" w:customStyle="1" w:styleId="DocumentMapChar">
    <w:name w:val="Document Map Char"/>
    <w:link w:val="DocumentMap"/>
    <w:uiPriority w:val="89"/>
    <w:semiHidden/>
    <w:rsid w:val="00826683"/>
    <w:rPr>
      <w:rFonts w:ascii="Tahoma" w:hAnsi="Tahoma"/>
      <w:bCs/>
      <w:color w:val="737373"/>
      <w:spacing w:val="10"/>
      <w:kern w:val="32"/>
      <w:shd w:val="clear" w:color="auto" w:fill="000080"/>
    </w:rPr>
  </w:style>
  <w:style w:type="paragraph" w:styleId="EmailSignature">
    <w:name w:val="E-mail Signature"/>
    <w:basedOn w:val="Normal"/>
    <w:link w:val="EmailSignatureChar"/>
    <w:uiPriority w:val="89"/>
    <w:semiHidden/>
    <w:rsid w:val="00826683"/>
  </w:style>
  <w:style w:type="character" w:customStyle="1" w:styleId="EmailSignatureChar">
    <w:name w:val="Email Signature Char"/>
    <w:link w:val="EmailSignature"/>
    <w:uiPriority w:val="89"/>
    <w:semiHidden/>
    <w:rsid w:val="00826683"/>
    <w:rPr>
      <w:rFonts w:ascii="Arial" w:hAnsi="Arial"/>
      <w:bCs/>
      <w:color w:val="737373"/>
      <w:spacing w:val="10"/>
      <w:kern w:val="32"/>
    </w:rPr>
  </w:style>
  <w:style w:type="character" w:styleId="Emphasis">
    <w:name w:val="Emphasis"/>
    <w:uiPriority w:val="20"/>
    <w:qFormat/>
    <w:rsid w:val="00826683"/>
    <w:rPr>
      <w:i/>
      <w:iCs/>
    </w:rPr>
  </w:style>
  <w:style w:type="character" w:styleId="EndnoteReference">
    <w:name w:val="endnote reference"/>
    <w:uiPriority w:val="89"/>
    <w:semiHidden/>
    <w:rsid w:val="00826683"/>
    <w:rPr>
      <w:rFonts w:ascii="Arial" w:hAnsi="Arial"/>
      <w:i/>
      <w:color w:val="737373"/>
      <w:spacing w:val="10"/>
      <w:sz w:val="18"/>
      <w:szCs w:val="20"/>
      <w:vertAlign w:val="superscript"/>
    </w:rPr>
  </w:style>
  <w:style w:type="paragraph" w:styleId="EndnoteText">
    <w:name w:val="endnote text"/>
    <w:link w:val="EndnoteTextChar"/>
    <w:uiPriority w:val="89"/>
    <w:semiHidden/>
    <w:rsid w:val="00826683"/>
    <w:rPr>
      <w:rFonts w:ascii="Arial" w:hAnsi="Arial"/>
      <w:i/>
      <w:color w:val="737373"/>
      <w:spacing w:val="10"/>
      <w:sz w:val="18"/>
      <w:szCs w:val="18"/>
      <w:lang w:eastAsia="en-US"/>
    </w:rPr>
  </w:style>
  <w:style w:type="character" w:customStyle="1" w:styleId="EndnoteTextChar">
    <w:name w:val="Endnote Text Char"/>
    <w:link w:val="EndnoteText"/>
    <w:uiPriority w:val="89"/>
    <w:semiHidden/>
    <w:rsid w:val="00826683"/>
    <w:rPr>
      <w:rFonts w:ascii="Arial" w:hAnsi="Arial"/>
      <w:i/>
      <w:color w:val="737373"/>
      <w:spacing w:val="10"/>
      <w:sz w:val="18"/>
      <w:szCs w:val="18"/>
      <w:lang w:eastAsia="en-US" w:bidi="ar-SA"/>
    </w:rPr>
  </w:style>
  <w:style w:type="paragraph" w:styleId="EnvelopeAddress">
    <w:name w:val="envelope address"/>
    <w:basedOn w:val="Normal"/>
    <w:uiPriority w:val="89"/>
    <w:semiHidden/>
    <w:rsid w:val="00826683"/>
    <w:pPr>
      <w:framePr w:w="7920" w:h="1980" w:hRule="exact" w:hSpace="180" w:wrap="auto" w:hAnchor="page" w:xAlign="center" w:yAlign="bottom"/>
      <w:ind w:left="2880"/>
    </w:pPr>
  </w:style>
  <w:style w:type="paragraph" w:styleId="EnvelopeReturn">
    <w:name w:val="envelope return"/>
    <w:basedOn w:val="Normal"/>
    <w:uiPriority w:val="89"/>
    <w:semiHidden/>
    <w:rsid w:val="00826683"/>
  </w:style>
  <w:style w:type="character" w:styleId="FollowedHyperlink">
    <w:name w:val="FollowedHyperlink"/>
    <w:uiPriority w:val="89"/>
    <w:semiHidden/>
    <w:rsid w:val="00826683"/>
    <w:rPr>
      <w:color w:val="AB218E"/>
      <w:u w:val="single"/>
    </w:rPr>
  </w:style>
  <w:style w:type="paragraph" w:styleId="Footer">
    <w:name w:val="footer"/>
    <w:link w:val="FooterChar"/>
    <w:uiPriority w:val="99"/>
    <w:unhideWhenUsed/>
    <w:rsid w:val="00826683"/>
    <w:pPr>
      <w:tabs>
        <w:tab w:val="right" w:pos="9072"/>
      </w:tabs>
    </w:pPr>
    <w:rPr>
      <w:rFonts w:ascii="Arial Bold" w:eastAsia="Times New Roman" w:hAnsi="Arial Bold"/>
      <w:b/>
      <w:noProof/>
      <w:color w:val="66BC29"/>
      <w:spacing w:val="10"/>
      <w:sz w:val="18"/>
      <w:szCs w:val="18"/>
      <w:lang w:eastAsia="en-ZA"/>
    </w:rPr>
  </w:style>
  <w:style w:type="character" w:customStyle="1" w:styleId="FooterChar">
    <w:name w:val="Footer Char"/>
    <w:link w:val="Footer"/>
    <w:uiPriority w:val="99"/>
    <w:rsid w:val="00826683"/>
    <w:rPr>
      <w:rFonts w:ascii="Arial Bold" w:hAnsi="Arial Bold"/>
      <w:b/>
      <w:noProof/>
      <w:color w:val="66BC29"/>
      <w:spacing w:val="10"/>
      <w:sz w:val="18"/>
      <w:szCs w:val="18"/>
      <w:lang w:eastAsia="en-ZA" w:bidi="ar-SA"/>
    </w:rPr>
  </w:style>
  <w:style w:type="character" w:styleId="FootnoteReference">
    <w:name w:val="footnote reference"/>
    <w:uiPriority w:val="89"/>
    <w:semiHidden/>
    <w:rsid w:val="00826683"/>
    <w:rPr>
      <w:rFonts w:ascii="Arial" w:hAnsi="Arial"/>
      <w:i/>
      <w:color w:val="737373"/>
      <w:spacing w:val="10"/>
      <w:sz w:val="18"/>
      <w:szCs w:val="18"/>
      <w:vertAlign w:val="superscript"/>
    </w:rPr>
  </w:style>
  <w:style w:type="paragraph" w:styleId="FootnoteText">
    <w:name w:val="footnote text"/>
    <w:basedOn w:val="Normal"/>
    <w:link w:val="FootnoteTextChar"/>
    <w:uiPriority w:val="89"/>
    <w:semiHidden/>
    <w:rsid w:val="00826683"/>
    <w:rPr>
      <w:bCs w:val="0"/>
      <w:i/>
      <w:sz w:val="18"/>
    </w:rPr>
  </w:style>
  <w:style w:type="character" w:customStyle="1" w:styleId="FootnoteTextChar">
    <w:name w:val="Footnote Text Char"/>
    <w:link w:val="FootnoteText"/>
    <w:uiPriority w:val="89"/>
    <w:semiHidden/>
    <w:rsid w:val="00826683"/>
    <w:rPr>
      <w:rFonts w:ascii="Arial" w:hAnsi="Arial"/>
      <w:i/>
      <w:color w:val="737373"/>
      <w:spacing w:val="10"/>
      <w:sz w:val="18"/>
    </w:rPr>
  </w:style>
  <w:style w:type="paragraph" w:styleId="Header">
    <w:name w:val="header"/>
    <w:link w:val="HeaderChar"/>
    <w:uiPriority w:val="89"/>
    <w:semiHidden/>
    <w:rsid w:val="00826683"/>
    <w:pPr>
      <w:pBdr>
        <w:top w:val="single" w:sz="4" w:space="8" w:color="66BC29"/>
        <w:bottom w:val="single" w:sz="4" w:space="8" w:color="66BC29"/>
      </w:pBdr>
      <w:spacing w:after="240"/>
      <w:ind w:firstLine="1418"/>
    </w:pPr>
    <w:rPr>
      <w:rFonts w:ascii="Arial" w:hAnsi="Arial"/>
      <w:b/>
      <w:color w:val="737373"/>
      <w:spacing w:val="8"/>
      <w:sz w:val="28"/>
      <w:szCs w:val="28"/>
    </w:rPr>
  </w:style>
  <w:style w:type="character" w:customStyle="1" w:styleId="HeaderChar">
    <w:name w:val="Header Char"/>
    <w:link w:val="Header"/>
    <w:uiPriority w:val="89"/>
    <w:semiHidden/>
    <w:rsid w:val="00826683"/>
    <w:rPr>
      <w:rFonts w:ascii="Arial" w:hAnsi="Arial"/>
      <w:b/>
      <w:color w:val="737373"/>
      <w:spacing w:val="8"/>
      <w:sz w:val="28"/>
      <w:szCs w:val="28"/>
      <w:lang w:bidi="ar-SA"/>
    </w:rPr>
  </w:style>
  <w:style w:type="character" w:styleId="HTMLAcronym">
    <w:name w:val="HTML Acronym"/>
    <w:uiPriority w:val="99"/>
    <w:semiHidden/>
    <w:rsid w:val="00826683"/>
  </w:style>
  <w:style w:type="paragraph" w:styleId="HTMLAddress">
    <w:name w:val="HTML Address"/>
    <w:basedOn w:val="Normal"/>
    <w:link w:val="HTMLAddressChar"/>
    <w:uiPriority w:val="99"/>
    <w:semiHidden/>
    <w:rsid w:val="00826683"/>
    <w:rPr>
      <w:i/>
      <w:iCs/>
    </w:rPr>
  </w:style>
  <w:style w:type="character" w:customStyle="1" w:styleId="HTMLAddressChar">
    <w:name w:val="HTML Address Char"/>
    <w:link w:val="HTMLAddress"/>
    <w:uiPriority w:val="99"/>
    <w:semiHidden/>
    <w:rsid w:val="00826683"/>
    <w:rPr>
      <w:rFonts w:ascii="Arial" w:hAnsi="Arial"/>
      <w:bCs/>
      <w:i/>
      <w:iCs/>
      <w:color w:val="737373"/>
      <w:spacing w:val="10"/>
      <w:kern w:val="32"/>
    </w:rPr>
  </w:style>
  <w:style w:type="character" w:styleId="HTMLCite">
    <w:name w:val="HTML Cite"/>
    <w:uiPriority w:val="99"/>
    <w:semiHidden/>
    <w:rsid w:val="00826683"/>
    <w:rPr>
      <w:i/>
      <w:iCs/>
    </w:rPr>
  </w:style>
  <w:style w:type="character" w:styleId="HTMLCode">
    <w:name w:val="HTML Code"/>
    <w:uiPriority w:val="99"/>
    <w:semiHidden/>
    <w:rsid w:val="00826683"/>
    <w:rPr>
      <w:rFonts w:ascii="Consolas" w:hAnsi="Consolas" w:cs="Courier New"/>
      <w:sz w:val="20"/>
      <w:szCs w:val="20"/>
    </w:rPr>
  </w:style>
  <w:style w:type="character" w:styleId="HTMLDefinition">
    <w:name w:val="HTML Definition"/>
    <w:uiPriority w:val="99"/>
    <w:semiHidden/>
    <w:rsid w:val="00826683"/>
    <w:rPr>
      <w:i/>
      <w:iCs/>
    </w:rPr>
  </w:style>
  <w:style w:type="character" w:styleId="HTMLKeyboard">
    <w:name w:val="HTML Keyboard"/>
    <w:uiPriority w:val="99"/>
    <w:semiHidden/>
    <w:rsid w:val="00826683"/>
    <w:rPr>
      <w:rFonts w:ascii="Consolas" w:hAnsi="Consolas" w:cs="Courier New"/>
      <w:sz w:val="20"/>
      <w:szCs w:val="20"/>
    </w:rPr>
  </w:style>
  <w:style w:type="paragraph" w:styleId="HTMLPreformatted">
    <w:name w:val="HTML Preformatted"/>
    <w:basedOn w:val="Normal"/>
    <w:link w:val="HTMLPreformattedChar"/>
    <w:uiPriority w:val="99"/>
    <w:semiHidden/>
    <w:rsid w:val="00826683"/>
    <w:rPr>
      <w:rFonts w:ascii="Courier New" w:hAnsi="Courier New"/>
    </w:rPr>
  </w:style>
  <w:style w:type="character" w:customStyle="1" w:styleId="HTMLPreformattedChar">
    <w:name w:val="HTML Preformatted Char"/>
    <w:link w:val="HTMLPreformatted"/>
    <w:uiPriority w:val="99"/>
    <w:semiHidden/>
    <w:rsid w:val="00826683"/>
    <w:rPr>
      <w:rFonts w:ascii="Courier New" w:hAnsi="Courier New"/>
      <w:bCs/>
      <w:color w:val="737373"/>
      <w:spacing w:val="10"/>
      <w:kern w:val="32"/>
    </w:rPr>
  </w:style>
  <w:style w:type="character" w:styleId="HTMLSample">
    <w:name w:val="HTML Sample"/>
    <w:uiPriority w:val="99"/>
    <w:semiHidden/>
    <w:rsid w:val="00826683"/>
    <w:rPr>
      <w:rFonts w:ascii="Consolas" w:hAnsi="Consolas" w:cs="Courier New"/>
    </w:rPr>
  </w:style>
  <w:style w:type="character" w:styleId="HTMLTypewriter">
    <w:name w:val="HTML Typewriter"/>
    <w:uiPriority w:val="99"/>
    <w:semiHidden/>
    <w:rsid w:val="00826683"/>
    <w:rPr>
      <w:rFonts w:ascii="Consolas" w:hAnsi="Consolas" w:cs="Courier New"/>
      <w:sz w:val="20"/>
      <w:szCs w:val="20"/>
    </w:rPr>
  </w:style>
  <w:style w:type="character" w:styleId="HTMLVariable">
    <w:name w:val="HTML Variable"/>
    <w:uiPriority w:val="99"/>
    <w:semiHidden/>
    <w:rsid w:val="00826683"/>
    <w:rPr>
      <w:i/>
      <w:iCs/>
    </w:rPr>
  </w:style>
  <w:style w:type="character" w:styleId="Hyperlink">
    <w:name w:val="Hyperlink"/>
    <w:uiPriority w:val="99"/>
    <w:rsid w:val="00984576"/>
    <w:rPr>
      <w:rFonts w:ascii="Avenir Next" w:hAnsi="Avenir Next"/>
      <w:b w:val="0"/>
      <w:i w:val="0"/>
      <w:color w:val="0275D8"/>
      <w:spacing w:val="10"/>
      <w:sz w:val="20"/>
      <w:u w:val="single"/>
    </w:rPr>
  </w:style>
  <w:style w:type="paragraph" w:styleId="Index1">
    <w:name w:val="index 1"/>
    <w:basedOn w:val="Normal"/>
    <w:next w:val="Normal"/>
    <w:autoRedefine/>
    <w:uiPriority w:val="99"/>
    <w:semiHidden/>
    <w:rsid w:val="00826683"/>
    <w:pPr>
      <w:ind w:left="200" w:hanging="200"/>
    </w:pPr>
  </w:style>
  <w:style w:type="paragraph" w:styleId="Index2">
    <w:name w:val="index 2"/>
    <w:basedOn w:val="Normal"/>
    <w:next w:val="Normal"/>
    <w:autoRedefine/>
    <w:uiPriority w:val="99"/>
    <w:semiHidden/>
    <w:rsid w:val="00826683"/>
    <w:pPr>
      <w:ind w:left="400" w:hanging="200"/>
    </w:pPr>
  </w:style>
  <w:style w:type="paragraph" w:styleId="Index3">
    <w:name w:val="index 3"/>
    <w:basedOn w:val="Normal"/>
    <w:next w:val="Normal"/>
    <w:autoRedefine/>
    <w:uiPriority w:val="99"/>
    <w:semiHidden/>
    <w:rsid w:val="00826683"/>
    <w:pPr>
      <w:ind w:left="600" w:hanging="200"/>
    </w:pPr>
  </w:style>
  <w:style w:type="paragraph" w:styleId="Index4">
    <w:name w:val="index 4"/>
    <w:basedOn w:val="Normal"/>
    <w:next w:val="Normal"/>
    <w:autoRedefine/>
    <w:uiPriority w:val="99"/>
    <w:semiHidden/>
    <w:rsid w:val="00826683"/>
    <w:pPr>
      <w:ind w:left="800" w:hanging="200"/>
    </w:pPr>
  </w:style>
  <w:style w:type="paragraph" w:styleId="Index5">
    <w:name w:val="index 5"/>
    <w:basedOn w:val="Normal"/>
    <w:next w:val="Normal"/>
    <w:autoRedefine/>
    <w:uiPriority w:val="99"/>
    <w:semiHidden/>
    <w:rsid w:val="00826683"/>
    <w:pPr>
      <w:ind w:left="1000" w:hanging="200"/>
    </w:pPr>
  </w:style>
  <w:style w:type="paragraph" w:styleId="Index6">
    <w:name w:val="index 6"/>
    <w:basedOn w:val="Normal"/>
    <w:next w:val="Normal"/>
    <w:autoRedefine/>
    <w:uiPriority w:val="99"/>
    <w:semiHidden/>
    <w:rsid w:val="00826683"/>
    <w:pPr>
      <w:ind w:left="1200" w:hanging="200"/>
    </w:pPr>
  </w:style>
  <w:style w:type="paragraph" w:styleId="Index7">
    <w:name w:val="index 7"/>
    <w:basedOn w:val="Normal"/>
    <w:next w:val="Normal"/>
    <w:autoRedefine/>
    <w:uiPriority w:val="99"/>
    <w:semiHidden/>
    <w:rsid w:val="00826683"/>
    <w:pPr>
      <w:ind w:left="1400" w:hanging="200"/>
    </w:pPr>
  </w:style>
  <w:style w:type="paragraph" w:styleId="Index8">
    <w:name w:val="index 8"/>
    <w:basedOn w:val="Normal"/>
    <w:next w:val="Normal"/>
    <w:autoRedefine/>
    <w:uiPriority w:val="99"/>
    <w:semiHidden/>
    <w:rsid w:val="00826683"/>
    <w:pPr>
      <w:ind w:left="1600" w:hanging="200"/>
    </w:pPr>
  </w:style>
  <w:style w:type="paragraph" w:styleId="Index9">
    <w:name w:val="index 9"/>
    <w:basedOn w:val="Normal"/>
    <w:next w:val="Normal"/>
    <w:autoRedefine/>
    <w:uiPriority w:val="99"/>
    <w:semiHidden/>
    <w:rsid w:val="00826683"/>
    <w:pPr>
      <w:ind w:left="1800" w:hanging="200"/>
    </w:pPr>
  </w:style>
  <w:style w:type="paragraph" w:styleId="IndexHeading">
    <w:name w:val="index heading"/>
    <w:basedOn w:val="Normal"/>
    <w:next w:val="Index1"/>
    <w:uiPriority w:val="99"/>
    <w:semiHidden/>
    <w:rsid w:val="00826683"/>
    <w:rPr>
      <w:b/>
      <w:bCs w:val="0"/>
    </w:rPr>
  </w:style>
  <w:style w:type="character" w:styleId="LineNumber">
    <w:name w:val="line number"/>
    <w:uiPriority w:val="89"/>
    <w:semiHidden/>
    <w:rsid w:val="00826683"/>
  </w:style>
  <w:style w:type="paragraph" w:styleId="List">
    <w:name w:val="List"/>
    <w:basedOn w:val="Normal"/>
    <w:uiPriority w:val="89"/>
    <w:semiHidden/>
    <w:rsid w:val="00826683"/>
    <w:pPr>
      <w:ind w:left="283" w:hanging="283"/>
    </w:pPr>
  </w:style>
  <w:style w:type="paragraph" w:styleId="List2">
    <w:name w:val="List 2"/>
    <w:basedOn w:val="Normal"/>
    <w:uiPriority w:val="89"/>
    <w:semiHidden/>
    <w:rsid w:val="00826683"/>
    <w:pPr>
      <w:ind w:left="566" w:hanging="283"/>
    </w:pPr>
  </w:style>
  <w:style w:type="paragraph" w:styleId="List3">
    <w:name w:val="List 3"/>
    <w:basedOn w:val="Normal"/>
    <w:uiPriority w:val="89"/>
    <w:semiHidden/>
    <w:rsid w:val="00826683"/>
    <w:pPr>
      <w:ind w:left="849" w:hanging="283"/>
    </w:pPr>
  </w:style>
  <w:style w:type="paragraph" w:styleId="List4">
    <w:name w:val="List 4"/>
    <w:basedOn w:val="Normal"/>
    <w:uiPriority w:val="89"/>
    <w:semiHidden/>
    <w:rsid w:val="00826683"/>
    <w:pPr>
      <w:ind w:left="1132" w:hanging="283"/>
    </w:pPr>
  </w:style>
  <w:style w:type="paragraph" w:styleId="List5">
    <w:name w:val="List 5"/>
    <w:basedOn w:val="Normal"/>
    <w:uiPriority w:val="89"/>
    <w:semiHidden/>
    <w:rsid w:val="00826683"/>
    <w:pPr>
      <w:ind w:left="1415" w:hanging="283"/>
    </w:pPr>
  </w:style>
  <w:style w:type="paragraph" w:styleId="ListBullet">
    <w:name w:val="List Bullet"/>
    <w:basedOn w:val="Normal"/>
    <w:uiPriority w:val="89"/>
    <w:semiHidden/>
    <w:rsid w:val="00826683"/>
    <w:pPr>
      <w:numPr>
        <w:numId w:val="5"/>
      </w:numPr>
    </w:pPr>
  </w:style>
  <w:style w:type="paragraph" w:styleId="ListBullet2">
    <w:name w:val="List Bullet 2"/>
    <w:basedOn w:val="Normal"/>
    <w:uiPriority w:val="89"/>
    <w:semiHidden/>
    <w:rsid w:val="00826683"/>
    <w:pPr>
      <w:numPr>
        <w:numId w:val="6"/>
      </w:numPr>
    </w:pPr>
  </w:style>
  <w:style w:type="paragraph" w:styleId="ListBullet3">
    <w:name w:val="List Bullet 3"/>
    <w:basedOn w:val="Normal"/>
    <w:uiPriority w:val="89"/>
    <w:semiHidden/>
    <w:rsid w:val="00826683"/>
    <w:pPr>
      <w:numPr>
        <w:numId w:val="7"/>
      </w:numPr>
    </w:pPr>
  </w:style>
  <w:style w:type="paragraph" w:styleId="ListBullet4">
    <w:name w:val="List Bullet 4"/>
    <w:basedOn w:val="Normal"/>
    <w:uiPriority w:val="89"/>
    <w:semiHidden/>
    <w:rsid w:val="00826683"/>
    <w:pPr>
      <w:numPr>
        <w:numId w:val="8"/>
      </w:numPr>
    </w:pPr>
  </w:style>
  <w:style w:type="paragraph" w:styleId="ListBullet5">
    <w:name w:val="List Bullet 5"/>
    <w:basedOn w:val="Normal"/>
    <w:uiPriority w:val="89"/>
    <w:semiHidden/>
    <w:rsid w:val="00826683"/>
    <w:pPr>
      <w:numPr>
        <w:numId w:val="9"/>
      </w:numPr>
    </w:pPr>
  </w:style>
  <w:style w:type="paragraph" w:styleId="ListContinue">
    <w:name w:val="List Continue"/>
    <w:basedOn w:val="Normal"/>
    <w:uiPriority w:val="89"/>
    <w:semiHidden/>
    <w:rsid w:val="00826683"/>
    <w:pPr>
      <w:spacing w:after="120"/>
      <w:ind w:left="283"/>
    </w:pPr>
  </w:style>
  <w:style w:type="paragraph" w:styleId="ListContinue2">
    <w:name w:val="List Continue 2"/>
    <w:basedOn w:val="Normal"/>
    <w:uiPriority w:val="89"/>
    <w:semiHidden/>
    <w:rsid w:val="00826683"/>
    <w:pPr>
      <w:spacing w:after="120"/>
      <w:ind w:left="566"/>
    </w:pPr>
  </w:style>
  <w:style w:type="paragraph" w:styleId="ListContinue3">
    <w:name w:val="List Continue 3"/>
    <w:basedOn w:val="Normal"/>
    <w:uiPriority w:val="89"/>
    <w:semiHidden/>
    <w:rsid w:val="00826683"/>
    <w:pPr>
      <w:spacing w:after="120"/>
      <w:ind w:left="849"/>
    </w:pPr>
  </w:style>
  <w:style w:type="paragraph" w:styleId="ListContinue4">
    <w:name w:val="List Continue 4"/>
    <w:basedOn w:val="Normal"/>
    <w:uiPriority w:val="89"/>
    <w:semiHidden/>
    <w:rsid w:val="00826683"/>
    <w:pPr>
      <w:spacing w:after="120"/>
      <w:ind w:left="1132"/>
    </w:pPr>
  </w:style>
  <w:style w:type="paragraph" w:styleId="ListContinue5">
    <w:name w:val="List Continue 5"/>
    <w:basedOn w:val="Normal"/>
    <w:uiPriority w:val="89"/>
    <w:semiHidden/>
    <w:rsid w:val="00826683"/>
    <w:pPr>
      <w:spacing w:after="120"/>
      <w:ind w:left="1415"/>
    </w:pPr>
  </w:style>
  <w:style w:type="paragraph" w:styleId="ListNumber">
    <w:name w:val="List Number"/>
    <w:basedOn w:val="Normal"/>
    <w:uiPriority w:val="89"/>
    <w:semiHidden/>
    <w:rsid w:val="00826683"/>
    <w:pPr>
      <w:numPr>
        <w:numId w:val="10"/>
      </w:numPr>
    </w:pPr>
  </w:style>
  <w:style w:type="paragraph" w:styleId="ListNumber2">
    <w:name w:val="List Number 2"/>
    <w:basedOn w:val="Normal"/>
    <w:uiPriority w:val="89"/>
    <w:semiHidden/>
    <w:rsid w:val="00826683"/>
    <w:pPr>
      <w:numPr>
        <w:numId w:val="11"/>
      </w:numPr>
    </w:pPr>
  </w:style>
  <w:style w:type="paragraph" w:styleId="ListNumber3">
    <w:name w:val="List Number 3"/>
    <w:basedOn w:val="Normal"/>
    <w:uiPriority w:val="89"/>
    <w:semiHidden/>
    <w:rsid w:val="00826683"/>
    <w:pPr>
      <w:numPr>
        <w:numId w:val="12"/>
      </w:numPr>
    </w:pPr>
  </w:style>
  <w:style w:type="paragraph" w:styleId="ListNumber4">
    <w:name w:val="List Number 4"/>
    <w:basedOn w:val="Normal"/>
    <w:uiPriority w:val="89"/>
    <w:semiHidden/>
    <w:rsid w:val="00826683"/>
    <w:pPr>
      <w:numPr>
        <w:numId w:val="13"/>
      </w:numPr>
    </w:pPr>
  </w:style>
  <w:style w:type="paragraph" w:styleId="ListNumber5">
    <w:name w:val="List Number 5"/>
    <w:basedOn w:val="Normal"/>
    <w:uiPriority w:val="89"/>
    <w:semiHidden/>
    <w:rsid w:val="00826683"/>
    <w:pPr>
      <w:numPr>
        <w:numId w:val="14"/>
      </w:numPr>
    </w:pPr>
  </w:style>
  <w:style w:type="paragraph" w:styleId="ListParagraph">
    <w:name w:val="List Paragraph"/>
    <w:aliases w:val="List Paragraph11,List Paragraph2,List Paragraph Char Char,lp1,Number_1,SGLText List Paragraph,new,b1,Colorful List - Accent 11,Normal Sentence"/>
    <w:basedOn w:val="Normal"/>
    <w:link w:val="ListParagraphChar"/>
    <w:uiPriority w:val="34"/>
    <w:qFormat/>
    <w:rsid w:val="00904FF0"/>
    <w:pPr>
      <w:adjustRightInd w:val="0"/>
      <w:jc w:val="center"/>
    </w:pPr>
    <w:rPr>
      <w:rFonts w:ascii="Avenir Next Medium" w:hAnsi="Avenir Next Medium"/>
      <w:bCs w:val="0"/>
      <w:sz w:val="20"/>
    </w:rPr>
  </w:style>
  <w:style w:type="paragraph" w:styleId="MessageHeader">
    <w:name w:val="Message Header"/>
    <w:basedOn w:val="Normal"/>
    <w:link w:val="MessageHeaderChar"/>
    <w:uiPriority w:val="89"/>
    <w:semiHidden/>
    <w:rsid w:val="00826683"/>
    <w:pPr>
      <w:pBdr>
        <w:top w:val="single" w:sz="6" w:space="1" w:color="737373"/>
        <w:left w:val="single" w:sz="6" w:space="1" w:color="737373"/>
        <w:bottom w:val="single" w:sz="6" w:space="1" w:color="737373"/>
        <w:right w:val="single" w:sz="6" w:space="1" w:color="737373"/>
      </w:pBdr>
      <w:shd w:val="clear" w:color="auto" w:fill="EBEBEB"/>
    </w:pPr>
  </w:style>
  <w:style w:type="character" w:customStyle="1" w:styleId="MessageHeaderChar">
    <w:name w:val="Message Header Char"/>
    <w:link w:val="MessageHeader"/>
    <w:uiPriority w:val="89"/>
    <w:semiHidden/>
    <w:rsid w:val="00826683"/>
    <w:rPr>
      <w:rFonts w:ascii="Arial" w:hAnsi="Arial"/>
      <w:bCs/>
      <w:color w:val="737373"/>
      <w:spacing w:val="10"/>
      <w:kern w:val="32"/>
      <w:szCs w:val="24"/>
      <w:shd w:val="clear" w:color="auto" w:fill="EBEBEB"/>
    </w:rPr>
  </w:style>
  <w:style w:type="paragraph" w:styleId="NoSpacing">
    <w:name w:val="No Spacing"/>
    <w:uiPriority w:val="89"/>
    <w:semiHidden/>
    <w:qFormat/>
    <w:rsid w:val="00826683"/>
    <w:rPr>
      <w:rFonts w:ascii="Arial" w:hAnsi="Arial" w:cs="Arial"/>
      <w:color w:val="000000"/>
      <w:spacing w:val="10"/>
      <w:lang w:val="en-GB" w:eastAsia="en-ZA"/>
    </w:rPr>
  </w:style>
  <w:style w:type="paragraph" w:styleId="NormalWeb">
    <w:name w:val="Normal (Web)"/>
    <w:basedOn w:val="Normal"/>
    <w:uiPriority w:val="99"/>
    <w:rsid w:val="00826683"/>
  </w:style>
  <w:style w:type="paragraph" w:styleId="NormalIndent">
    <w:name w:val="Normal Indent"/>
    <w:basedOn w:val="Normal"/>
    <w:rsid w:val="00826683"/>
    <w:pPr>
      <w:ind w:left="720"/>
    </w:pPr>
  </w:style>
  <w:style w:type="paragraph" w:styleId="NoteHeading">
    <w:name w:val="Note Heading"/>
    <w:basedOn w:val="Normal"/>
    <w:next w:val="Normal"/>
    <w:link w:val="NoteHeadingChar"/>
    <w:uiPriority w:val="89"/>
    <w:semiHidden/>
    <w:rsid w:val="00826683"/>
  </w:style>
  <w:style w:type="character" w:customStyle="1" w:styleId="NoteHeadingChar">
    <w:name w:val="Note Heading Char"/>
    <w:link w:val="NoteHeading"/>
    <w:uiPriority w:val="89"/>
    <w:semiHidden/>
    <w:rsid w:val="00826683"/>
    <w:rPr>
      <w:rFonts w:ascii="Arial" w:hAnsi="Arial"/>
      <w:bCs/>
      <w:color w:val="737373"/>
      <w:spacing w:val="10"/>
      <w:kern w:val="32"/>
    </w:rPr>
  </w:style>
  <w:style w:type="character" w:styleId="PageNumber">
    <w:name w:val="page number"/>
    <w:uiPriority w:val="89"/>
    <w:semiHidden/>
    <w:rsid w:val="00826683"/>
  </w:style>
  <w:style w:type="character" w:styleId="PlaceholderText">
    <w:name w:val="Placeholder Text"/>
    <w:uiPriority w:val="89"/>
    <w:semiHidden/>
    <w:rsid w:val="00826683"/>
    <w:rPr>
      <w:color w:val="808080"/>
    </w:rPr>
  </w:style>
  <w:style w:type="paragraph" w:styleId="PlainText">
    <w:name w:val="Plain Text"/>
    <w:basedOn w:val="Normal"/>
    <w:link w:val="PlainTextChar"/>
    <w:uiPriority w:val="89"/>
    <w:semiHidden/>
    <w:rsid w:val="00826683"/>
    <w:rPr>
      <w:rFonts w:ascii="Consolas" w:hAnsi="Consolas"/>
    </w:rPr>
  </w:style>
  <w:style w:type="character" w:customStyle="1" w:styleId="PlainTextChar">
    <w:name w:val="Plain Text Char"/>
    <w:link w:val="PlainText"/>
    <w:uiPriority w:val="89"/>
    <w:semiHidden/>
    <w:rsid w:val="00826683"/>
    <w:rPr>
      <w:rFonts w:ascii="Consolas" w:hAnsi="Consolas"/>
      <w:bCs/>
      <w:color w:val="737373"/>
      <w:spacing w:val="10"/>
      <w:kern w:val="32"/>
    </w:rPr>
  </w:style>
  <w:style w:type="paragraph" w:styleId="Quote">
    <w:name w:val="Quote"/>
    <w:basedOn w:val="Normal"/>
    <w:next w:val="Normal"/>
    <w:link w:val="QuoteChar"/>
    <w:uiPriority w:val="89"/>
    <w:semiHidden/>
    <w:qFormat/>
    <w:rsid w:val="00826683"/>
    <w:rPr>
      <w:bCs w:val="0"/>
      <w:i/>
      <w:iCs/>
      <w:color w:val="000000"/>
      <w:lang w:eastAsia="en-ZA"/>
    </w:rPr>
  </w:style>
  <w:style w:type="character" w:customStyle="1" w:styleId="QuoteChar">
    <w:name w:val="Quote Char"/>
    <w:link w:val="Quote"/>
    <w:uiPriority w:val="89"/>
    <w:semiHidden/>
    <w:rsid w:val="00826683"/>
    <w:rPr>
      <w:rFonts w:ascii="Arial" w:hAnsi="Arial"/>
      <w:i/>
      <w:iCs/>
      <w:color w:val="000000"/>
      <w:spacing w:val="10"/>
      <w:lang w:eastAsia="en-ZA"/>
    </w:rPr>
  </w:style>
  <w:style w:type="paragraph" w:styleId="Salutation">
    <w:name w:val="Salutation"/>
    <w:basedOn w:val="Normal"/>
    <w:next w:val="Normal"/>
    <w:link w:val="SalutationChar"/>
    <w:uiPriority w:val="89"/>
    <w:semiHidden/>
    <w:rsid w:val="00826683"/>
  </w:style>
  <w:style w:type="character" w:customStyle="1" w:styleId="SalutationChar">
    <w:name w:val="Salutation Char"/>
    <w:link w:val="Salutation"/>
    <w:uiPriority w:val="89"/>
    <w:semiHidden/>
    <w:rsid w:val="00826683"/>
    <w:rPr>
      <w:rFonts w:ascii="Arial" w:hAnsi="Arial"/>
      <w:bCs/>
      <w:color w:val="737373"/>
      <w:spacing w:val="10"/>
      <w:kern w:val="32"/>
    </w:rPr>
  </w:style>
  <w:style w:type="paragraph" w:styleId="Signature">
    <w:name w:val="Signature"/>
    <w:basedOn w:val="Normal"/>
    <w:link w:val="SignatureChar"/>
    <w:uiPriority w:val="89"/>
    <w:semiHidden/>
    <w:rsid w:val="00826683"/>
    <w:pPr>
      <w:ind w:left="4252"/>
    </w:pPr>
  </w:style>
  <w:style w:type="character" w:customStyle="1" w:styleId="SignatureChar">
    <w:name w:val="Signature Char"/>
    <w:link w:val="Signature"/>
    <w:uiPriority w:val="89"/>
    <w:semiHidden/>
    <w:rsid w:val="00826683"/>
    <w:rPr>
      <w:rFonts w:ascii="Arial" w:hAnsi="Arial"/>
      <w:bCs/>
      <w:color w:val="737373"/>
      <w:spacing w:val="10"/>
      <w:kern w:val="32"/>
    </w:rPr>
  </w:style>
  <w:style w:type="character" w:styleId="Strong">
    <w:name w:val="Strong"/>
    <w:uiPriority w:val="89"/>
    <w:semiHidden/>
    <w:qFormat/>
    <w:rsid w:val="00826683"/>
    <w:rPr>
      <w:b/>
      <w:bCs/>
    </w:rPr>
  </w:style>
  <w:style w:type="paragraph" w:styleId="Subtitle">
    <w:name w:val="Subtitle"/>
    <w:basedOn w:val="Normal"/>
    <w:link w:val="SubtitleChar"/>
    <w:uiPriority w:val="89"/>
    <w:semiHidden/>
    <w:qFormat/>
    <w:rsid w:val="00826683"/>
    <w:pPr>
      <w:jc w:val="center"/>
      <w:outlineLvl w:val="1"/>
    </w:pPr>
  </w:style>
  <w:style w:type="character" w:customStyle="1" w:styleId="SubtitleChar">
    <w:name w:val="Subtitle Char"/>
    <w:link w:val="Subtitle"/>
    <w:uiPriority w:val="89"/>
    <w:semiHidden/>
    <w:rsid w:val="00826683"/>
    <w:rPr>
      <w:rFonts w:ascii="Arial" w:hAnsi="Arial"/>
      <w:bCs/>
      <w:color w:val="737373"/>
      <w:spacing w:val="10"/>
      <w:kern w:val="32"/>
      <w:sz w:val="24"/>
      <w:szCs w:val="24"/>
    </w:rPr>
  </w:style>
  <w:style w:type="character" w:styleId="SubtleEmphasis">
    <w:name w:val="Subtle Emphasis"/>
    <w:uiPriority w:val="89"/>
    <w:semiHidden/>
    <w:qFormat/>
    <w:rsid w:val="00826683"/>
    <w:rPr>
      <w:i/>
      <w:iCs/>
      <w:color w:val="808080"/>
    </w:rPr>
  </w:style>
  <w:style w:type="character" w:styleId="SubtleReference">
    <w:name w:val="Subtle Reference"/>
    <w:uiPriority w:val="89"/>
    <w:semiHidden/>
    <w:qFormat/>
    <w:rsid w:val="00826683"/>
    <w:rPr>
      <w:smallCaps/>
      <w:color w:val="5A4099"/>
      <w:u w:val="single"/>
    </w:rPr>
  </w:style>
  <w:style w:type="paragraph" w:styleId="TableofAuthorities">
    <w:name w:val="table of authorities"/>
    <w:basedOn w:val="Normal"/>
    <w:next w:val="Normal"/>
    <w:uiPriority w:val="89"/>
    <w:semiHidden/>
    <w:rsid w:val="00826683"/>
    <w:pPr>
      <w:ind w:left="200" w:hanging="200"/>
    </w:pPr>
    <w:rPr>
      <w:color w:val="000000"/>
      <w:sz w:val="18"/>
    </w:rPr>
  </w:style>
  <w:style w:type="paragraph" w:styleId="TableofFigures">
    <w:name w:val="table of figures"/>
    <w:next w:val="Normal"/>
    <w:uiPriority w:val="99"/>
    <w:rsid w:val="00777934"/>
    <w:pPr>
      <w:spacing w:before="60" w:after="60" w:line="300" w:lineRule="exact"/>
      <w:ind w:left="1134" w:right="1134" w:hanging="1134"/>
    </w:pPr>
    <w:rPr>
      <w:rFonts w:ascii="Avenir Next" w:eastAsia="Times New Roman" w:hAnsi="Avenir Next" w:cs="Arial"/>
      <w:bCs/>
      <w:noProof/>
      <w:color w:val="000000"/>
      <w:spacing w:val="10"/>
      <w:lang w:val="en-GB" w:eastAsia="en-US"/>
    </w:rPr>
  </w:style>
  <w:style w:type="paragraph" w:styleId="Title">
    <w:name w:val="Title"/>
    <w:basedOn w:val="Heading1"/>
    <w:link w:val="TitleChar"/>
    <w:qFormat/>
    <w:rsid w:val="00777934"/>
    <w:pPr>
      <w:pBdr>
        <w:top w:val="single" w:sz="4" w:space="8" w:color="66BC29"/>
        <w:bottom w:val="single" w:sz="4" w:space="1" w:color="66BC29"/>
      </w:pBdr>
      <w:spacing w:line="360" w:lineRule="auto"/>
      <w:jc w:val="center"/>
    </w:pPr>
    <w:rPr>
      <w:rFonts w:ascii="Avenir Next Heavy" w:hAnsi="Avenir Next Heavy"/>
      <w:b w:val="0"/>
      <w:sz w:val="40"/>
    </w:rPr>
  </w:style>
  <w:style w:type="character" w:customStyle="1" w:styleId="TitleChar">
    <w:name w:val="Title Char"/>
    <w:link w:val="Title"/>
    <w:rsid w:val="00777934"/>
    <w:rPr>
      <w:rFonts w:ascii="Avenir Next Heavy" w:eastAsia="Times New Roman" w:hAnsi="Avenir Next Heavy" w:cs="Arial"/>
      <w:bCs/>
      <w:color w:val="92D050"/>
      <w:spacing w:val="8"/>
      <w:sz w:val="40"/>
      <w:szCs w:val="28"/>
      <w:lang w:val="en-GB" w:eastAsia="ja-JP"/>
    </w:rPr>
  </w:style>
  <w:style w:type="paragraph" w:styleId="TOAHeading">
    <w:name w:val="toa heading"/>
    <w:next w:val="Normal"/>
    <w:uiPriority w:val="89"/>
    <w:semiHidden/>
    <w:rsid w:val="00826683"/>
    <w:pPr>
      <w:pageBreakBefore/>
      <w:spacing w:before="240" w:after="240"/>
    </w:pPr>
    <w:rPr>
      <w:rFonts w:ascii="Arial" w:eastAsia="Times New Roman" w:hAnsi="Arial" w:cs="Arial"/>
      <w:b/>
      <w:bCs/>
      <w:color w:val="737373"/>
      <w:spacing w:val="10"/>
      <w:sz w:val="28"/>
      <w:szCs w:val="28"/>
      <w:lang w:val="en-GB" w:eastAsia="en-US"/>
    </w:rPr>
  </w:style>
  <w:style w:type="paragraph" w:styleId="TOC1">
    <w:name w:val="toc 1"/>
    <w:basedOn w:val="Normal"/>
    <w:next w:val="Normal"/>
    <w:uiPriority w:val="39"/>
    <w:qFormat/>
    <w:rsid w:val="004129BD"/>
    <w:pPr>
      <w:spacing w:before="120" w:after="120"/>
    </w:pPr>
    <w:rPr>
      <w:rFonts w:cstheme="minorHAnsi"/>
      <w:b/>
      <w:bCs w:val="0"/>
      <w:caps/>
      <w:sz w:val="20"/>
      <w:szCs w:val="20"/>
    </w:rPr>
  </w:style>
  <w:style w:type="paragraph" w:styleId="TOC2">
    <w:name w:val="toc 2"/>
    <w:basedOn w:val="Normal"/>
    <w:next w:val="Normal"/>
    <w:uiPriority w:val="39"/>
    <w:qFormat/>
    <w:rsid w:val="004129BD"/>
    <w:pPr>
      <w:ind w:left="220"/>
    </w:pPr>
    <w:rPr>
      <w:rFonts w:cstheme="minorHAnsi"/>
      <w:smallCaps/>
      <w:sz w:val="20"/>
      <w:szCs w:val="20"/>
    </w:rPr>
  </w:style>
  <w:style w:type="paragraph" w:styleId="TOC3">
    <w:name w:val="toc 3"/>
    <w:basedOn w:val="Normal"/>
    <w:next w:val="Normal"/>
    <w:uiPriority w:val="39"/>
    <w:qFormat/>
    <w:rsid w:val="00984576"/>
    <w:pPr>
      <w:ind w:left="440"/>
    </w:pPr>
    <w:rPr>
      <w:rFonts w:cstheme="minorHAnsi"/>
      <w:iCs/>
      <w:sz w:val="20"/>
      <w:szCs w:val="20"/>
    </w:rPr>
  </w:style>
  <w:style w:type="paragraph" w:styleId="TOC4">
    <w:name w:val="toc 4"/>
    <w:basedOn w:val="Normal"/>
    <w:next w:val="Normal"/>
    <w:autoRedefine/>
    <w:uiPriority w:val="99"/>
    <w:semiHidden/>
    <w:rsid w:val="00826683"/>
    <w:pPr>
      <w:ind w:left="660"/>
    </w:pPr>
    <w:rPr>
      <w:rFonts w:asciiTheme="minorHAnsi" w:hAnsiTheme="minorHAnsi" w:cstheme="minorHAnsi"/>
      <w:sz w:val="18"/>
      <w:szCs w:val="18"/>
    </w:rPr>
  </w:style>
  <w:style w:type="paragraph" w:styleId="TOC5">
    <w:name w:val="toc 5"/>
    <w:basedOn w:val="Normal"/>
    <w:next w:val="Normal"/>
    <w:autoRedefine/>
    <w:uiPriority w:val="99"/>
    <w:semiHidden/>
    <w:rsid w:val="00826683"/>
    <w:pPr>
      <w:ind w:left="880"/>
    </w:pPr>
    <w:rPr>
      <w:rFonts w:asciiTheme="minorHAnsi" w:hAnsiTheme="minorHAnsi" w:cstheme="minorHAnsi"/>
      <w:sz w:val="18"/>
      <w:szCs w:val="18"/>
    </w:rPr>
  </w:style>
  <w:style w:type="paragraph" w:styleId="TOC6">
    <w:name w:val="toc 6"/>
    <w:basedOn w:val="Normal"/>
    <w:next w:val="Normal"/>
    <w:autoRedefine/>
    <w:uiPriority w:val="99"/>
    <w:semiHidden/>
    <w:rsid w:val="00826683"/>
    <w:pPr>
      <w:ind w:left="1100"/>
    </w:pPr>
    <w:rPr>
      <w:rFonts w:asciiTheme="minorHAnsi" w:hAnsiTheme="minorHAnsi" w:cstheme="minorHAnsi"/>
      <w:sz w:val="18"/>
      <w:szCs w:val="18"/>
    </w:rPr>
  </w:style>
  <w:style w:type="paragraph" w:styleId="TOC7">
    <w:name w:val="toc 7"/>
    <w:basedOn w:val="Normal"/>
    <w:next w:val="Normal"/>
    <w:autoRedefine/>
    <w:uiPriority w:val="99"/>
    <w:semiHidden/>
    <w:rsid w:val="00826683"/>
    <w:pPr>
      <w:ind w:left="1320"/>
    </w:pPr>
    <w:rPr>
      <w:rFonts w:asciiTheme="minorHAnsi" w:hAnsiTheme="minorHAnsi" w:cstheme="minorHAnsi"/>
      <w:sz w:val="18"/>
      <w:szCs w:val="18"/>
    </w:rPr>
  </w:style>
  <w:style w:type="paragraph" w:styleId="TOC8">
    <w:name w:val="toc 8"/>
    <w:basedOn w:val="Normal"/>
    <w:next w:val="Normal"/>
    <w:autoRedefine/>
    <w:uiPriority w:val="99"/>
    <w:semiHidden/>
    <w:rsid w:val="00826683"/>
    <w:pPr>
      <w:ind w:left="1540"/>
    </w:pPr>
    <w:rPr>
      <w:rFonts w:asciiTheme="minorHAnsi" w:hAnsiTheme="minorHAnsi" w:cstheme="minorHAnsi"/>
      <w:sz w:val="18"/>
      <w:szCs w:val="18"/>
    </w:rPr>
  </w:style>
  <w:style w:type="paragraph" w:styleId="TOC9">
    <w:name w:val="toc 9"/>
    <w:basedOn w:val="Normal"/>
    <w:next w:val="Normal"/>
    <w:autoRedefine/>
    <w:uiPriority w:val="99"/>
    <w:semiHidden/>
    <w:rsid w:val="00826683"/>
    <w:pPr>
      <w:ind w:left="1760"/>
    </w:pPr>
    <w:rPr>
      <w:rFonts w:asciiTheme="minorHAnsi" w:hAnsiTheme="minorHAnsi" w:cstheme="minorHAnsi"/>
      <w:sz w:val="18"/>
      <w:szCs w:val="18"/>
    </w:rPr>
  </w:style>
  <w:style w:type="paragraph" w:styleId="TOCHeading">
    <w:name w:val="TOC Heading"/>
    <w:basedOn w:val="Heading1"/>
    <w:next w:val="Normal"/>
    <w:uiPriority w:val="39"/>
    <w:qFormat/>
    <w:rsid w:val="00F709C8"/>
    <w:pPr>
      <w:numPr>
        <w:numId w:val="0"/>
      </w:numPr>
    </w:pPr>
  </w:style>
  <w:style w:type="numbering" w:styleId="111111">
    <w:name w:val="Outline List 2"/>
    <w:basedOn w:val="NoList"/>
    <w:uiPriority w:val="99"/>
    <w:rsid w:val="007B1F39"/>
    <w:pPr>
      <w:numPr>
        <w:numId w:val="1"/>
      </w:numPr>
    </w:pPr>
  </w:style>
  <w:style w:type="numbering" w:styleId="1ai">
    <w:name w:val="Outline List 1"/>
    <w:basedOn w:val="NoList"/>
    <w:uiPriority w:val="99"/>
    <w:rsid w:val="00826683"/>
    <w:pPr>
      <w:numPr>
        <w:numId w:val="2"/>
      </w:numPr>
    </w:pPr>
  </w:style>
  <w:style w:type="numbering" w:styleId="ArticleSection">
    <w:name w:val="Outline List 3"/>
    <w:basedOn w:val="NoList"/>
    <w:uiPriority w:val="99"/>
    <w:rsid w:val="00826683"/>
    <w:pPr>
      <w:numPr>
        <w:numId w:val="3"/>
      </w:numPr>
    </w:pPr>
  </w:style>
  <w:style w:type="character" w:styleId="BookTitle">
    <w:name w:val="Book Title"/>
    <w:uiPriority w:val="74"/>
    <w:semiHidden/>
    <w:qFormat/>
    <w:rsid w:val="00826683"/>
    <w:rPr>
      <w:b/>
      <w:bCs/>
      <w:smallCaps/>
      <w:spacing w:val="5"/>
    </w:rPr>
  </w:style>
  <w:style w:type="table" w:styleId="ColourfulGridAccent1">
    <w:name w:val="Colorful Grid Accent 1"/>
    <w:basedOn w:val="TableNormal"/>
    <w:uiPriority w:val="73"/>
    <w:rsid w:val="00826683"/>
    <w:rPr>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urfulGridAccent2">
    <w:name w:val="Colorful Grid Accent 2"/>
    <w:basedOn w:val="TableNormal"/>
    <w:uiPriority w:val="73"/>
    <w:rsid w:val="00826683"/>
    <w:rPr>
      <w:color w:val="000000"/>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urfulGridAccent3">
    <w:name w:val="Colorful Grid Accent 3"/>
    <w:basedOn w:val="TableNormal"/>
    <w:uiPriority w:val="73"/>
    <w:rsid w:val="00826683"/>
    <w:rPr>
      <w:color w:val="000000"/>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urfulGridAccent4">
    <w:name w:val="Colorful Grid Accent 4"/>
    <w:basedOn w:val="TableNormal"/>
    <w:uiPriority w:val="73"/>
    <w:rsid w:val="00826683"/>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urfulGridAccent5">
    <w:name w:val="Colorful Grid Accent 5"/>
    <w:basedOn w:val="TableNormal"/>
    <w:uiPriority w:val="73"/>
    <w:rsid w:val="00826683"/>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urfulGridAccent6">
    <w:name w:val="Colorful Grid Accent 6"/>
    <w:basedOn w:val="TableNormal"/>
    <w:uiPriority w:val="73"/>
    <w:rsid w:val="00826683"/>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styleId="ColourfulListAccent1">
    <w:name w:val="Colorful List Accent 1"/>
    <w:basedOn w:val="TableNormal"/>
    <w:uiPriority w:val="72"/>
    <w:rsid w:val="00826683"/>
    <w:rPr>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urfulListAccent2">
    <w:name w:val="Colorful List Accent 2"/>
    <w:basedOn w:val="TableNormal"/>
    <w:uiPriority w:val="72"/>
    <w:rsid w:val="00826683"/>
    <w:rPr>
      <w:color w:val="00000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urfulListAccent3">
    <w:name w:val="Colorful List Accent 3"/>
    <w:basedOn w:val="TableNormal"/>
    <w:uiPriority w:val="72"/>
    <w:rsid w:val="00826683"/>
    <w:rPr>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urfulListAccent4">
    <w:name w:val="Colorful List Accent 4"/>
    <w:basedOn w:val="TableNormal"/>
    <w:uiPriority w:val="72"/>
    <w:rsid w:val="00826683"/>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urfulListAccent5">
    <w:name w:val="Colorful List Accent 5"/>
    <w:basedOn w:val="TableNormal"/>
    <w:uiPriority w:val="72"/>
    <w:rsid w:val="00826683"/>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urfulListAccent6">
    <w:name w:val="Colorful List Accent 6"/>
    <w:basedOn w:val="TableNormal"/>
    <w:uiPriority w:val="72"/>
    <w:rsid w:val="00826683"/>
    <w:rPr>
      <w:color w:val="00000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urfulShadingAccent1">
    <w:name w:val="Colorful Shading Accent 1"/>
    <w:basedOn w:val="TableNormal"/>
    <w:uiPriority w:val="71"/>
    <w:rsid w:val="00826683"/>
    <w:rPr>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urfulShadingAccent2">
    <w:name w:val="Colorful Shading Accent 2"/>
    <w:basedOn w:val="TableNormal"/>
    <w:uiPriority w:val="71"/>
    <w:rsid w:val="00826683"/>
    <w:rPr>
      <w:color w:val="00000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urfulShadingAccent3">
    <w:name w:val="Colorful Shading Accent 3"/>
    <w:basedOn w:val="TableNormal"/>
    <w:uiPriority w:val="71"/>
    <w:rsid w:val="00826683"/>
    <w:rPr>
      <w:color w:val="00000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urfulShadingAccent4">
    <w:name w:val="Colorful Shading Accent 4"/>
    <w:basedOn w:val="TableNormal"/>
    <w:uiPriority w:val="71"/>
    <w:rsid w:val="00826683"/>
    <w:rPr>
      <w:color w:val="00000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urfulShadingAccent5">
    <w:name w:val="Colorful Shading Accent 5"/>
    <w:basedOn w:val="TableNormal"/>
    <w:uiPriority w:val="71"/>
    <w:rsid w:val="00826683"/>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urfulShadingAccent6">
    <w:name w:val="Colorful Shading Accent 6"/>
    <w:basedOn w:val="TableNormal"/>
    <w:uiPriority w:val="71"/>
    <w:rsid w:val="00826683"/>
    <w:rPr>
      <w:color w:val="00000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paragraph" w:styleId="CommentText">
    <w:name w:val="annotation text"/>
    <w:basedOn w:val="Normal"/>
    <w:link w:val="CommentTextChar"/>
    <w:uiPriority w:val="89"/>
    <w:semiHidden/>
    <w:rsid w:val="00826683"/>
  </w:style>
  <w:style w:type="character" w:customStyle="1" w:styleId="CommentTextChar">
    <w:name w:val="Comment Text Char"/>
    <w:link w:val="CommentText"/>
    <w:uiPriority w:val="89"/>
    <w:semiHidden/>
    <w:rsid w:val="00826683"/>
    <w:rPr>
      <w:rFonts w:ascii="Arial" w:hAnsi="Arial"/>
      <w:bCs/>
      <w:color w:val="737373"/>
      <w:spacing w:val="10"/>
      <w:kern w:val="32"/>
    </w:rPr>
  </w:style>
  <w:style w:type="paragraph" w:styleId="CommentSubject">
    <w:name w:val="annotation subject"/>
    <w:basedOn w:val="CommentText"/>
    <w:next w:val="CommentText"/>
    <w:link w:val="CommentSubjectChar"/>
    <w:uiPriority w:val="89"/>
    <w:semiHidden/>
    <w:rsid w:val="00826683"/>
    <w:rPr>
      <w:b/>
    </w:rPr>
  </w:style>
  <w:style w:type="character" w:customStyle="1" w:styleId="CommentSubjectChar">
    <w:name w:val="Comment Subject Char"/>
    <w:link w:val="CommentSubject"/>
    <w:uiPriority w:val="89"/>
    <w:semiHidden/>
    <w:rsid w:val="00826683"/>
    <w:rPr>
      <w:rFonts w:ascii="Arial" w:hAnsi="Arial"/>
      <w:b/>
      <w:bCs/>
      <w:color w:val="737373"/>
      <w:spacing w:val="10"/>
      <w:kern w:val="32"/>
    </w:rPr>
  </w:style>
  <w:style w:type="table" w:styleId="DarkList-Accent1">
    <w:name w:val="Dark List Accent 1"/>
    <w:basedOn w:val="TableNormal"/>
    <w:uiPriority w:val="70"/>
    <w:rsid w:val="00826683"/>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826683"/>
    <w:rPr>
      <w:color w:val="FFFFFF"/>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826683"/>
    <w:rPr>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826683"/>
    <w:rPr>
      <w:color w:val="FFFFFF"/>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826683"/>
    <w:rPr>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826683"/>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character" w:styleId="IntenseEmphasis">
    <w:name w:val="Intense Emphasis"/>
    <w:uiPriority w:val="99"/>
    <w:qFormat/>
    <w:rsid w:val="00780FAC"/>
    <w:rPr>
      <w:rFonts w:ascii="Avenir Next" w:hAnsi="Avenir Next"/>
      <w:b/>
      <w:bCs/>
      <w:i/>
      <w:iCs/>
      <w:color w:val="9BBB59" w:themeColor="accent3"/>
      <w:sz w:val="24"/>
    </w:rPr>
  </w:style>
  <w:style w:type="paragraph" w:styleId="IntenseQuote">
    <w:name w:val="Intense Quote"/>
    <w:basedOn w:val="Normal"/>
    <w:next w:val="Normal"/>
    <w:link w:val="IntenseQuoteChar"/>
    <w:uiPriority w:val="74"/>
    <w:semiHidden/>
    <w:qFormat/>
    <w:rsid w:val="00826683"/>
    <w:pPr>
      <w:pBdr>
        <w:bottom w:val="single" w:sz="4" w:space="4" w:color="4F81BD"/>
      </w:pBdr>
      <w:spacing w:before="200" w:after="280"/>
      <w:ind w:left="936" w:right="936"/>
    </w:pPr>
    <w:rPr>
      <w:b/>
      <w:bCs w:val="0"/>
      <w:i/>
      <w:iCs/>
      <w:color w:val="4F81BD"/>
    </w:rPr>
  </w:style>
  <w:style w:type="character" w:customStyle="1" w:styleId="IntenseQuoteChar">
    <w:name w:val="Intense Quote Char"/>
    <w:link w:val="IntenseQuote"/>
    <w:uiPriority w:val="74"/>
    <w:semiHidden/>
    <w:rsid w:val="00826683"/>
    <w:rPr>
      <w:rFonts w:ascii="Arial" w:hAnsi="Arial"/>
      <w:b/>
      <w:i/>
      <w:iCs/>
      <w:color w:val="4F81BD"/>
      <w:spacing w:val="10"/>
      <w:kern w:val="32"/>
    </w:rPr>
  </w:style>
  <w:style w:type="character" w:styleId="IntenseReference">
    <w:name w:val="Intense Reference"/>
    <w:uiPriority w:val="74"/>
    <w:semiHidden/>
    <w:qFormat/>
    <w:rsid w:val="00826683"/>
    <w:rPr>
      <w:b/>
      <w:bCs/>
      <w:smallCaps/>
      <w:color w:val="C0504D"/>
      <w:spacing w:val="5"/>
      <w:u w:val="single"/>
    </w:rPr>
  </w:style>
  <w:style w:type="table" w:styleId="LightGrid-Accent2">
    <w:name w:val="Light Grid Accent 2"/>
    <w:basedOn w:val="TableNormal"/>
    <w:uiPriority w:val="62"/>
    <w:rsid w:val="00826683"/>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Times" w:eastAsia="Times New Roman" w:hAnsi="Times"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Times" w:eastAsia="Times New Roman" w:hAnsi="Time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Times" w:eastAsia="Times New Roman" w:hAnsi="Times" w:cs="Times New Roman"/>
        <w:b/>
        <w:bCs/>
      </w:rPr>
    </w:tblStylePr>
    <w:tblStylePr w:type="lastCol">
      <w:rPr>
        <w:rFonts w:ascii="Times" w:eastAsia="Times New Roman" w:hAnsi="Time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826683"/>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Times" w:eastAsia="Times New Roman" w:hAnsi="Times"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Times" w:eastAsia="Times New Roman" w:hAnsi="Time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Times" w:eastAsia="Times New Roman" w:hAnsi="Times" w:cs="Times New Roman"/>
        <w:b/>
        <w:bCs/>
      </w:rPr>
    </w:tblStylePr>
    <w:tblStylePr w:type="lastCol">
      <w:rPr>
        <w:rFonts w:ascii="Times" w:eastAsia="Times New Roman" w:hAnsi="Time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826683"/>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Times" w:eastAsia="Times New Roman" w:hAnsi="Times"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Times" w:eastAsia="Times New Roman" w:hAnsi="Time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Times" w:eastAsia="Times New Roman" w:hAnsi="Times" w:cs="Times New Roman"/>
        <w:b/>
        <w:bCs/>
      </w:rPr>
    </w:tblStylePr>
    <w:tblStylePr w:type="lastCol">
      <w:rPr>
        <w:rFonts w:ascii="Times" w:eastAsia="Times New Roman" w:hAnsi="Time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826683"/>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Times" w:eastAsia="Times New Roman" w:hAnsi="Times"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Times" w:eastAsia="Times New Roman" w:hAnsi="Time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Times" w:eastAsia="Times New Roman" w:hAnsi="Times" w:cs="Times New Roman"/>
        <w:b/>
        <w:bCs/>
      </w:rPr>
    </w:tblStylePr>
    <w:tblStylePr w:type="lastCol">
      <w:rPr>
        <w:rFonts w:ascii="Times" w:eastAsia="Times New Roman" w:hAnsi="Time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826683"/>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Times" w:eastAsia="Times New Roman" w:hAnsi="Times"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Times" w:eastAsia="Times New Roman" w:hAnsi="Time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Times" w:eastAsia="Times New Roman" w:hAnsi="Times" w:cs="Times New Roman"/>
        <w:b/>
        <w:bCs/>
      </w:rPr>
    </w:tblStylePr>
    <w:tblStylePr w:type="lastCol">
      <w:rPr>
        <w:rFonts w:ascii="Times" w:eastAsia="Times New Roman" w:hAnsi="Time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LightList-Accent2">
    <w:name w:val="Light List Accent 2"/>
    <w:basedOn w:val="TableNormal"/>
    <w:uiPriority w:val="61"/>
    <w:rsid w:val="00826683"/>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826683"/>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826683"/>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826683"/>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826683"/>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Shading-Accent2">
    <w:name w:val="Light Shading Accent 2"/>
    <w:basedOn w:val="TableNormal"/>
    <w:uiPriority w:val="60"/>
    <w:rsid w:val="00826683"/>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826683"/>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826683"/>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826683"/>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826683"/>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paragraph" w:styleId="MacroText">
    <w:name w:val="macro"/>
    <w:link w:val="MacroTextChar"/>
    <w:uiPriority w:val="89"/>
    <w:semiHidden/>
    <w:rsid w:val="00826683"/>
    <w:pPr>
      <w:tabs>
        <w:tab w:val="left" w:pos="480"/>
        <w:tab w:val="left" w:pos="960"/>
        <w:tab w:val="left" w:pos="1440"/>
        <w:tab w:val="left" w:pos="1920"/>
        <w:tab w:val="left" w:pos="2400"/>
        <w:tab w:val="left" w:pos="2880"/>
        <w:tab w:val="left" w:pos="3360"/>
        <w:tab w:val="left" w:pos="3840"/>
        <w:tab w:val="left" w:pos="4320"/>
      </w:tabs>
      <w:spacing w:before="60" w:after="60"/>
    </w:pPr>
    <w:rPr>
      <w:rFonts w:ascii="Courier New" w:hAnsi="Courier New"/>
      <w:bCs/>
      <w:color w:val="737373"/>
      <w:spacing w:val="10"/>
      <w:kern w:val="32"/>
    </w:rPr>
  </w:style>
  <w:style w:type="character" w:customStyle="1" w:styleId="MacroTextChar">
    <w:name w:val="Macro Text Char"/>
    <w:link w:val="MacroText"/>
    <w:uiPriority w:val="89"/>
    <w:semiHidden/>
    <w:rsid w:val="00826683"/>
    <w:rPr>
      <w:rFonts w:ascii="Courier New" w:hAnsi="Courier New"/>
      <w:bCs/>
      <w:color w:val="737373"/>
      <w:spacing w:val="10"/>
      <w:kern w:val="32"/>
      <w:lang w:bidi="ar-SA"/>
    </w:rPr>
  </w:style>
  <w:style w:type="table" w:styleId="MediumGrid1-Accent1">
    <w:name w:val="Medium Grid 1 Accent 1"/>
    <w:basedOn w:val="TableNormal"/>
    <w:uiPriority w:val="67"/>
    <w:rsid w:val="00826683"/>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826683"/>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826683"/>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826683"/>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826683"/>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826683"/>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Accent1">
    <w:name w:val="Medium Grid 2 Accent 1"/>
    <w:basedOn w:val="TableNormal"/>
    <w:uiPriority w:val="68"/>
    <w:rsid w:val="00826683"/>
    <w:rPr>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826683"/>
    <w:rPr>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826683"/>
    <w:rPr>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826683"/>
    <w:rPr>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826683"/>
    <w:rPr>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826683"/>
    <w:rPr>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styleId="MediumGrid3-Accent1">
    <w:name w:val="Medium Grid 3 Accent 1"/>
    <w:basedOn w:val="TableNormal"/>
    <w:uiPriority w:val="69"/>
    <w:rsid w:val="00826683"/>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826683"/>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826683"/>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826683"/>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826683"/>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826683"/>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MediumList1-Accent2">
    <w:name w:val="Medium List 1 Accent 2"/>
    <w:basedOn w:val="TableNormal"/>
    <w:uiPriority w:val="65"/>
    <w:rsid w:val="00826683"/>
    <w:rPr>
      <w:color w:val="000000"/>
    </w:rPr>
    <w:tblPr>
      <w:tblStyleRowBandSize w:val="1"/>
      <w:tblStyleColBandSize w:val="1"/>
      <w:tblBorders>
        <w:top w:val="single" w:sz="8" w:space="0" w:color="C0504D"/>
        <w:bottom w:val="single" w:sz="8" w:space="0" w:color="C0504D"/>
      </w:tblBorders>
    </w:tblPr>
    <w:tblStylePr w:type="firstRow">
      <w:rPr>
        <w:rFonts w:ascii="Times" w:eastAsia="Times New Roman" w:hAnsi="Times"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826683"/>
    <w:rPr>
      <w:color w:val="000000"/>
    </w:rPr>
    <w:tblPr>
      <w:tblStyleRowBandSize w:val="1"/>
      <w:tblStyleColBandSize w:val="1"/>
      <w:tblBorders>
        <w:top w:val="single" w:sz="8" w:space="0" w:color="9BBB59"/>
        <w:bottom w:val="single" w:sz="8" w:space="0" w:color="9BBB59"/>
      </w:tblBorders>
    </w:tblPr>
    <w:tblStylePr w:type="firstRow">
      <w:rPr>
        <w:rFonts w:ascii="Times" w:eastAsia="Times New Roman" w:hAnsi="Times"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826683"/>
    <w:rPr>
      <w:color w:val="000000"/>
    </w:rPr>
    <w:tblPr>
      <w:tblStyleRowBandSize w:val="1"/>
      <w:tblStyleColBandSize w:val="1"/>
      <w:tblBorders>
        <w:top w:val="single" w:sz="8" w:space="0" w:color="8064A2"/>
        <w:bottom w:val="single" w:sz="8" w:space="0" w:color="8064A2"/>
      </w:tblBorders>
    </w:tblPr>
    <w:tblStylePr w:type="firstRow">
      <w:rPr>
        <w:rFonts w:ascii="Times" w:eastAsia="Times New Roman" w:hAnsi="Times"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826683"/>
    <w:rPr>
      <w:color w:val="000000"/>
    </w:rPr>
    <w:tblPr>
      <w:tblStyleRowBandSize w:val="1"/>
      <w:tblStyleColBandSize w:val="1"/>
      <w:tblBorders>
        <w:top w:val="single" w:sz="8" w:space="0" w:color="4BACC6"/>
        <w:bottom w:val="single" w:sz="8" w:space="0" w:color="4BACC6"/>
      </w:tblBorders>
    </w:tblPr>
    <w:tblStylePr w:type="firstRow">
      <w:rPr>
        <w:rFonts w:ascii="Times" w:eastAsia="Times New Roman" w:hAnsi="Times"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826683"/>
    <w:rPr>
      <w:color w:val="000000"/>
    </w:rPr>
    <w:tblPr>
      <w:tblStyleRowBandSize w:val="1"/>
      <w:tblStyleColBandSize w:val="1"/>
      <w:tblBorders>
        <w:top w:val="single" w:sz="8" w:space="0" w:color="F79646"/>
        <w:bottom w:val="single" w:sz="8" w:space="0" w:color="F79646"/>
      </w:tblBorders>
    </w:tblPr>
    <w:tblStylePr w:type="firstRow">
      <w:rPr>
        <w:rFonts w:ascii="Times" w:eastAsia="Times New Roman" w:hAnsi="Times"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Accent1">
    <w:name w:val="Medium List 2 Accent 1"/>
    <w:basedOn w:val="TableNormal"/>
    <w:uiPriority w:val="66"/>
    <w:rsid w:val="00826683"/>
    <w:rPr>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826683"/>
    <w:rPr>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826683"/>
    <w:rPr>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826683"/>
    <w:rPr>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826683"/>
    <w:rPr>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826683"/>
    <w:rPr>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Shading1-Accent2">
    <w:name w:val="Medium Shading 1 Accent 2"/>
    <w:basedOn w:val="TableNormal"/>
    <w:uiPriority w:val="63"/>
    <w:rsid w:val="00826683"/>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826683"/>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826683"/>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826683"/>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826683"/>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82668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82668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82668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82668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82668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3Deffects1">
    <w:name w:val="Table 3D effects 1"/>
    <w:basedOn w:val="TableNormal"/>
    <w:uiPriority w:val="59"/>
    <w:rsid w:val="00826683"/>
    <w:pPr>
      <w:spacing w:before="60" w:after="6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59"/>
    <w:rsid w:val="00826683"/>
    <w:pPr>
      <w:spacing w:before="60" w:after="6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59"/>
    <w:rsid w:val="00826683"/>
    <w:pPr>
      <w:spacing w:before="60" w:after="6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59"/>
    <w:rsid w:val="00826683"/>
    <w:pPr>
      <w:spacing w:before="60" w:after="6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59"/>
    <w:rsid w:val="00826683"/>
    <w:pPr>
      <w:spacing w:before="60" w:after="6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59"/>
    <w:rsid w:val="00826683"/>
    <w:pPr>
      <w:spacing w:before="60" w:after="6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59"/>
    <w:rsid w:val="00826683"/>
    <w:pPr>
      <w:spacing w:before="60" w:after="6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urful1">
    <w:name w:val="Table Colorful 1"/>
    <w:basedOn w:val="TableNormal"/>
    <w:uiPriority w:val="59"/>
    <w:rsid w:val="00826683"/>
    <w:pPr>
      <w:spacing w:before="60" w:after="6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urful2">
    <w:name w:val="Table Colorful 2"/>
    <w:basedOn w:val="TableNormal"/>
    <w:uiPriority w:val="59"/>
    <w:rsid w:val="00826683"/>
    <w:pPr>
      <w:spacing w:before="60" w:after="6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urful3">
    <w:name w:val="Table Colorful 3"/>
    <w:basedOn w:val="TableNormal"/>
    <w:uiPriority w:val="59"/>
    <w:rsid w:val="00826683"/>
    <w:pPr>
      <w:spacing w:before="60" w:after="6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59"/>
    <w:rsid w:val="00826683"/>
    <w:pPr>
      <w:spacing w:before="60" w:after="6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59"/>
    <w:rsid w:val="00826683"/>
    <w:pPr>
      <w:spacing w:before="60" w:after="6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59"/>
    <w:rsid w:val="00826683"/>
    <w:pPr>
      <w:spacing w:before="60" w:after="6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59"/>
    <w:rsid w:val="00826683"/>
    <w:pPr>
      <w:spacing w:before="60" w:after="6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59"/>
    <w:rsid w:val="00826683"/>
    <w:pPr>
      <w:spacing w:before="60" w:after="6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59"/>
    <w:rsid w:val="00826683"/>
    <w:pPr>
      <w:spacing w:before="60" w:after="6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59"/>
    <w:rsid w:val="00826683"/>
    <w:pPr>
      <w:spacing w:before="60" w:after="6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266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59"/>
    <w:rsid w:val="00826683"/>
    <w:pPr>
      <w:spacing w:before="60" w:after="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59"/>
    <w:rsid w:val="00826683"/>
    <w:pPr>
      <w:spacing w:before="60" w:after="6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59"/>
    <w:rsid w:val="00826683"/>
    <w:pPr>
      <w:spacing w:before="60" w:after="6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59"/>
    <w:rsid w:val="00826683"/>
    <w:pPr>
      <w:spacing w:before="60" w:after="6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59"/>
    <w:rsid w:val="00826683"/>
    <w:pPr>
      <w:spacing w:before="60" w:after="6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59"/>
    <w:rsid w:val="00826683"/>
    <w:pPr>
      <w:spacing w:before="60" w:after="6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59"/>
    <w:rsid w:val="00826683"/>
    <w:pPr>
      <w:spacing w:before="60" w:after="6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59"/>
    <w:rsid w:val="00826683"/>
    <w:pPr>
      <w:spacing w:before="60" w:after="6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59"/>
    <w:rsid w:val="00826683"/>
    <w:pPr>
      <w:spacing w:before="60" w:after="6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59"/>
    <w:rsid w:val="00826683"/>
    <w:pPr>
      <w:spacing w:before="60" w:after="6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59"/>
    <w:rsid w:val="00826683"/>
    <w:pPr>
      <w:spacing w:before="60" w:after="6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59"/>
    <w:rsid w:val="00826683"/>
    <w:pPr>
      <w:spacing w:before="60" w:after="6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59"/>
    <w:rsid w:val="00826683"/>
    <w:pPr>
      <w:spacing w:before="60" w:after="6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59"/>
    <w:rsid w:val="00826683"/>
    <w:pPr>
      <w:spacing w:before="60" w:after="6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59"/>
    <w:rsid w:val="00826683"/>
    <w:pPr>
      <w:spacing w:before="60" w:after="6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59"/>
    <w:rsid w:val="00826683"/>
    <w:pPr>
      <w:spacing w:before="60" w:after="6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59"/>
    <w:rsid w:val="00826683"/>
    <w:pPr>
      <w:spacing w:before="60" w:after="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59"/>
    <w:rsid w:val="00826683"/>
    <w:pPr>
      <w:spacing w:before="60" w:after="6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59"/>
    <w:rsid w:val="00826683"/>
    <w:pPr>
      <w:spacing w:before="60" w:after="6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59"/>
    <w:rsid w:val="00826683"/>
    <w:pPr>
      <w:spacing w:before="60" w:after="6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59"/>
    <w:rsid w:val="00826683"/>
    <w:pPr>
      <w:spacing w:before="60" w:after="6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59"/>
    <w:rsid w:val="00826683"/>
    <w:pPr>
      <w:spacing w:before="60" w:after="6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59"/>
    <w:rsid w:val="00826683"/>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59"/>
    <w:rsid w:val="00826683"/>
    <w:pPr>
      <w:spacing w:before="60" w:after="6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59"/>
    <w:rsid w:val="00826683"/>
    <w:pPr>
      <w:spacing w:before="60" w:after="6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59"/>
    <w:rsid w:val="00826683"/>
    <w:pPr>
      <w:spacing w:before="60" w:after="6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4-Accent2">
    <w:name w:val="Grid Table 4 Accent 2"/>
    <w:basedOn w:val="TableNormal"/>
    <w:uiPriority w:val="49"/>
    <w:rsid w:val="00A75980"/>
    <w:rPr>
      <w:rFonts w:asciiTheme="minorHAnsi" w:eastAsiaTheme="minorHAnsi" w:hAnsiTheme="minorHAnsi" w:cstheme="minorBidi"/>
      <w:sz w:val="24"/>
      <w:szCs w:val="24"/>
      <w:lang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2">
    <w:name w:val="Grid Table 5 Dark Accent 2"/>
    <w:basedOn w:val="TableNormal"/>
    <w:uiPriority w:val="50"/>
    <w:rsid w:val="00A75980"/>
    <w:rPr>
      <w:rFonts w:asciiTheme="minorHAnsi" w:eastAsiaTheme="minorHAnsi" w:hAnsiTheme="minorHAnsi" w:cstheme="minorBidi"/>
      <w:sz w:val="24"/>
      <w:szCs w:val="24"/>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Revision">
    <w:name w:val="Revision"/>
    <w:hidden/>
    <w:uiPriority w:val="99"/>
    <w:semiHidden/>
    <w:rsid w:val="00587013"/>
    <w:rPr>
      <w:rFonts w:eastAsiaTheme="minorHAnsi"/>
      <w:sz w:val="24"/>
      <w:szCs w:val="24"/>
    </w:rPr>
  </w:style>
  <w:style w:type="paragraph" w:customStyle="1" w:styleId="Body">
    <w:name w:val="Body"/>
    <w:basedOn w:val="Normal"/>
    <w:qFormat/>
    <w:rsid w:val="000D26D3"/>
    <w:rPr>
      <w:bCs w:val="0"/>
      <w:lang w:eastAsia="ja-JP"/>
    </w:rPr>
  </w:style>
  <w:style w:type="table" w:styleId="TableGridLight">
    <w:name w:val="Grid Table Light"/>
    <w:basedOn w:val="TableNormal"/>
    <w:uiPriority w:val="40"/>
    <w:rsid w:val="00AE494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5408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6D4E98"/>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3A3676"/>
    <w:rPr>
      <w:color w:val="808080"/>
      <w:shd w:val="clear" w:color="auto" w:fill="E6E6E6"/>
    </w:rPr>
  </w:style>
  <w:style w:type="character" w:customStyle="1" w:styleId="ListParagraphChar">
    <w:name w:val="List Paragraph Char"/>
    <w:aliases w:val="List Paragraph11 Char,List Paragraph2 Char,List Paragraph Char Char Char,lp1 Char,Number_1 Char,SGLText List Paragraph Char,new Char,b1 Char,Colorful List - Accent 11 Char,Normal Sentence Char"/>
    <w:basedOn w:val="DefaultParagraphFont"/>
    <w:link w:val="ListParagraph"/>
    <w:uiPriority w:val="34"/>
    <w:locked/>
    <w:rsid w:val="00904FF0"/>
    <w:rPr>
      <w:rFonts w:ascii="Avenir Next Medium" w:eastAsia="Calibri" w:hAnsi="Avenir Next Medium"/>
      <w:szCs w:val="24"/>
    </w:rPr>
  </w:style>
  <w:style w:type="paragraph" w:customStyle="1" w:styleId="Bodycopy">
    <w:name w:val="Body copy"/>
    <w:basedOn w:val="Normal"/>
    <w:next w:val="Normal"/>
    <w:qFormat/>
    <w:rsid w:val="000D26D3"/>
    <w:rPr>
      <w:bCs w:val="0"/>
    </w:rPr>
  </w:style>
  <w:style w:type="table" w:styleId="GridTable5Dark-Accent1">
    <w:name w:val="Grid Table 5 Dark Accent 1"/>
    <w:basedOn w:val="TableNormal"/>
    <w:uiPriority w:val="50"/>
    <w:rsid w:val="00C1382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1779">
      <w:bodyDiv w:val="1"/>
      <w:marLeft w:val="0"/>
      <w:marRight w:val="0"/>
      <w:marTop w:val="0"/>
      <w:marBottom w:val="0"/>
      <w:divBdr>
        <w:top w:val="none" w:sz="0" w:space="0" w:color="auto"/>
        <w:left w:val="none" w:sz="0" w:space="0" w:color="auto"/>
        <w:bottom w:val="none" w:sz="0" w:space="0" w:color="auto"/>
        <w:right w:val="none" w:sz="0" w:space="0" w:color="auto"/>
      </w:divBdr>
    </w:div>
    <w:div w:id="8337894">
      <w:bodyDiv w:val="1"/>
      <w:marLeft w:val="0"/>
      <w:marRight w:val="0"/>
      <w:marTop w:val="0"/>
      <w:marBottom w:val="0"/>
      <w:divBdr>
        <w:top w:val="none" w:sz="0" w:space="0" w:color="auto"/>
        <w:left w:val="none" w:sz="0" w:space="0" w:color="auto"/>
        <w:bottom w:val="none" w:sz="0" w:space="0" w:color="auto"/>
        <w:right w:val="none" w:sz="0" w:space="0" w:color="auto"/>
      </w:divBdr>
      <w:divsChild>
        <w:div w:id="1329794756">
          <w:marLeft w:val="0"/>
          <w:marRight w:val="0"/>
          <w:marTop w:val="0"/>
          <w:marBottom w:val="0"/>
          <w:divBdr>
            <w:top w:val="none" w:sz="0" w:space="0" w:color="auto"/>
            <w:left w:val="none" w:sz="0" w:space="0" w:color="auto"/>
            <w:bottom w:val="none" w:sz="0" w:space="0" w:color="auto"/>
            <w:right w:val="none" w:sz="0" w:space="0" w:color="auto"/>
          </w:divBdr>
          <w:divsChild>
            <w:div w:id="1792816794">
              <w:marLeft w:val="0"/>
              <w:marRight w:val="0"/>
              <w:marTop w:val="0"/>
              <w:marBottom w:val="0"/>
              <w:divBdr>
                <w:top w:val="none" w:sz="0" w:space="0" w:color="auto"/>
                <w:left w:val="none" w:sz="0" w:space="0" w:color="auto"/>
                <w:bottom w:val="none" w:sz="0" w:space="0" w:color="auto"/>
                <w:right w:val="none" w:sz="0" w:space="0" w:color="auto"/>
              </w:divBdr>
              <w:divsChild>
                <w:div w:id="16071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7757">
      <w:bodyDiv w:val="1"/>
      <w:marLeft w:val="0"/>
      <w:marRight w:val="0"/>
      <w:marTop w:val="0"/>
      <w:marBottom w:val="0"/>
      <w:divBdr>
        <w:top w:val="none" w:sz="0" w:space="0" w:color="auto"/>
        <w:left w:val="none" w:sz="0" w:space="0" w:color="auto"/>
        <w:bottom w:val="none" w:sz="0" w:space="0" w:color="auto"/>
        <w:right w:val="none" w:sz="0" w:space="0" w:color="auto"/>
      </w:divBdr>
    </w:div>
    <w:div w:id="30807434">
      <w:bodyDiv w:val="1"/>
      <w:marLeft w:val="0"/>
      <w:marRight w:val="0"/>
      <w:marTop w:val="0"/>
      <w:marBottom w:val="0"/>
      <w:divBdr>
        <w:top w:val="none" w:sz="0" w:space="0" w:color="auto"/>
        <w:left w:val="none" w:sz="0" w:space="0" w:color="auto"/>
        <w:bottom w:val="none" w:sz="0" w:space="0" w:color="auto"/>
        <w:right w:val="none" w:sz="0" w:space="0" w:color="auto"/>
      </w:divBdr>
    </w:div>
    <w:div w:id="40135036">
      <w:bodyDiv w:val="1"/>
      <w:marLeft w:val="0"/>
      <w:marRight w:val="0"/>
      <w:marTop w:val="0"/>
      <w:marBottom w:val="0"/>
      <w:divBdr>
        <w:top w:val="none" w:sz="0" w:space="0" w:color="auto"/>
        <w:left w:val="none" w:sz="0" w:space="0" w:color="auto"/>
        <w:bottom w:val="none" w:sz="0" w:space="0" w:color="auto"/>
        <w:right w:val="none" w:sz="0" w:space="0" w:color="auto"/>
      </w:divBdr>
    </w:div>
    <w:div w:id="57478734">
      <w:bodyDiv w:val="1"/>
      <w:marLeft w:val="0"/>
      <w:marRight w:val="0"/>
      <w:marTop w:val="0"/>
      <w:marBottom w:val="0"/>
      <w:divBdr>
        <w:top w:val="none" w:sz="0" w:space="0" w:color="auto"/>
        <w:left w:val="none" w:sz="0" w:space="0" w:color="auto"/>
        <w:bottom w:val="none" w:sz="0" w:space="0" w:color="auto"/>
        <w:right w:val="none" w:sz="0" w:space="0" w:color="auto"/>
      </w:divBdr>
    </w:div>
    <w:div w:id="66341474">
      <w:bodyDiv w:val="1"/>
      <w:marLeft w:val="0"/>
      <w:marRight w:val="0"/>
      <w:marTop w:val="0"/>
      <w:marBottom w:val="0"/>
      <w:divBdr>
        <w:top w:val="none" w:sz="0" w:space="0" w:color="auto"/>
        <w:left w:val="none" w:sz="0" w:space="0" w:color="auto"/>
        <w:bottom w:val="none" w:sz="0" w:space="0" w:color="auto"/>
        <w:right w:val="none" w:sz="0" w:space="0" w:color="auto"/>
      </w:divBdr>
      <w:divsChild>
        <w:div w:id="632826476">
          <w:marLeft w:val="0"/>
          <w:marRight w:val="0"/>
          <w:marTop w:val="0"/>
          <w:marBottom w:val="0"/>
          <w:divBdr>
            <w:top w:val="none" w:sz="0" w:space="0" w:color="auto"/>
            <w:left w:val="none" w:sz="0" w:space="0" w:color="auto"/>
            <w:bottom w:val="none" w:sz="0" w:space="0" w:color="auto"/>
            <w:right w:val="none" w:sz="0" w:space="0" w:color="auto"/>
          </w:divBdr>
          <w:divsChild>
            <w:div w:id="2081631830">
              <w:marLeft w:val="0"/>
              <w:marRight w:val="0"/>
              <w:marTop w:val="0"/>
              <w:marBottom w:val="0"/>
              <w:divBdr>
                <w:top w:val="none" w:sz="0" w:space="0" w:color="auto"/>
                <w:left w:val="none" w:sz="0" w:space="0" w:color="auto"/>
                <w:bottom w:val="none" w:sz="0" w:space="0" w:color="auto"/>
                <w:right w:val="none" w:sz="0" w:space="0" w:color="auto"/>
              </w:divBdr>
              <w:divsChild>
                <w:div w:id="59363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08342">
      <w:bodyDiv w:val="1"/>
      <w:marLeft w:val="0"/>
      <w:marRight w:val="0"/>
      <w:marTop w:val="0"/>
      <w:marBottom w:val="0"/>
      <w:divBdr>
        <w:top w:val="none" w:sz="0" w:space="0" w:color="auto"/>
        <w:left w:val="none" w:sz="0" w:space="0" w:color="auto"/>
        <w:bottom w:val="none" w:sz="0" w:space="0" w:color="auto"/>
        <w:right w:val="none" w:sz="0" w:space="0" w:color="auto"/>
      </w:divBdr>
      <w:divsChild>
        <w:div w:id="1146315429">
          <w:marLeft w:val="446"/>
          <w:marRight w:val="0"/>
          <w:marTop w:val="0"/>
          <w:marBottom w:val="0"/>
          <w:divBdr>
            <w:top w:val="none" w:sz="0" w:space="0" w:color="auto"/>
            <w:left w:val="none" w:sz="0" w:space="0" w:color="auto"/>
            <w:bottom w:val="none" w:sz="0" w:space="0" w:color="auto"/>
            <w:right w:val="none" w:sz="0" w:space="0" w:color="auto"/>
          </w:divBdr>
        </w:div>
        <w:div w:id="1255671530">
          <w:marLeft w:val="446"/>
          <w:marRight w:val="0"/>
          <w:marTop w:val="0"/>
          <w:marBottom w:val="0"/>
          <w:divBdr>
            <w:top w:val="none" w:sz="0" w:space="0" w:color="auto"/>
            <w:left w:val="none" w:sz="0" w:space="0" w:color="auto"/>
            <w:bottom w:val="none" w:sz="0" w:space="0" w:color="auto"/>
            <w:right w:val="none" w:sz="0" w:space="0" w:color="auto"/>
          </w:divBdr>
        </w:div>
        <w:div w:id="570123201">
          <w:marLeft w:val="446"/>
          <w:marRight w:val="0"/>
          <w:marTop w:val="0"/>
          <w:marBottom w:val="0"/>
          <w:divBdr>
            <w:top w:val="none" w:sz="0" w:space="0" w:color="auto"/>
            <w:left w:val="none" w:sz="0" w:space="0" w:color="auto"/>
            <w:bottom w:val="none" w:sz="0" w:space="0" w:color="auto"/>
            <w:right w:val="none" w:sz="0" w:space="0" w:color="auto"/>
          </w:divBdr>
        </w:div>
      </w:divsChild>
    </w:div>
    <w:div w:id="102769696">
      <w:bodyDiv w:val="1"/>
      <w:marLeft w:val="0"/>
      <w:marRight w:val="0"/>
      <w:marTop w:val="0"/>
      <w:marBottom w:val="0"/>
      <w:divBdr>
        <w:top w:val="none" w:sz="0" w:space="0" w:color="auto"/>
        <w:left w:val="none" w:sz="0" w:space="0" w:color="auto"/>
        <w:bottom w:val="none" w:sz="0" w:space="0" w:color="auto"/>
        <w:right w:val="none" w:sz="0" w:space="0" w:color="auto"/>
      </w:divBdr>
      <w:divsChild>
        <w:div w:id="2001616450">
          <w:marLeft w:val="547"/>
          <w:marRight w:val="0"/>
          <w:marTop w:val="0"/>
          <w:marBottom w:val="0"/>
          <w:divBdr>
            <w:top w:val="none" w:sz="0" w:space="0" w:color="auto"/>
            <w:left w:val="none" w:sz="0" w:space="0" w:color="auto"/>
            <w:bottom w:val="none" w:sz="0" w:space="0" w:color="auto"/>
            <w:right w:val="none" w:sz="0" w:space="0" w:color="auto"/>
          </w:divBdr>
        </w:div>
      </w:divsChild>
    </w:div>
    <w:div w:id="148985685">
      <w:bodyDiv w:val="1"/>
      <w:marLeft w:val="0"/>
      <w:marRight w:val="0"/>
      <w:marTop w:val="0"/>
      <w:marBottom w:val="0"/>
      <w:divBdr>
        <w:top w:val="none" w:sz="0" w:space="0" w:color="auto"/>
        <w:left w:val="none" w:sz="0" w:space="0" w:color="auto"/>
        <w:bottom w:val="none" w:sz="0" w:space="0" w:color="auto"/>
        <w:right w:val="none" w:sz="0" w:space="0" w:color="auto"/>
      </w:divBdr>
      <w:divsChild>
        <w:div w:id="1717463521">
          <w:marLeft w:val="0"/>
          <w:marRight w:val="0"/>
          <w:marTop w:val="0"/>
          <w:marBottom w:val="0"/>
          <w:divBdr>
            <w:top w:val="none" w:sz="0" w:space="0" w:color="auto"/>
            <w:left w:val="none" w:sz="0" w:space="0" w:color="auto"/>
            <w:bottom w:val="none" w:sz="0" w:space="0" w:color="auto"/>
            <w:right w:val="none" w:sz="0" w:space="0" w:color="auto"/>
          </w:divBdr>
          <w:divsChild>
            <w:div w:id="946812067">
              <w:marLeft w:val="0"/>
              <w:marRight w:val="0"/>
              <w:marTop w:val="0"/>
              <w:marBottom w:val="0"/>
              <w:divBdr>
                <w:top w:val="none" w:sz="0" w:space="0" w:color="auto"/>
                <w:left w:val="none" w:sz="0" w:space="0" w:color="auto"/>
                <w:bottom w:val="none" w:sz="0" w:space="0" w:color="auto"/>
                <w:right w:val="none" w:sz="0" w:space="0" w:color="auto"/>
              </w:divBdr>
              <w:divsChild>
                <w:div w:id="14589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81079">
      <w:bodyDiv w:val="1"/>
      <w:marLeft w:val="0"/>
      <w:marRight w:val="0"/>
      <w:marTop w:val="0"/>
      <w:marBottom w:val="0"/>
      <w:divBdr>
        <w:top w:val="none" w:sz="0" w:space="0" w:color="auto"/>
        <w:left w:val="none" w:sz="0" w:space="0" w:color="auto"/>
        <w:bottom w:val="none" w:sz="0" w:space="0" w:color="auto"/>
        <w:right w:val="none" w:sz="0" w:space="0" w:color="auto"/>
      </w:divBdr>
      <w:divsChild>
        <w:div w:id="2058123503">
          <w:marLeft w:val="547"/>
          <w:marRight w:val="0"/>
          <w:marTop w:val="0"/>
          <w:marBottom w:val="0"/>
          <w:divBdr>
            <w:top w:val="none" w:sz="0" w:space="0" w:color="auto"/>
            <w:left w:val="none" w:sz="0" w:space="0" w:color="auto"/>
            <w:bottom w:val="none" w:sz="0" w:space="0" w:color="auto"/>
            <w:right w:val="none" w:sz="0" w:space="0" w:color="auto"/>
          </w:divBdr>
        </w:div>
      </w:divsChild>
    </w:div>
    <w:div w:id="162017906">
      <w:bodyDiv w:val="1"/>
      <w:marLeft w:val="0"/>
      <w:marRight w:val="0"/>
      <w:marTop w:val="0"/>
      <w:marBottom w:val="0"/>
      <w:divBdr>
        <w:top w:val="none" w:sz="0" w:space="0" w:color="auto"/>
        <w:left w:val="none" w:sz="0" w:space="0" w:color="auto"/>
        <w:bottom w:val="none" w:sz="0" w:space="0" w:color="auto"/>
        <w:right w:val="none" w:sz="0" w:space="0" w:color="auto"/>
      </w:divBdr>
    </w:div>
    <w:div w:id="185366001">
      <w:bodyDiv w:val="1"/>
      <w:marLeft w:val="0"/>
      <w:marRight w:val="0"/>
      <w:marTop w:val="0"/>
      <w:marBottom w:val="0"/>
      <w:divBdr>
        <w:top w:val="none" w:sz="0" w:space="0" w:color="auto"/>
        <w:left w:val="none" w:sz="0" w:space="0" w:color="auto"/>
        <w:bottom w:val="none" w:sz="0" w:space="0" w:color="auto"/>
        <w:right w:val="none" w:sz="0" w:space="0" w:color="auto"/>
      </w:divBdr>
      <w:divsChild>
        <w:div w:id="517428698">
          <w:marLeft w:val="446"/>
          <w:marRight w:val="0"/>
          <w:marTop w:val="0"/>
          <w:marBottom w:val="0"/>
          <w:divBdr>
            <w:top w:val="none" w:sz="0" w:space="0" w:color="auto"/>
            <w:left w:val="none" w:sz="0" w:space="0" w:color="auto"/>
            <w:bottom w:val="none" w:sz="0" w:space="0" w:color="auto"/>
            <w:right w:val="none" w:sz="0" w:space="0" w:color="auto"/>
          </w:divBdr>
        </w:div>
        <w:div w:id="1532643640">
          <w:marLeft w:val="446"/>
          <w:marRight w:val="0"/>
          <w:marTop w:val="0"/>
          <w:marBottom w:val="0"/>
          <w:divBdr>
            <w:top w:val="none" w:sz="0" w:space="0" w:color="auto"/>
            <w:left w:val="none" w:sz="0" w:space="0" w:color="auto"/>
            <w:bottom w:val="none" w:sz="0" w:space="0" w:color="auto"/>
            <w:right w:val="none" w:sz="0" w:space="0" w:color="auto"/>
          </w:divBdr>
        </w:div>
      </w:divsChild>
    </w:div>
    <w:div w:id="198933167">
      <w:bodyDiv w:val="1"/>
      <w:marLeft w:val="0"/>
      <w:marRight w:val="0"/>
      <w:marTop w:val="0"/>
      <w:marBottom w:val="0"/>
      <w:divBdr>
        <w:top w:val="none" w:sz="0" w:space="0" w:color="auto"/>
        <w:left w:val="none" w:sz="0" w:space="0" w:color="auto"/>
        <w:bottom w:val="none" w:sz="0" w:space="0" w:color="auto"/>
        <w:right w:val="none" w:sz="0" w:space="0" w:color="auto"/>
      </w:divBdr>
    </w:div>
    <w:div w:id="212275504">
      <w:bodyDiv w:val="1"/>
      <w:marLeft w:val="0"/>
      <w:marRight w:val="0"/>
      <w:marTop w:val="0"/>
      <w:marBottom w:val="0"/>
      <w:divBdr>
        <w:top w:val="none" w:sz="0" w:space="0" w:color="auto"/>
        <w:left w:val="none" w:sz="0" w:space="0" w:color="auto"/>
        <w:bottom w:val="none" w:sz="0" w:space="0" w:color="auto"/>
        <w:right w:val="none" w:sz="0" w:space="0" w:color="auto"/>
      </w:divBdr>
      <w:divsChild>
        <w:div w:id="1702634113">
          <w:marLeft w:val="446"/>
          <w:marRight w:val="0"/>
          <w:marTop w:val="0"/>
          <w:marBottom w:val="0"/>
          <w:divBdr>
            <w:top w:val="none" w:sz="0" w:space="0" w:color="auto"/>
            <w:left w:val="none" w:sz="0" w:space="0" w:color="auto"/>
            <w:bottom w:val="none" w:sz="0" w:space="0" w:color="auto"/>
            <w:right w:val="none" w:sz="0" w:space="0" w:color="auto"/>
          </w:divBdr>
        </w:div>
        <w:div w:id="1359968538">
          <w:marLeft w:val="446"/>
          <w:marRight w:val="0"/>
          <w:marTop w:val="0"/>
          <w:marBottom w:val="0"/>
          <w:divBdr>
            <w:top w:val="none" w:sz="0" w:space="0" w:color="auto"/>
            <w:left w:val="none" w:sz="0" w:space="0" w:color="auto"/>
            <w:bottom w:val="none" w:sz="0" w:space="0" w:color="auto"/>
            <w:right w:val="none" w:sz="0" w:space="0" w:color="auto"/>
          </w:divBdr>
        </w:div>
      </w:divsChild>
    </w:div>
    <w:div w:id="222260132">
      <w:bodyDiv w:val="1"/>
      <w:marLeft w:val="0"/>
      <w:marRight w:val="0"/>
      <w:marTop w:val="0"/>
      <w:marBottom w:val="0"/>
      <w:divBdr>
        <w:top w:val="none" w:sz="0" w:space="0" w:color="auto"/>
        <w:left w:val="none" w:sz="0" w:space="0" w:color="auto"/>
        <w:bottom w:val="none" w:sz="0" w:space="0" w:color="auto"/>
        <w:right w:val="none" w:sz="0" w:space="0" w:color="auto"/>
      </w:divBdr>
      <w:divsChild>
        <w:div w:id="239097215">
          <w:marLeft w:val="446"/>
          <w:marRight w:val="0"/>
          <w:marTop w:val="0"/>
          <w:marBottom w:val="0"/>
          <w:divBdr>
            <w:top w:val="none" w:sz="0" w:space="0" w:color="auto"/>
            <w:left w:val="none" w:sz="0" w:space="0" w:color="auto"/>
            <w:bottom w:val="none" w:sz="0" w:space="0" w:color="auto"/>
            <w:right w:val="none" w:sz="0" w:space="0" w:color="auto"/>
          </w:divBdr>
        </w:div>
        <w:div w:id="128325791">
          <w:marLeft w:val="446"/>
          <w:marRight w:val="0"/>
          <w:marTop w:val="0"/>
          <w:marBottom w:val="0"/>
          <w:divBdr>
            <w:top w:val="none" w:sz="0" w:space="0" w:color="auto"/>
            <w:left w:val="none" w:sz="0" w:space="0" w:color="auto"/>
            <w:bottom w:val="none" w:sz="0" w:space="0" w:color="auto"/>
            <w:right w:val="none" w:sz="0" w:space="0" w:color="auto"/>
          </w:divBdr>
        </w:div>
      </w:divsChild>
    </w:div>
    <w:div w:id="229269838">
      <w:bodyDiv w:val="1"/>
      <w:marLeft w:val="0"/>
      <w:marRight w:val="0"/>
      <w:marTop w:val="0"/>
      <w:marBottom w:val="0"/>
      <w:divBdr>
        <w:top w:val="none" w:sz="0" w:space="0" w:color="auto"/>
        <w:left w:val="none" w:sz="0" w:space="0" w:color="auto"/>
        <w:bottom w:val="none" w:sz="0" w:space="0" w:color="auto"/>
        <w:right w:val="none" w:sz="0" w:space="0" w:color="auto"/>
      </w:divBdr>
    </w:div>
    <w:div w:id="231504378">
      <w:bodyDiv w:val="1"/>
      <w:marLeft w:val="0"/>
      <w:marRight w:val="0"/>
      <w:marTop w:val="0"/>
      <w:marBottom w:val="0"/>
      <w:divBdr>
        <w:top w:val="none" w:sz="0" w:space="0" w:color="auto"/>
        <w:left w:val="none" w:sz="0" w:space="0" w:color="auto"/>
        <w:bottom w:val="none" w:sz="0" w:space="0" w:color="auto"/>
        <w:right w:val="none" w:sz="0" w:space="0" w:color="auto"/>
      </w:divBdr>
      <w:divsChild>
        <w:div w:id="41949419">
          <w:marLeft w:val="0"/>
          <w:marRight w:val="0"/>
          <w:marTop w:val="0"/>
          <w:marBottom w:val="0"/>
          <w:divBdr>
            <w:top w:val="none" w:sz="0" w:space="0" w:color="auto"/>
            <w:left w:val="none" w:sz="0" w:space="0" w:color="auto"/>
            <w:bottom w:val="none" w:sz="0" w:space="0" w:color="auto"/>
            <w:right w:val="none" w:sz="0" w:space="0" w:color="auto"/>
          </w:divBdr>
          <w:divsChild>
            <w:div w:id="1326592297">
              <w:marLeft w:val="0"/>
              <w:marRight w:val="0"/>
              <w:marTop w:val="0"/>
              <w:marBottom w:val="0"/>
              <w:divBdr>
                <w:top w:val="none" w:sz="0" w:space="0" w:color="auto"/>
                <w:left w:val="none" w:sz="0" w:space="0" w:color="auto"/>
                <w:bottom w:val="none" w:sz="0" w:space="0" w:color="auto"/>
                <w:right w:val="none" w:sz="0" w:space="0" w:color="auto"/>
              </w:divBdr>
              <w:divsChild>
                <w:div w:id="17175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934548">
      <w:bodyDiv w:val="1"/>
      <w:marLeft w:val="0"/>
      <w:marRight w:val="0"/>
      <w:marTop w:val="0"/>
      <w:marBottom w:val="0"/>
      <w:divBdr>
        <w:top w:val="none" w:sz="0" w:space="0" w:color="auto"/>
        <w:left w:val="none" w:sz="0" w:space="0" w:color="auto"/>
        <w:bottom w:val="none" w:sz="0" w:space="0" w:color="auto"/>
        <w:right w:val="none" w:sz="0" w:space="0" w:color="auto"/>
      </w:divBdr>
    </w:div>
    <w:div w:id="244146540">
      <w:bodyDiv w:val="1"/>
      <w:marLeft w:val="0"/>
      <w:marRight w:val="0"/>
      <w:marTop w:val="0"/>
      <w:marBottom w:val="0"/>
      <w:divBdr>
        <w:top w:val="none" w:sz="0" w:space="0" w:color="auto"/>
        <w:left w:val="none" w:sz="0" w:space="0" w:color="auto"/>
        <w:bottom w:val="none" w:sz="0" w:space="0" w:color="auto"/>
        <w:right w:val="none" w:sz="0" w:space="0" w:color="auto"/>
      </w:divBdr>
    </w:div>
    <w:div w:id="261382486">
      <w:bodyDiv w:val="1"/>
      <w:marLeft w:val="0"/>
      <w:marRight w:val="0"/>
      <w:marTop w:val="0"/>
      <w:marBottom w:val="0"/>
      <w:divBdr>
        <w:top w:val="none" w:sz="0" w:space="0" w:color="auto"/>
        <w:left w:val="none" w:sz="0" w:space="0" w:color="auto"/>
        <w:bottom w:val="none" w:sz="0" w:space="0" w:color="auto"/>
        <w:right w:val="none" w:sz="0" w:space="0" w:color="auto"/>
      </w:divBdr>
    </w:div>
    <w:div w:id="263730517">
      <w:bodyDiv w:val="1"/>
      <w:marLeft w:val="0"/>
      <w:marRight w:val="0"/>
      <w:marTop w:val="0"/>
      <w:marBottom w:val="0"/>
      <w:divBdr>
        <w:top w:val="none" w:sz="0" w:space="0" w:color="auto"/>
        <w:left w:val="none" w:sz="0" w:space="0" w:color="auto"/>
        <w:bottom w:val="none" w:sz="0" w:space="0" w:color="auto"/>
        <w:right w:val="none" w:sz="0" w:space="0" w:color="auto"/>
      </w:divBdr>
      <w:divsChild>
        <w:div w:id="824667307">
          <w:marLeft w:val="0"/>
          <w:marRight w:val="0"/>
          <w:marTop w:val="0"/>
          <w:marBottom w:val="0"/>
          <w:divBdr>
            <w:top w:val="none" w:sz="0" w:space="0" w:color="auto"/>
            <w:left w:val="none" w:sz="0" w:space="0" w:color="auto"/>
            <w:bottom w:val="none" w:sz="0" w:space="0" w:color="auto"/>
            <w:right w:val="none" w:sz="0" w:space="0" w:color="auto"/>
          </w:divBdr>
          <w:divsChild>
            <w:div w:id="1892571080">
              <w:marLeft w:val="0"/>
              <w:marRight w:val="0"/>
              <w:marTop w:val="0"/>
              <w:marBottom w:val="0"/>
              <w:divBdr>
                <w:top w:val="none" w:sz="0" w:space="0" w:color="auto"/>
                <w:left w:val="none" w:sz="0" w:space="0" w:color="auto"/>
                <w:bottom w:val="none" w:sz="0" w:space="0" w:color="auto"/>
                <w:right w:val="none" w:sz="0" w:space="0" w:color="auto"/>
              </w:divBdr>
              <w:divsChild>
                <w:div w:id="198600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430">
      <w:bodyDiv w:val="1"/>
      <w:marLeft w:val="0"/>
      <w:marRight w:val="0"/>
      <w:marTop w:val="0"/>
      <w:marBottom w:val="0"/>
      <w:divBdr>
        <w:top w:val="none" w:sz="0" w:space="0" w:color="auto"/>
        <w:left w:val="none" w:sz="0" w:space="0" w:color="auto"/>
        <w:bottom w:val="none" w:sz="0" w:space="0" w:color="auto"/>
        <w:right w:val="none" w:sz="0" w:space="0" w:color="auto"/>
      </w:divBdr>
      <w:divsChild>
        <w:div w:id="1386248898">
          <w:marLeft w:val="0"/>
          <w:marRight w:val="0"/>
          <w:marTop w:val="0"/>
          <w:marBottom w:val="0"/>
          <w:divBdr>
            <w:top w:val="none" w:sz="0" w:space="0" w:color="auto"/>
            <w:left w:val="none" w:sz="0" w:space="0" w:color="auto"/>
            <w:bottom w:val="none" w:sz="0" w:space="0" w:color="auto"/>
            <w:right w:val="none" w:sz="0" w:space="0" w:color="auto"/>
          </w:divBdr>
          <w:divsChild>
            <w:div w:id="1836262741">
              <w:marLeft w:val="0"/>
              <w:marRight w:val="0"/>
              <w:marTop w:val="0"/>
              <w:marBottom w:val="0"/>
              <w:divBdr>
                <w:top w:val="none" w:sz="0" w:space="0" w:color="auto"/>
                <w:left w:val="none" w:sz="0" w:space="0" w:color="auto"/>
                <w:bottom w:val="none" w:sz="0" w:space="0" w:color="auto"/>
                <w:right w:val="none" w:sz="0" w:space="0" w:color="auto"/>
              </w:divBdr>
              <w:divsChild>
                <w:div w:id="15755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973067">
      <w:bodyDiv w:val="1"/>
      <w:marLeft w:val="0"/>
      <w:marRight w:val="0"/>
      <w:marTop w:val="0"/>
      <w:marBottom w:val="0"/>
      <w:divBdr>
        <w:top w:val="none" w:sz="0" w:space="0" w:color="auto"/>
        <w:left w:val="none" w:sz="0" w:space="0" w:color="auto"/>
        <w:bottom w:val="none" w:sz="0" w:space="0" w:color="auto"/>
        <w:right w:val="none" w:sz="0" w:space="0" w:color="auto"/>
      </w:divBdr>
      <w:divsChild>
        <w:div w:id="669605271">
          <w:marLeft w:val="547"/>
          <w:marRight w:val="0"/>
          <w:marTop w:val="0"/>
          <w:marBottom w:val="0"/>
          <w:divBdr>
            <w:top w:val="none" w:sz="0" w:space="0" w:color="auto"/>
            <w:left w:val="none" w:sz="0" w:space="0" w:color="auto"/>
            <w:bottom w:val="none" w:sz="0" w:space="0" w:color="auto"/>
            <w:right w:val="none" w:sz="0" w:space="0" w:color="auto"/>
          </w:divBdr>
        </w:div>
      </w:divsChild>
    </w:div>
    <w:div w:id="331179527">
      <w:bodyDiv w:val="1"/>
      <w:marLeft w:val="0"/>
      <w:marRight w:val="0"/>
      <w:marTop w:val="0"/>
      <w:marBottom w:val="0"/>
      <w:divBdr>
        <w:top w:val="none" w:sz="0" w:space="0" w:color="auto"/>
        <w:left w:val="none" w:sz="0" w:space="0" w:color="auto"/>
        <w:bottom w:val="none" w:sz="0" w:space="0" w:color="auto"/>
        <w:right w:val="none" w:sz="0" w:space="0" w:color="auto"/>
      </w:divBdr>
    </w:div>
    <w:div w:id="360084918">
      <w:bodyDiv w:val="1"/>
      <w:marLeft w:val="0"/>
      <w:marRight w:val="0"/>
      <w:marTop w:val="0"/>
      <w:marBottom w:val="0"/>
      <w:divBdr>
        <w:top w:val="none" w:sz="0" w:space="0" w:color="auto"/>
        <w:left w:val="none" w:sz="0" w:space="0" w:color="auto"/>
        <w:bottom w:val="none" w:sz="0" w:space="0" w:color="auto"/>
        <w:right w:val="none" w:sz="0" w:space="0" w:color="auto"/>
      </w:divBdr>
    </w:div>
    <w:div w:id="365839880">
      <w:bodyDiv w:val="1"/>
      <w:marLeft w:val="0"/>
      <w:marRight w:val="0"/>
      <w:marTop w:val="0"/>
      <w:marBottom w:val="0"/>
      <w:divBdr>
        <w:top w:val="none" w:sz="0" w:space="0" w:color="auto"/>
        <w:left w:val="none" w:sz="0" w:space="0" w:color="auto"/>
        <w:bottom w:val="none" w:sz="0" w:space="0" w:color="auto"/>
        <w:right w:val="none" w:sz="0" w:space="0" w:color="auto"/>
      </w:divBdr>
    </w:div>
    <w:div w:id="420103648">
      <w:bodyDiv w:val="1"/>
      <w:marLeft w:val="0"/>
      <w:marRight w:val="0"/>
      <w:marTop w:val="0"/>
      <w:marBottom w:val="0"/>
      <w:divBdr>
        <w:top w:val="none" w:sz="0" w:space="0" w:color="auto"/>
        <w:left w:val="none" w:sz="0" w:space="0" w:color="auto"/>
        <w:bottom w:val="none" w:sz="0" w:space="0" w:color="auto"/>
        <w:right w:val="none" w:sz="0" w:space="0" w:color="auto"/>
      </w:divBdr>
    </w:div>
    <w:div w:id="421146748">
      <w:bodyDiv w:val="1"/>
      <w:marLeft w:val="0"/>
      <w:marRight w:val="0"/>
      <w:marTop w:val="0"/>
      <w:marBottom w:val="0"/>
      <w:divBdr>
        <w:top w:val="none" w:sz="0" w:space="0" w:color="auto"/>
        <w:left w:val="none" w:sz="0" w:space="0" w:color="auto"/>
        <w:bottom w:val="none" w:sz="0" w:space="0" w:color="auto"/>
        <w:right w:val="none" w:sz="0" w:space="0" w:color="auto"/>
      </w:divBdr>
      <w:divsChild>
        <w:div w:id="770778285">
          <w:marLeft w:val="0"/>
          <w:marRight w:val="0"/>
          <w:marTop w:val="0"/>
          <w:marBottom w:val="0"/>
          <w:divBdr>
            <w:top w:val="none" w:sz="0" w:space="0" w:color="auto"/>
            <w:left w:val="none" w:sz="0" w:space="0" w:color="auto"/>
            <w:bottom w:val="none" w:sz="0" w:space="0" w:color="auto"/>
            <w:right w:val="none" w:sz="0" w:space="0" w:color="auto"/>
          </w:divBdr>
          <w:divsChild>
            <w:div w:id="1461145523">
              <w:marLeft w:val="0"/>
              <w:marRight w:val="0"/>
              <w:marTop w:val="0"/>
              <w:marBottom w:val="0"/>
              <w:divBdr>
                <w:top w:val="none" w:sz="0" w:space="0" w:color="auto"/>
                <w:left w:val="none" w:sz="0" w:space="0" w:color="auto"/>
                <w:bottom w:val="none" w:sz="0" w:space="0" w:color="auto"/>
                <w:right w:val="none" w:sz="0" w:space="0" w:color="auto"/>
              </w:divBdr>
              <w:divsChild>
                <w:div w:id="133703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495772">
      <w:bodyDiv w:val="1"/>
      <w:marLeft w:val="0"/>
      <w:marRight w:val="0"/>
      <w:marTop w:val="0"/>
      <w:marBottom w:val="0"/>
      <w:divBdr>
        <w:top w:val="none" w:sz="0" w:space="0" w:color="auto"/>
        <w:left w:val="none" w:sz="0" w:space="0" w:color="auto"/>
        <w:bottom w:val="none" w:sz="0" w:space="0" w:color="auto"/>
        <w:right w:val="none" w:sz="0" w:space="0" w:color="auto"/>
      </w:divBdr>
    </w:div>
    <w:div w:id="428547186">
      <w:bodyDiv w:val="1"/>
      <w:marLeft w:val="0"/>
      <w:marRight w:val="0"/>
      <w:marTop w:val="0"/>
      <w:marBottom w:val="0"/>
      <w:divBdr>
        <w:top w:val="none" w:sz="0" w:space="0" w:color="auto"/>
        <w:left w:val="none" w:sz="0" w:space="0" w:color="auto"/>
        <w:bottom w:val="none" w:sz="0" w:space="0" w:color="auto"/>
        <w:right w:val="none" w:sz="0" w:space="0" w:color="auto"/>
      </w:divBdr>
    </w:div>
    <w:div w:id="439568306">
      <w:bodyDiv w:val="1"/>
      <w:marLeft w:val="0"/>
      <w:marRight w:val="0"/>
      <w:marTop w:val="0"/>
      <w:marBottom w:val="0"/>
      <w:divBdr>
        <w:top w:val="none" w:sz="0" w:space="0" w:color="auto"/>
        <w:left w:val="none" w:sz="0" w:space="0" w:color="auto"/>
        <w:bottom w:val="none" w:sz="0" w:space="0" w:color="auto"/>
        <w:right w:val="none" w:sz="0" w:space="0" w:color="auto"/>
      </w:divBdr>
    </w:div>
    <w:div w:id="442656793">
      <w:bodyDiv w:val="1"/>
      <w:marLeft w:val="0"/>
      <w:marRight w:val="0"/>
      <w:marTop w:val="0"/>
      <w:marBottom w:val="0"/>
      <w:divBdr>
        <w:top w:val="none" w:sz="0" w:space="0" w:color="auto"/>
        <w:left w:val="none" w:sz="0" w:space="0" w:color="auto"/>
        <w:bottom w:val="none" w:sz="0" w:space="0" w:color="auto"/>
        <w:right w:val="none" w:sz="0" w:space="0" w:color="auto"/>
      </w:divBdr>
    </w:div>
    <w:div w:id="465010132">
      <w:bodyDiv w:val="1"/>
      <w:marLeft w:val="0"/>
      <w:marRight w:val="0"/>
      <w:marTop w:val="0"/>
      <w:marBottom w:val="0"/>
      <w:divBdr>
        <w:top w:val="none" w:sz="0" w:space="0" w:color="auto"/>
        <w:left w:val="none" w:sz="0" w:space="0" w:color="auto"/>
        <w:bottom w:val="none" w:sz="0" w:space="0" w:color="auto"/>
        <w:right w:val="none" w:sz="0" w:space="0" w:color="auto"/>
      </w:divBdr>
      <w:divsChild>
        <w:div w:id="762186633">
          <w:marLeft w:val="0"/>
          <w:marRight w:val="0"/>
          <w:marTop w:val="0"/>
          <w:marBottom w:val="0"/>
          <w:divBdr>
            <w:top w:val="none" w:sz="0" w:space="0" w:color="auto"/>
            <w:left w:val="none" w:sz="0" w:space="0" w:color="auto"/>
            <w:bottom w:val="none" w:sz="0" w:space="0" w:color="auto"/>
            <w:right w:val="none" w:sz="0" w:space="0" w:color="auto"/>
          </w:divBdr>
          <w:divsChild>
            <w:div w:id="926309240">
              <w:marLeft w:val="0"/>
              <w:marRight w:val="0"/>
              <w:marTop w:val="0"/>
              <w:marBottom w:val="0"/>
              <w:divBdr>
                <w:top w:val="none" w:sz="0" w:space="0" w:color="auto"/>
                <w:left w:val="none" w:sz="0" w:space="0" w:color="auto"/>
                <w:bottom w:val="none" w:sz="0" w:space="0" w:color="auto"/>
                <w:right w:val="none" w:sz="0" w:space="0" w:color="auto"/>
              </w:divBdr>
              <w:divsChild>
                <w:div w:id="57470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90926">
      <w:bodyDiv w:val="1"/>
      <w:marLeft w:val="0"/>
      <w:marRight w:val="0"/>
      <w:marTop w:val="0"/>
      <w:marBottom w:val="0"/>
      <w:divBdr>
        <w:top w:val="none" w:sz="0" w:space="0" w:color="auto"/>
        <w:left w:val="none" w:sz="0" w:space="0" w:color="auto"/>
        <w:bottom w:val="none" w:sz="0" w:space="0" w:color="auto"/>
        <w:right w:val="none" w:sz="0" w:space="0" w:color="auto"/>
      </w:divBdr>
    </w:div>
    <w:div w:id="465700646">
      <w:bodyDiv w:val="1"/>
      <w:marLeft w:val="0"/>
      <w:marRight w:val="0"/>
      <w:marTop w:val="0"/>
      <w:marBottom w:val="0"/>
      <w:divBdr>
        <w:top w:val="none" w:sz="0" w:space="0" w:color="auto"/>
        <w:left w:val="none" w:sz="0" w:space="0" w:color="auto"/>
        <w:bottom w:val="none" w:sz="0" w:space="0" w:color="auto"/>
        <w:right w:val="none" w:sz="0" w:space="0" w:color="auto"/>
      </w:divBdr>
    </w:div>
    <w:div w:id="470710600">
      <w:bodyDiv w:val="1"/>
      <w:marLeft w:val="0"/>
      <w:marRight w:val="0"/>
      <w:marTop w:val="0"/>
      <w:marBottom w:val="0"/>
      <w:divBdr>
        <w:top w:val="none" w:sz="0" w:space="0" w:color="auto"/>
        <w:left w:val="none" w:sz="0" w:space="0" w:color="auto"/>
        <w:bottom w:val="none" w:sz="0" w:space="0" w:color="auto"/>
        <w:right w:val="none" w:sz="0" w:space="0" w:color="auto"/>
      </w:divBdr>
    </w:div>
    <w:div w:id="495995663">
      <w:bodyDiv w:val="1"/>
      <w:marLeft w:val="0"/>
      <w:marRight w:val="0"/>
      <w:marTop w:val="0"/>
      <w:marBottom w:val="0"/>
      <w:divBdr>
        <w:top w:val="none" w:sz="0" w:space="0" w:color="auto"/>
        <w:left w:val="none" w:sz="0" w:space="0" w:color="auto"/>
        <w:bottom w:val="none" w:sz="0" w:space="0" w:color="auto"/>
        <w:right w:val="none" w:sz="0" w:space="0" w:color="auto"/>
      </w:divBdr>
    </w:div>
    <w:div w:id="504171197">
      <w:bodyDiv w:val="1"/>
      <w:marLeft w:val="0"/>
      <w:marRight w:val="0"/>
      <w:marTop w:val="0"/>
      <w:marBottom w:val="0"/>
      <w:divBdr>
        <w:top w:val="none" w:sz="0" w:space="0" w:color="auto"/>
        <w:left w:val="none" w:sz="0" w:space="0" w:color="auto"/>
        <w:bottom w:val="none" w:sz="0" w:space="0" w:color="auto"/>
        <w:right w:val="none" w:sz="0" w:space="0" w:color="auto"/>
      </w:divBdr>
    </w:div>
    <w:div w:id="504318617">
      <w:bodyDiv w:val="1"/>
      <w:marLeft w:val="0"/>
      <w:marRight w:val="0"/>
      <w:marTop w:val="0"/>
      <w:marBottom w:val="0"/>
      <w:divBdr>
        <w:top w:val="none" w:sz="0" w:space="0" w:color="auto"/>
        <w:left w:val="none" w:sz="0" w:space="0" w:color="auto"/>
        <w:bottom w:val="none" w:sz="0" w:space="0" w:color="auto"/>
        <w:right w:val="none" w:sz="0" w:space="0" w:color="auto"/>
      </w:divBdr>
    </w:div>
    <w:div w:id="505366980">
      <w:bodyDiv w:val="1"/>
      <w:marLeft w:val="0"/>
      <w:marRight w:val="0"/>
      <w:marTop w:val="0"/>
      <w:marBottom w:val="0"/>
      <w:divBdr>
        <w:top w:val="none" w:sz="0" w:space="0" w:color="auto"/>
        <w:left w:val="none" w:sz="0" w:space="0" w:color="auto"/>
        <w:bottom w:val="none" w:sz="0" w:space="0" w:color="auto"/>
        <w:right w:val="none" w:sz="0" w:space="0" w:color="auto"/>
      </w:divBdr>
    </w:div>
    <w:div w:id="507673660">
      <w:bodyDiv w:val="1"/>
      <w:marLeft w:val="0"/>
      <w:marRight w:val="0"/>
      <w:marTop w:val="0"/>
      <w:marBottom w:val="0"/>
      <w:divBdr>
        <w:top w:val="none" w:sz="0" w:space="0" w:color="auto"/>
        <w:left w:val="none" w:sz="0" w:space="0" w:color="auto"/>
        <w:bottom w:val="none" w:sz="0" w:space="0" w:color="auto"/>
        <w:right w:val="none" w:sz="0" w:space="0" w:color="auto"/>
      </w:divBdr>
      <w:divsChild>
        <w:div w:id="980310396">
          <w:marLeft w:val="0"/>
          <w:marRight w:val="0"/>
          <w:marTop w:val="0"/>
          <w:marBottom w:val="0"/>
          <w:divBdr>
            <w:top w:val="none" w:sz="0" w:space="0" w:color="auto"/>
            <w:left w:val="none" w:sz="0" w:space="0" w:color="auto"/>
            <w:bottom w:val="none" w:sz="0" w:space="0" w:color="auto"/>
            <w:right w:val="none" w:sz="0" w:space="0" w:color="auto"/>
          </w:divBdr>
          <w:divsChild>
            <w:div w:id="638148282">
              <w:marLeft w:val="0"/>
              <w:marRight w:val="0"/>
              <w:marTop w:val="0"/>
              <w:marBottom w:val="0"/>
              <w:divBdr>
                <w:top w:val="none" w:sz="0" w:space="0" w:color="auto"/>
                <w:left w:val="none" w:sz="0" w:space="0" w:color="auto"/>
                <w:bottom w:val="none" w:sz="0" w:space="0" w:color="auto"/>
                <w:right w:val="none" w:sz="0" w:space="0" w:color="auto"/>
              </w:divBdr>
              <w:divsChild>
                <w:div w:id="2355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247045">
      <w:bodyDiv w:val="1"/>
      <w:marLeft w:val="0"/>
      <w:marRight w:val="0"/>
      <w:marTop w:val="0"/>
      <w:marBottom w:val="0"/>
      <w:divBdr>
        <w:top w:val="none" w:sz="0" w:space="0" w:color="auto"/>
        <w:left w:val="none" w:sz="0" w:space="0" w:color="auto"/>
        <w:bottom w:val="none" w:sz="0" w:space="0" w:color="auto"/>
        <w:right w:val="none" w:sz="0" w:space="0" w:color="auto"/>
      </w:divBdr>
      <w:divsChild>
        <w:div w:id="1723477469">
          <w:marLeft w:val="547"/>
          <w:marRight w:val="0"/>
          <w:marTop w:val="0"/>
          <w:marBottom w:val="0"/>
          <w:divBdr>
            <w:top w:val="none" w:sz="0" w:space="0" w:color="auto"/>
            <w:left w:val="none" w:sz="0" w:space="0" w:color="auto"/>
            <w:bottom w:val="none" w:sz="0" w:space="0" w:color="auto"/>
            <w:right w:val="none" w:sz="0" w:space="0" w:color="auto"/>
          </w:divBdr>
        </w:div>
      </w:divsChild>
    </w:div>
    <w:div w:id="560796805">
      <w:bodyDiv w:val="1"/>
      <w:marLeft w:val="0"/>
      <w:marRight w:val="0"/>
      <w:marTop w:val="0"/>
      <w:marBottom w:val="0"/>
      <w:divBdr>
        <w:top w:val="none" w:sz="0" w:space="0" w:color="auto"/>
        <w:left w:val="none" w:sz="0" w:space="0" w:color="auto"/>
        <w:bottom w:val="none" w:sz="0" w:space="0" w:color="auto"/>
        <w:right w:val="none" w:sz="0" w:space="0" w:color="auto"/>
      </w:divBdr>
    </w:div>
    <w:div w:id="563369702">
      <w:bodyDiv w:val="1"/>
      <w:marLeft w:val="0"/>
      <w:marRight w:val="0"/>
      <w:marTop w:val="0"/>
      <w:marBottom w:val="0"/>
      <w:divBdr>
        <w:top w:val="none" w:sz="0" w:space="0" w:color="auto"/>
        <w:left w:val="none" w:sz="0" w:space="0" w:color="auto"/>
        <w:bottom w:val="none" w:sz="0" w:space="0" w:color="auto"/>
        <w:right w:val="none" w:sz="0" w:space="0" w:color="auto"/>
      </w:divBdr>
    </w:div>
    <w:div w:id="572395348">
      <w:bodyDiv w:val="1"/>
      <w:marLeft w:val="0"/>
      <w:marRight w:val="0"/>
      <w:marTop w:val="0"/>
      <w:marBottom w:val="0"/>
      <w:divBdr>
        <w:top w:val="none" w:sz="0" w:space="0" w:color="auto"/>
        <w:left w:val="none" w:sz="0" w:space="0" w:color="auto"/>
        <w:bottom w:val="none" w:sz="0" w:space="0" w:color="auto"/>
        <w:right w:val="none" w:sz="0" w:space="0" w:color="auto"/>
      </w:divBdr>
      <w:divsChild>
        <w:div w:id="54092717">
          <w:marLeft w:val="446"/>
          <w:marRight w:val="0"/>
          <w:marTop w:val="0"/>
          <w:marBottom w:val="0"/>
          <w:divBdr>
            <w:top w:val="none" w:sz="0" w:space="0" w:color="auto"/>
            <w:left w:val="none" w:sz="0" w:space="0" w:color="auto"/>
            <w:bottom w:val="none" w:sz="0" w:space="0" w:color="auto"/>
            <w:right w:val="none" w:sz="0" w:space="0" w:color="auto"/>
          </w:divBdr>
        </w:div>
        <w:div w:id="71859126">
          <w:marLeft w:val="446"/>
          <w:marRight w:val="0"/>
          <w:marTop w:val="0"/>
          <w:marBottom w:val="0"/>
          <w:divBdr>
            <w:top w:val="none" w:sz="0" w:space="0" w:color="auto"/>
            <w:left w:val="none" w:sz="0" w:space="0" w:color="auto"/>
            <w:bottom w:val="none" w:sz="0" w:space="0" w:color="auto"/>
            <w:right w:val="none" w:sz="0" w:space="0" w:color="auto"/>
          </w:divBdr>
        </w:div>
      </w:divsChild>
    </w:div>
    <w:div w:id="574585089">
      <w:bodyDiv w:val="1"/>
      <w:marLeft w:val="0"/>
      <w:marRight w:val="0"/>
      <w:marTop w:val="0"/>
      <w:marBottom w:val="0"/>
      <w:divBdr>
        <w:top w:val="none" w:sz="0" w:space="0" w:color="auto"/>
        <w:left w:val="none" w:sz="0" w:space="0" w:color="auto"/>
        <w:bottom w:val="none" w:sz="0" w:space="0" w:color="auto"/>
        <w:right w:val="none" w:sz="0" w:space="0" w:color="auto"/>
      </w:divBdr>
    </w:div>
    <w:div w:id="589197156">
      <w:bodyDiv w:val="1"/>
      <w:marLeft w:val="0"/>
      <w:marRight w:val="0"/>
      <w:marTop w:val="0"/>
      <w:marBottom w:val="0"/>
      <w:divBdr>
        <w:top w:val="none" w:sz="0" w:space="0" w:color="auto"/>
        <w:left w:val="none" w:sz="0" w:space="0" w:color="auto"/>
        <w:bottom w:val="none" w:sz="0" w:space="0" w:color="auto"/>
        <w:right w:val="none" w:sz="0" w:space="0" w:color="auto"/>
      </w:divBdr>
      <w:divsChild>
        <w:div w:id="1964576553">
          <w:marLeft w:val="0"/>
          <w:marRight w:val="0"/>
          <w:marTop w:val="0"/>
          <w:marBottom w:val="0"/>
          <w:divBdr>
            <w:top w:val="none" w:sz="0" w:space="0" w:color="auto"/>
            <w:left w:val="none" w:sz="0" w:space="0" w:color="auto"/>
            <w:bottom w:val="none" w:sz="0" w:space="0" w:color="auto"/>
            <w:right w:val="none" w:sz="0" w:space="0" w:color="auto"/>
          </w:divBdr>
          <w:divsChild>
            <w:div w:id="2138142504">
              <w:marLeft w:val="0"/>
              <w:marRight w:val="0"/>
              <w:marTop w:val="0"/>
              <w:marBottom w:val="0"/>
              <w:divBdr>
                <w:top w:val="none" w:sz="0" w:space="0" w:color="auto"/>
                <w:left w:val="none" w:sz="0" w:space="0" w:color="auto"/>
                <w:bottom w:val="none" w:sz="0" w:space="0" w:color="auto"/>
                <w:right w:val="none" w:sz="0" w:space="0" w:color="auto"/>
              </w:divBdr>
              <w:divsChild>
                <w:div w:id="181379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437220">
      <w:bodyDiv w:val="1"/>
      <w:marLeft w:val="0"/>
      <w:marRight w:val="0"/>
      <w:marTop w:val="0"/>
      <w:marBottom w:val="0"/>
      <w:divBdr>
        <w:top w:val="none" w:sz="0" w:space="0" w:color="auto"/>
        <w:left w:val="none" w:sz="0" w:space="0" w:color="auto"/>
        <w:bottom w:val="none" w:sz="0" w:space="0" w:color="auto"/>
        <w:right w:val="none" w:sz="0" w:space="0" w:color="auto"/>
      </w:divBdr>
    </w:div>
    <w:div w:id="619143023">
      <w:bodyDiv w:val="1"/>
      <w:marLeft w:val="0"/>
      <w:marRight w:val="0"/>
      <w:marTop w:val="0"/>
      <w:marBottom w:val="0"/>
      <w:divBdr>
        <w:top w:val="none" w:sz="0" w:space="0" w:color="auto"/>
        <w:left w:val="none" w:sz="0" w:space="0" w:color="auto"/>
        <w:bottom w:val="none" w:sz="0" w:space="0" w:color="auto"/>
        <w:right w:val="none" w:sz="0" w:space="0" w:color="auto"/>
      </w:divBdr>
    </w:div>
    <w:div w:id="629020624">
      <w:bodyDiv w:val="1"/>
      <w:marLeft w:val="0"/>
      <w:marRight w:val="0"/>
      <w:marTop w:val="0"/>
      <w:marBottom w:val="0"/>
      <w:divBdr>
        <w:top w:val="none" w:sz="0" w:space="0" w:color="auto"/>
        <w:left w:val="none" w:sz="0" w:space="0" w:color="auto"/>
        <w:bottom w:val="none" w:sz="0" w:space="0" w:color="auto"/>
        <w:right w:val="none" w:sz="0" w:space="0" w:color="auto"/>
      </w:divBdr>
    </w:div>
    <w:div w:id="632908413">
      <w:bodyDiv w:val="1"/>
      <w:marLeft w:val="0"/>
      <w:marRight w:val="0"/>
      <w:marTop w:val="0"/>
      <w:marBottom w:val="0"/>
      <w:divBdr>
        <w:top w:val="none" w:sz="0" w:space="0" w:color="auto"/>
        <w:left w:val="none" w:sz="0" w:space="0" w:color="auto"/>
        <w:bottom w:val="none" w:sz="0" w:space="0" w:color="auto"/>
        <w:right w:val="none" w:sz="0" w:space="0" w:color="auto"/>
      </w:divBdr>
      <w:divsChild>
        <w:div w:id="1697803679">
          <w:marLeft w:val="0"/>
          <w:marRight w:val="0"/>
          <w:marTop w:val="0"/>
          <w:marBottom w:val="0"/>
          <w:divBdr>
            <w:top w:val="none" w:sz="0" w:space="0" w:color="auto"/>
            <w:left w:val="none" w:sz="0" w:space="0" w:color="auto"/>
            <w:bottom w:val="none" w:sz="0" w:space="0" w:color="auto"/>
            <w:right w:val="none" w:sz="0" w:space="0" w:color="auto"/>
          </w:divBdr>
          <w:divsChild>
            <w:div w:id="1379278109">
              <w:marLeft w:val="0"/>
              <w:marRight w:val="0"/>
              <w:marTop w:val="0"/>
              <w:marBottom w:val="0"/>
              <w:divBdr>
                <w:top w:val="none" w:sz="0" w:space="0" w:color="auto"/>
                <w:left w:val="none" w:sz="0" w:space="0" w:color="auto"/>
                <w:bottom w:val="none" w:sz="0" w:space="0" w:color="auto"/>
                <w:right w:val="none" w:sz="0" w:space="0" w:color="auto"/>
              </w:divBdr>
              <w:divsChild>
                <w:div w:id="52540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831682">
      <w:bodyDiv w:val="1"/>
      <w:marLeft w:val="0"/>
      <w:marRight w:val="0"/>
      <w:marTop w:val="0"/>
      <w:marBottom w:val="0"/>
      <w:divBdr>
        <w:top w:val="none" w:sz="0" w:space="0" w:color="auto"/>
        <w:left w:val="none" w:sz="0" w:space="0" w:color="auto"/>
        <w:bottom w:val="none" w:sz="0" w:space="0" w:color="auto"/>
        <w:right w:val="none" w:sz="0" w:space="0" w:color="auto"/>
      </w:divBdr>
      <w:divsChild>
        <w:div w:id="1822960835">
          <w:marLeft w:val="446"/>
          <w:marRight w:val="0"/>
          <w:marTop w:val="0"/>
          <w:marBottom w:val="0"/>
          <w:divBdr>
            <w:top w:val="none" w:sz="0" w:space="0" w:color="auto"/>
            <w:left w:val="none" w:sz="0" w:space="0" w:color="auto"/>
            <w:bottom w:val="none" w:sz="0" w:space="0" w:color="auto"/>
            <w:right w:val="none" w:sz="0" w:space="0" w:color="auto"/>
          </w:divBdr>
        </w:div>
        <w:div w:id="515996868">
          <w:marLeft w:val="446"/>
          <w:marRight w:val="0"/>
          <w:marTop w:val="0"/>
          <w:marBottom w:val="0"/>
          <w:divBdr>
            <w:top w:val="none" w:sz="0" w:space="0" w:color="auto"/>
            <w:left w:val="none" w:sz="0" w:space="0" w:color="auto"/>
            <w:bottom w:val="none" w:sz="0" w:space="0" w:color="auto"/>
            <w:right w:val="none" w:sz="0" w:space="0" w:color="auto"/>
          </w:divBdr>
        </w:div>
        <w:div w:id="679896829">
          <w:marLeft w:val="446"/>
          <w:marRight w:val="0"/>
          <w:marTop w:val="0"/>
          <w:marBottom w:val="0"/>
          <w:divBdr>
            <w:top w:val="none" w:sz="0" w:space="0" w:color="auto"/>
            <w:left w:val="none" w:sz="0" w:space="0" w:color="auto"/>
            <w:bottom w:val="none" w:sz="0" w:space="0" w:color="auto"/>
            <w:right w:val="none" w:sz="0" w:space="0" w:color="auto"/>
          </w:divBdr>
        </w:div>
      </w:divsChild>
    </w:div>
    <w:div w:id="676732320">
      <w:bodyDiv w:val="1"/>
      <w:marLeft w:val="0"/>
      <w:marRight w:val="0"/>
      <w:marTop w:val="0"/>
      <w:marBottom w:val="0"/>
      <w:divBdr>
        <w:top w:val="none" w:sz="0" w:space="0" w:color="auto"/>
        <w:left w:val="none" w:sz="0" w:space="0" w:color="auto"/>
        <w:bottom w:val="none" w:sz="0" w:space="0" w:color="auto"/>
        <w:right w:val="none" w:sz="0" w:space="0" w:color="auto"/>
      </w:divBdr>
      <w:divsChild>
        <w:div w:id="1232428987">
          <w:marLeft w:val="0"/>
          <w:marRight w:val="0"/>
          <w:marTop w:val="0"/>
          <w:marBottom w:val="0"/>
          <w:divBdr>
            <w:top w:val="none" w:sz="0" w:space="0" w:color="auto"/>
            <w:left w:val="none" w:sz="0" w:space="0" w:color="auto"/>
            <w:bottom w:val="none" w:sz="0" w:space="0" w:color="auto"/>
            <w:right w:val="none" w:sz="0" w:space="0" w:color="auto"/>
          </w:divBdr>
          <w:divsChild>
            <w:div w:id="1123306169">
              <w:marLeft w:val="0"/>
              <w:marRight w:val="0"/>
              <w:marTop w:val="0"/>
              <w:marBottom w:val="0"/>
              <w:divBdr>
                <w:top w:val="none" w:sz="0" w:space="0" w:color="auto"/>
                <w:left w:val="none" w:sz="0" w:space="0" w:color="auto"/>
                <w:bottom w:val="none" w:sz="0" w:space="0" w:color="auto"/>
                <w:right w:val="none" w:sz="0" w:space="0" w:color="auto"/>
              </w:divBdr>
              <w:divsChild>
                <w:div w:id="18517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635147">
      <w:bodyDiv w:val="1"/>
      <w:marLeft w:val="0"/>
      <w:marRight w:val="0"/>
      <w:marTop w:val="0"/>
      <w:marBottom w:val="0"/>
      <w:divBdr>
        <w:top w:val="none" w:sz="0" w:space="0" w:color="auto"/>
        <w:left w:val="none" w:sz="0" w:space="0" w:color="auto"/>
        <w:bottom w:val="none" w:sz="0" w:space="0" w:color="auto"/>
        <w:right w:val="none" w:sz="0" w:space="0" w:color="auto"/>
      </w:divBdr>
    </w:div>
    <w:div w:id="687215306">
      <w:bodyDiv w:val="1"/>
      <w:marLeft w:val="0"/>
      <w:marRight w:val="0"/>
      <w:marTop w:val="0"/>
      <w:marBottom w:val="0"/>
      <w:divBdr>
        <w:top w:val="none" w:sz="0" w:space="0" w:color="auto"/>
        <w:left w:val="none" w:sz="0" w:space="0" w:color="auto"/>
        <w:bottom w:val="none" w:sz="0" w:space="0" w:color="auto"/>
        <w:right w:val="none" w:sz="0" w:space="0" w:color="auto"/>
      </w:divBdr>
    </w:div>
    <w:div w:id="693309128">
      <w:bodyDiv w:val="1"/>
      <w:marLeft w:val="0"/>
      <w:marRight w:val="0"/>
      <w:marTop w:val="0"/>
      <w:marBottom w:val="0"/>
      <w:divBdr>
        <w:top w:val="none" w:sz="0" w:space="0" w:color="auto"/>
        <w:left w:val="none" w:sz="0" w:space="0" w:color="auto"/>
        <w:bottom w:val="none" w:sz="0" w:space="0" w:color="auto"/>
        <w:right w:val="none" w:sz="0" w:space="0" w:color="auto"/>
      </w:divBdr>
    </w:div>
    <w:div w:id="711542426">
      <w:bodyDiv w:val="1"/>
      <w:marLeft w:val="0"/>
      <w:marRight w:val="0"/>
      <w:marTop w:val="0"/>
      <w:marBottom w:val="0"/>
      <w:divBdr>
        <w:top w:val="none" w:sz="0" w:space="0" w:color="auto"/>
        <w:left w:val="none" w:sz="0" w:space="0" w:color="auto"/>
        <w:bottom w:val="none" w:sz="0" w:space="0" w:color="auto"/>
        <w:right w:val="none" w:sz="0" w:space="0" w:color="auto"/>
      </w:divBdr>
    </w:div>
    <w:div w:id="711925464">
      <w:bodyDiv w:val="1"/>
      <w:marLeft w:val="0"/>
      <w:marRight w:val="0"/>
      <w:marTop w:val="0"/>
      <w:marBottom w:val="0"/>
      <w:divBdr>
        <w:top w:val="none" w:sz="0" w:space="0" w:color="auto"/>
        <w:left w:val="none" w:sz="0" w:space="0" w:color="auto"/>
        <w:bottom w:val="none" w:sz="0" w:space="0" w:color="auto"/>
        <w:right w:val="none" w:sz="0" w:space="0" w:color="auto"/>
      </w:divBdr>
    </w:div>
    <w:div w:id="719403987">
      <w:bodyDiv w:val="1"/>
      <w:marLeft w:val="0"/>
      <w:marRight w:val="0"/>
      <w:marTop w:val="0"/>
      <w:marBottom w:val="0"/>
      <w:divBdr>
        <w:top w:val="none" w:sz="0" w:space="0" w:color="auto"/>
        <w:left w:val="none" w:sz="0" w:space="0" w:color="auto"/>
        <w:bottom w:val="none" w:sz="0" w:space="0" w:color="auto"/>
        <w:right w:val="none" w:sz="0" w:space="0" w:color="auto"/>
      </w:divBdr>
    </w:div>
    <w:div w:id="719590617">
      <w:bodyDiv w:val="1"/>
      <w:marLeft w:val="0"/>
      <w:marRight w:val="0"/>
      <w:marTop w:val="0"/>
      <w:marBottom w:val="0"/>
      <w:divBdr>
        <w:top w:val="none" w:sz="0" w:space="0" w:color="auto"/>
        <w:left w:val="none" w:sz="0" w:space="0" w:color="auto"/>
        <w:bottom w:val="none" w:sz="0" w:space="0" w:color="auto"/>
        <w:right w:val="none" w:sz="0" w:space="0" w:color="auto"/>
      </w:divBdr>
    </w:div>
    <w:div w:id="722295470">
      <w:bodyDiv w:val="1"/>
      <w:marLeft w:val="0"/>
      <w:marRight w:val="0"/>
      <w:marTop w:val="0"/>
      <w:marBottom w:val="0"/>
      <w:divBdr>
        <w:top w:val="none" w:sz="0" w:space="0" w:color="auto"/>
        <w:left w:val="none" w:sz="0" w:space="0" w:color="auto"/>
        <w:bottom w:val="none" w:sz="0" w:space="0" w:color="auto"/>
        <w:right w:val="none" w:sz="0" w:space="0" w:color="auto"/>
      </w:divBdr>
      <w:divsChild>
        <w:div w:id="87309718">
          <w:marLeft w:val="274"/>
          <w:marRight w:val="0"/>
          <w:marTop w:val="0"/>
          <w:marBottom w:val="0"/>
          <w:divBdr>
            <w:top w:val="none" w:sz="0" w:space="0" w:color="auto"/>
            <w:left w:val="none" w:sz="0" w:space="0" w:color="auto"/>
            <w:bottom w:val="none" w:sz="0" w:space="0" w:color="auto"/>
            <w:right w:val="none" w:sz="0" w:space="0" w:color="auto"/>
          </w:divBdr>
        </w:div>
        <w:div w:id="95253251">
          <w:marLeft w:val="274"/>
          <w:marRight w:val="0"/>
          <w:marTop w:val="0"/>
          <w:marBottom w:val="0"/>
          <w:divBdr>
            <w:top w:val="none" w:sz="0" w:space="0" w:color="auto"/>
            <w:left w:val="none" w:sz="0" w:space="0" w:color="auto"/>
            <w:bottom w:val="none" w:sz="0" w:space="0" w:color="auto"/>
            <w:right w:val="none" w:sz="0" w:space="0" w:color="auto"/>
          </w:divBdr>
        </w:div>
        <w:div w:id="378626755">
          <w:marLeft w:val="274"/>
          <w:marRight w:val="0"/>
          <w:marTop w:val="0"/>
          <w:marBottom w:val="0"/>
          <w:divBdr>
            <w:top w:val="none" w:sz="0" w:space="0" w:color="auto"/>
            <w:left w:val="none" w:sz="0" w:space="0" w:color="auto"/>
            <w:bottom w:val="none" w:sz="0" w:space="0" w:color="auto"/>
            <w:right w:val="none" w:sz="0" w:space="0" w:color="auto"/>
          </w:divBdr>
        </w:div>
        <w:div w:id="519004966">
          <w:marLeft w:val="274"/>
          <w:marRight w:val="0"/>
          <w:marTop w:val="0"/>
          <w:marBottom w:val="0"/>
          <w:divBdr>
            <w:top w:val="none" w:sz="0" w:space="0" w:color="auto"/>
            <w:left w:val="none" w:sz="0" w:space="0" w:color="auto"/>
            <w:bottom w:val="none" w:sz="0" w:space="0" w:color="auto"/>
            <w:right w:val="none" w:sz="0" w:space="0" w:color="auto"/>
          </w:divBdr>
        </w:div>
        <w:div w:id="592785267">
          <w:marLeft w:val="274"/>
          <w:marRight w:val="0"/>
          <w:marTop w:val="0"/>
          <w:marBottom w:val="0"/>
          <w:divBdr>
            <w:top w:val="none" w:sz="0" w:space="0" w:color="auto"/>
            <w:left w:val="none" w:sz="0" w:space="0" w:color="auto"/>
            <w:bottom w:val="none" w:sz="0" w:space="0" w:color="auto"/>
            <w:right w:val="none" w:sz="0" w:space="0" w:color="auto"/>
          </w:divBdr>
        </w:div>
        <w:div w:id="711880818">
          <w:marLeft w:val="274"/>
          <w:marRight w:val="0"/>
          <w:marTop w:val="0"/>
          <w:marBottom w:val="0"/>
          <w:divBdr>
            <w:top w:val="none" w:sz="0" w:space="0" w:color="auto"/>
            <w:left w:val="none" w:sz="0" w:space="0" w:color="auto"/>
            <w:bottom w:val="none" w:sz="0" w:space="0" w:color="auto"/>
            <w:right w:val="none" w:sz="0" w:space="0" w:color="auto"/>
          </w:divBdr>
        </w:div>
        <w:div w:id="1085952838">
          <w:marLeft w:val="274"/>
          <w:marRight w:val="0"/>
          <w:marTop w:val="0"/>
          <w:marBottom w:val="0"/>
          <w:divBdr>
            <w:top w:val="none" w:sz="0" w:space="0" w:color="auto"/>
            <w:left w:val="none" w:sz="0" w:space="0" w:color="auto"/>
            <w:bottom w:val="none" w:sz="0" w:space="0" w:color="auto"/>
            <w:right w:val="none" w:sz="0" w:space="0" w:color="auto"/>
          </w:divBdr>
        </w:div>
        <w:div w:id="1085954900">
          <w:marLeft w:val="274"/>
          <w:marRight w:val="0"/>
          <w:marTop w:val="0"/>
          <w:marBottom w:val="0"/>
          <w:divBdr>
            <w:top w:val="none" w:sz="0" w:space="0" w:color="auto"/>
            <w:left w:val="none" w:sz="0" w:space="0" w:color="auto"/>
            <w:bottom w:val="none" w:sz="0" w:space="0" w:color="auto"/>
            <w:right w:val="none" w:sz="0" w:space="0" w:color="auto"/>
          </w:divBdr>
        </w:div>
        <w:div w:id="1244335242">
          <w:marLeft w:val="274"/>
          <w:marRight w:val="0"/>
          <w:marTop w:val="0"/>
          <w:marBottom w:val="0"/>
          <w:divBdr>
            <w:top w:val="none" w:sz="0" w:space="0" w:color="auto"/>
            <w:left w:val="none" w:sz="0" w:space="0" w:color="auto"/>
            <w:bottom w:val="none" w:sz="0" w:space="0" w:color="auto"/>
            <w:right w:val="none" w:sz="0" w:space="0" w:color="auto"/>
          </w:divBdr>
        </w:div>
        <w:div w:id="1277374875">
          <w:marLeft w:val="274"/>
          <w:marRight w:val="0"/>
          <w:marTop w:val="0"/>
          <w:marBottom w:val="0"/>
          <w:divBdr>
            <w:top w:val="none" w:sz="0" w:space="0" w:color="auto"/>
            <w:left w:val="none" w:sz="0" w:space="0" w:color="auto"/>
            <w:bottom w:val="none" w:sz="0" w:space="0" w:color="auto"/>
            <w:right w:val="none" w:sz="0" w:space="0" w:color="auto"/>
          </w:divBdr>
        </w:div>
        <w:div w:id="1403021167">
          <w:marLeft w:val="274"/>
          <w:marRight w:val="0"/>
          <w:marTop w:val="0"/>
          <w:marBottom w:val="0"/>
          <w:divBdr>
            <w:top w:val="none" w:sz="0" w:space="0" w:color="auto"/>
            <w:left w:val="none" w:sz="0" w:space="0" w:color="auto"/>
            <w:bottom w:val="none" w:sz="0" w:space="0" w:color="auto"/>
            <w:right w:val="none" w:sz="0" w:space="0" w:color="auto"/>
          </w:divBdr>
        </w:div>
        <w:div w:id="1768188197">
          <w:marLeft w:val="274"/>
          <w:marRight w:val="0"/>
          <w:marTop w:val="0"/>
          <w:marBottom w:val="0"/>
          <w:divBdr>
            <w:top w:val="none" w:sz="0" w:space="0" w:color="auto"/>
            <w:left w:val="none" w:sz="0" w:space="0" w:color="auto"/>
            <w:bottom w:val="none" w:sz="0" w:space="0" w:color="auto"/>
            <w:right w:val="none" w:sz="0" w:space="0" w:color="auto"/>
          </w:divBdr>
        </w:div>
      </w:divsChild>
    </w:div>
    <w:div w:id="724068035">
      <w:bodyDiv w:val="1"/>
      <w:marLeft w:val="0"/>
      <w:marRight w:val="0"/>
      <w:marTop w:val="0"/>
      <w:marBottom w:val="0"/>
      <w:divBdr>
        <w:top w:val="none" w:sz="0" w:space="0" w:color="auto"/>
        <w:left w:val="none" w:sz="0" w:space="0" w:color="auto"/>
        <w:bottom w:val="none" w:sz="0" w:space="0" w:color="auto"/>
        <w:right w:val="none" w:sz="0" w:space="0" w:color="auto"/>
      </w:divBdr>
    </w:div>
    <w:div w:id="735786656">
      <w:bodyDiv w:val="1"/>
      <w:marLeft w:val="0"/>
      <w:marRight w:val="0"/>
      <w:marTop w:val="0"/>
      <w:marBottom w:val="0"/>
      <w:divBdr>
        <w:top w:val="none" w:sz="0" w:space="0" w:color="auto"/>
        <w:left w:val="none" w:sz="0" w:space="0" w:color="auto"/>
        <w:bottom w:val="none" w:sz="0" w:space="0" w:color="auto"/>
        <w:right w:val="none" w:sz="0" w:space="0" w:color="auto"/>
      </w:divBdr>
    </w:div>
    <w:div w:id="742222741">
      <w:bodyDiv w:val="1"/>
      <w:marLeft w:val="0"/>
      <w:marRight w:val="0"/>
      <w:marTop w:val="0"/>
      <w:marBottom w:val="0"/>
      <w:divBdr>
        <w:top w:val="none" w:sz="0" w:space="0" w:color="auto"/>
        <w:left w:val="none" w:sz="0" w:space="0" w:color="auto"/>
        <w:bottom w:val="none" w:sz="0" w:space="0" w:color="auto"/>
        <w:right w:val="none" w:sz="0" w:space="0" w:color="auto"/>
      </w:divBdr>
    </w:div>
    <w:div w:id="744109343">
      <w:bodyDiv w:val="1"/>
      <w:marLeft w:val="0"/>
      <w:marRight w:val="0"/>
      <w:marTop w:val="0"/>
      <w:marBottom w:val="0"/>
      <w:divBdr>
        <w:top w:val="none" w:sz="0" w:space="0" w:color="auto"/>
        <w:left w:val="none" w:sz="0" w:space="0" w:color="auto"/>
        <w:bottom w:val="none" w:sz="0" w:space="0" w:color="auto"/>
        <w:right w:val="none" w:sz="0" w:space="0" w:color="auto"/>
      </w:divBdr>
      <w:divsChild>
        <w:div w:id="12541722">
          <w:marLeft w:val="274"/>
          <w:marRight w:val="0"/>
          <w:marTop w:val="0"/>
          <w:marBottom w:val="0"/>
          <w:divBdr>
            <w:top w:val="none" w:sz="0" w:space="0" w:color="auto"/>
            <w:left w:val="none" w:sz="0" w:space="0" w:color="auto"/>
            <w:bottom w:val="none" w:sz="0" w:space="0" w:color="auto"/>
            <w:right w:val="none" w:sz="0" w:space="0" w:color="auto"/>
          </w:divBdr>
        </w:div>
        <w:div w:id="109864126">
          <w:marLeft w:val="274"/>
          <w:marRight w:val="0"/>
          <w:marTop w:val="0"/>
          <w:marBottom w:val="0"/>
          <w:divBdr>
            <w:top w:val="none" w:sz="0" w:space="0" w:color="auto"/>
            <w:left w:val="none" w:sz="0" w:space="0" w:color="auto"/>
            <w:bottom w:val="none" w:sz="0" w:space="0" w:color="auto"/>
            <w:right w:val="none" w:sz="0" w:space="0" w:color="auto"/>
          </w:divBdr>
        </w:div>
        <w:div w:id="328563751">
          <w:marLeft w:val="274"/>
          <w:marRight w:val="0"/>
          <w:marTop w:val="0"/>
          <w:marBottom w:val="0"/>
          <w:divBdr>
            <w:top w:val="none" w:sz="0" w:space="0" w:color="auto"/>
            <w:left w:val="none" w:sz="0" w:space="0" w:color="auto"/>
            <w:bottom w:val="none" w:sz="0" w:space="0" w:color="auto"/>
            <w:right w:val="none" w:sz="0" w:space="0" w:color="auto"/>
          </w:divBdr>
        </w:div>
        <w:div w:id="334456798">
          <w:marLeft w:val="274"/>
          <w:marRight w:val="0"/>
          <w:marTop w:val="0"/>
          <w:marBottom w:val="0"/>
          <w:divBdr>
            <w:top w:val="none" w:sz="0" w:space="0" w:color="auto"/>
            <w:left w:val="none" w:sz="0" w:space="0" w:color="auto"/>
            <w:bottom w:val="none" w:sz="0" w:space="0" w:color="auto"/>
            <w:right w:val="none" w:sz="0" w:space="0" w:color="auto"/>
          </w:divBdr>
        </w:div>
        <w:div w:id="474033525">
          <w:marLeft w:val="274"/>
          <w:marRight w:val="0"/>
          <w:marTop w:val="0"/>
          <w:marBottom w:val="0"/>
          <w:divBdr>
            <w:top w:val="none" w:sz="0" w:space="0" w:color="auto"/>
            <w:left w:val="none" w:sz="0" w:space="0" w:color="auto"/>
            <w:bottom w:val="none" w:sz="0" w:space="0" w:color="auto"/>
            <w:right w:val="none" w:sz="0" w:space="0" w:color="auto"/>
          </w:divBdr>
        </w:div>
        <w:div w:id="538444061">
          <w:marLeft w:val="274"/>
          <w:marRight w:val="0"/>
          <w:marTop w:val="0"/>
          <w:marBottom w:val="0"/>
          <w:divBdr>
            <w:top w:val="none" w:sz="0" w:space="0" w:color="auto"/>
            <w:left w:val="none" w:sz="0" w:space="0" w:color="auto"/>
            <w:bottom w:val="none" w:sz="0" w:space="0" w:color="auto"/>
            <w:right w:val="none" w:sz="0" w:space="0" w:color="auto"/>
          </w:divBdr>
        </w:div>
        <w:div w:id="684748622">
          <w:marLeft w:val="274"/>
          <w:marRight w:val="0"/>
          <w:marTop w:val="0"/>
          <w:marBottom w:val="0"/>
          <w:divBdr>
            <w:top w:val="none" w:sz="0" w:space="0" w:color="auto"/>
            <w:left w:val="none" w:sz="0" w:space="0" w:color="auto"/>
            <w:bottom w:val="none" w:sz="0" w:space="0" w:color="auto"/>
            <w:right w:val="none" w:sz="0" w:space="0" w:color="auto"/>
          </w:divBdr>
        </w:div>
        <w:div w:id="1244411320">
          <w:marLeft w:val="274"/>
          <w:marRight w:val="0"/>
          <w:marTop w:val="0"/>
          <w:marBottom w:val="0"/>
          <w:divBdr>
            <w:top w:val="none" w:sz="0" w:space="0" w:color="auto"/>
            <w:left w:val="none" w:sz="0" w:space="0" w:color="auto"/>
            <w:bottom w:val="none" w:sz="0" w:space="0" w:color="auto"/>
            <w:right w:val="none" w:sz="0" w:space="0" w:color="auto"/>
          </w:divBdr>
        </w:div>
        <w:div w:id="1576553228">
          <w:marLeft w:val="274"/>
          <w:marRight w:val="0"/>
          <w:marTop w:val="0"/>
          <w:marBottom w:val="0"/>
          <w:divBdr>
            <w:top w:val="none" w:sz="0" w:space="0" w:color="auto"/>
            <w:left w:val="none" w:sz="0" w:space="0" w:color="auto"/>
            <w:bottom w:val="none" w:sz="0" w:space="0" w:color="auto"/>
            <w:right w:val="none" w:sz="0" w:space="0" w:color="auto"/>
          </w:divBdr>
        </w:div>
        <w:div w:id="1601177158">
          <w:marLeft w:val="274"/>
          <w:marRight w:val="0"/>
          <w:marTop w:val="0"/>
          <w:marBottom w:val="0"/>
          <w:divBdr>
            <w:top w:val="none" w:sz="0" w:space="0" w:color="auto"/>
            <w:left w:val="none" w:sz="0" w:space="0" w:color="auto"/>
            <w:bottom w:val="none" w:sz="0" w:space="0" w:color="auto"/>
            <w:right w:val="none" w:sz="0" w:space="0" w:color="auto"/>
          </w:divBdr>
        </w:div>
        <w:div w:id="1651052834">
          <w:marLeft w:val="274"/>
          <w:marRight w:val="0"/>
          <w:marTop w:val="0"/>
          <w:marBottom w:val="0"/>
          <w:divBdr>
            <w:top w:val="none" w:sz="0" w:space="0" w:color="auto"/>
            <w:left w:val="none" w:sz="0" w:space="0" w:color="auto"/>
            <w:bottom w:val="none" w:sz="0" w:space="0" w:color="auto"/>
            <w:right w:val="none" w:sz="0" w:space="0" w:color="auto"/>
          </w:divBdr>
        </w:div>
        <w:div w:id="1733117294">
          <w:marLeft w:val="274"/>
          <w:marRight w:val="0"/>
          <w:marTop w:val="0"/>
          <w:marBottom w:val="0"/>
          <w:divBdr>
            <w:top w:val="none" w:sz="0" w:space="0" w:color="auto"/>
            <w:left w:val="none" w:sz="0" w:space="0" w:color="auto"/>
            <w:bottom w:val="none" w:sz="0" w:space="0" w:color="auto"/>
            <w:right w:val="none" w:sz="0" w:space="0" w:color="auto"/>
          </w:divBdr>
        </w:div>
        <w:div w:id="1755710769">
          <w:marLeft w:val="274"/>
          <w:marRight w:val="0"/>
          <w:marTop w:val="0"/>
          <w:marBottom w:val="0"/>
          <w:divBdr>
            <w:top w:val="none" w:sz="0" w:space="0" w:color="auto"/>
            <w:left w:val="none" w:sz="0" w:space="0" w:color="auto"/>
            <w:bottom w:val="none" w:sz="0" w:space="0" w:color="auto"/>
            <w:right w:val="none" w:sz="0" w:space="0" w:color="auto"/>
          </w:divBdr>
        </w:div>
      </w:divsChild>
    </w:div>
    <w:div w:id="750002441">
      <w:bodyDiv w:val="1"/>
      <w:marLeft w:val="0"/>
      <w:marRight w:val="0"/>
      <w:marTop w:val="0"/>
      <w:marBottom w:val="0"/>
      <w:divBdr>
        <w:top w:val="none" w:sz="0" w:space="0" w:color="auto"/>
        <w:left w:val="none" w:sz="0" w:space="0" w:color="auto"/>
        <w:bottom w:val="none" w:sz="0" w:space="0" w:color="auto"/>
        <w:right w:val="none" w:sz="0" w:space="0" w:color="auto"/>
      </w:divBdr>
      <w:divsChild>
        <w:div w:id="1020426573">
          <w:marLeft w:val="547"/>
          <w:marRight w:val="0"/>
          <w:marTop w:val="0"/>
          <w:marBottom w:val="0"/>
          <w:divBdr>
            <w:top w:val="none" w:sz="0" w:space="0" w:color="auto"/>
            <w:left w:val="none" w:sz="0" w:space="0" w:color="auto"/>
            <w:bottom w:val="none" w:sz="0" w:space="0" w:color="auto"/>
            <w:right w:val="none" w:sz="0" w:space="0" w:color="auto"/>
          </w:divBdr>
        </w:div>
      </w:divsChild>
    </w:div>
    <w:div w:id="758867141">
      <w:bodyDiv w:val="1"/>
      <w:marLeft w:val="0"/>
      <w:marRight w:val="0"/>
      <w:marTop w:val="0"/>
      <w:marBottom w:val="0"/>
      <w:divBdr>
        <w:top w:val="none" w:sz="0" w:space="0" w:color="auto"/>
        <w:left w:val="none" w:sz="0" w:space="0" w:color="auto"/>
        <w:bottom w:val="none" w:sz="0" w:space="0" w:color="auto"/>
        <w:right w:val="none" w:sz="0" w:space="0" w:color="auto"/>
      </w:divBdr>
      <w:divsChild>
        <w:div w:id="1009068339">
          <w:marLeft w:val="547"/>
          <w:marRight w:val="0"/>
          <w:marTop w:val="0"/>
          <w:marBottom w:val="0"/>
          <w:divBdr>
            <w:top w:val="none" w:sz="0" w:space="0" w:color="auto"/>
            <w:left w:val="none" w:sz="0" w:space="0" w:color="auto"/>
            <w:bottom w:val="none" w:sz="0" w:space="0" w:color="auto"/>
            <w:right w:val="none" w:sz="0" w:space="0" w:color="auto"/>
          </w:divBdr>
        </w:div>
      </w:divsChild>
    </w:div>
    <w:div w:id="759913811">
      <w:bodyDiv w:val="1"/>
      <w:marLeft w:val="0"/>
      <w:marRight w:val="0"/>
      <w:marTop w:val="0"/>
      <w:marBottom w:val="0"/>
      <w:divBdr>
        <w:top w:val="none" w:sz="0" w:space="0" w:color="auto"/>
        <w:left w:val="none" w:sz="0" w:space="0" w:color="auto"/>
        <w:bottom w:val="none" w:sz="0" w:space="0" w:color="auto"/>
        <w:right w:val="none" w:sz="0" w:space="0" w:color="auto"/>
      </w:divBdr>
    </w:div>
    <w:div w:id="771513350">
      <w:bodyDiv w:val="1"/>
      <w:marLeft w:val="0"/>
      <w:marRight w:val="0"/>
      <w:marTop w:val="0"/>
      <w:marBottom w:val="0"/>
      <w:divBdr>
        <w:top w:val="none" w:sz="0" w:space="0" w:color="auto"/>
        <w:left w:val="none" w:sz="0" w:space="0" w:color="auto"/>
        <w:bottom w:val="none" w:sz="0" w:space="0" w:color="auto"/>
        <w:right w:val="none" w:sz="0" w:space="0" w:color="auto"/>
      </w:divBdr>
    </w:div>
    <w:div w:id="782577237">
      <w:bodyDiv w:val="1"/>
      <w:marLeft w:val="0"/>
      <w:marRight w:val="0"/>
      <w:marTop w:val="0"/>
      <w:marBottom w:val="0"/>
      <w:divBdr>
        <w:top w:val="none" w:sz="0" w:space="0" w:color="auto"/>
        <w:left w:val="none" w:sz="0" w:space="0" w:color="auto"/>
        <w:bottom w:val="none" w:sz="0" w:space="0" w:color="auto"/>
        <w:right w:val="none" w:sz="0" w:space="0" w:color="auto"/>
      </w:divBdr>
    </w:div>
    <w:div w:id="815610102">
      <w:bodyDiv w:val="1"/>
      <w:marLeft w:val="0"/>
      <w:marRight w:val="0"/>
      <w:marTop w:val="0"/>
      <w:marBottom w:val="0"/>
      <w:divBdr>
        <w:top w:val="none" w:sz="0" w:space="0" w:color="auto"/>
        <w:left w:val="none" w:sz="0" w:space="0" w:color="auto"/>
        <w:bottom w:val="none" w:sz="0" w:space="0" w:color="auto"/>
        <w:right w:val="none" w:sz="0" w:space="0" w:color="auto"/>
      </w:divBdr>
    </w:div>
    <w:div w:id="826167351">
      <w:bodyDiv w:val="1"/>
      <w:marLeft w:val="0"/>
      <w:marRight w:val="0"/>
      <w:marTop w:val="0"/>
      <w:marBottom w:val="0"/>
      <w:divBdr>
        <w:top w:val="none" w:sz="0" w:space="0" w:color="auto"/>
        <w:left w:val="none" w:sz="0" w:space="0" w:color="auto"/>
        <w:bottom w:val="none" w:sz="0" w:space="0" w:color="auto"/>
        <w:right w:val="none" w:sz="0" w:space="0" w:color="auto"/>
      </w:divBdr>
      <w:divsChild>
        <w:div w:id="1108894908">
          <w:marLeft w:val="0"/>
          <w:marRight w:val="0"/>
          <w:marTop w:val="0"/>
          <w:marBottom w:val="0"/>
          <w:divBdr>
            <w:top w:val="none" w:sz="0" w:space="0" w:color="auto"/>
            <w:left w:val="none" w:sz="0" w:space="0" w:color="auto"/>
            <w:bottom w:val="none" w:sz="0" w:space="0" w:color="auto"/>
            <w:right w:val="none" w:sz="0" w:space="0" w:color="auto"/>
          </w:divBdr>
          <w:divsChild>
            <w:div w:id="1978949931">
              <w:marLeft w:val="0"/>
              <w:marRight w:val="0"/>
              <w:marTop w:val="0"/>
              <w:marBottom w:val="0"/>
              <w:divBdr>
                <w:top w:val="none" w:sz="0" w:space="0" w:color="auto"/>
                <w:left w:val="none" w:sz="0" w:space="0" w:color="auto"/>
                <w:bottom w:val="none" w:sz="0" w:space="0" w:color="auto"/>
                <w:right w:val="none" w:sz="0" w:space="0" w:color="auto"/>
              </w:divBdr>
              <w:divsChild>
                <w:div w:id="108858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15222">
      <w:bodyDiv w:val="1"/>
      <w:marLeft w:val="0"/>
      <w:marRight w:val="0"/>
      <w:marTop w:val="0"/>
      <w:marBottom w:val="0"/>
      <w:divBdr>
        <w:top w:val="none" w:sz="0" w:space="0" w:color="auto"/>
        <w:left w:val="none" w:sz="0" w:space="0" w:color="auto"/>
        <w:bottom w:val="none" w:sz="0" w:space="0" w:color="auto"/>
        <w:right w:val="none" w:sz="0" w:space="0" w:color="auto"/>
      </w:divBdr>
      <w:divsChild>
        <w:div w:id="1181966721">
          <w:marLeft w:val="0"/>
          <w:marRight w:val="0"/>
          <w:marTop w:val="0"/>
          <w:marBottom w:val="0"/>
          <w:divBdr>
            <w:top w:val="none" w:sz="0" w:space="0" w:color="auto"/>
            <w:left w:val="none" w:sz="0" w:space="0" w:color="auto"/>
            <w:bottom w:val="none" w:sz="0" w:space="0" w:color="auto"/>
            <w:right w:val="none" w:sz="0" w:space="0" w:color="auto"/>
          </w:divBdr>
          <w:divsChild>
            <w:div w:id="510492115">
              <w:marLeft w:val="0"/>
              <w:marRight w:val="0"/>
              <w:marTop w:val="0"/>
              <w:marBottom w:val="0"/>
              <w:divBdr>
                <w:top w:val="none" w:sz="0" w:space="0" w:color="auto"/>
                <w:left w:val="none" w:sz="0" w:space="0" w:color="auto"/>
                <w:bottom w:val="none" w:sz="0" w:space="0" w:color="auto"/>
                <w:right w:val="none" w:sz="0" w:space="0" w:color="auto"/>
              </w:divBdr>
              <w:divsChild>
                <w:div w:id="34782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90316">
      <w:bodyDiv w:val="1"/>
      <w:marLeft w:val="0"/>
      <w:marRight w:val="0"/>
      <w:marTop w:val="0"/>
      <w:marBottom w:val="0"/>
      <w:divBdr>
        <w:top w:val="none" w:sz="0" w:space="0" w:color="auto"/>
        <w:left w:val="none" w:sz="0" w:space="0" w:color="auto"/>
        <w:bottom w:val="none" w:sz="0" w:space="0" w:color="auto"/>
        <w:right w:val="none" w:sz="0" w:space="0" w:color="auto"/>
      </w:divBdr>
    </w:div>
    <w:div w:id="855657396">
      <w:bodyDiv w:val="1"/>
      <w:marLeft w:val="0"/>
      <w:marRight w:val="0"/>
      <w:marTop w:val="0"/>
      <w:marBottom w:val="0"/>
      <w:divBdr>
        <w:top w:val="none" w:sz="0" w:space="0" w:color="auto"/>
        <w:left w:val="none" w:sz="0" w:space="0" w:color="auto"/>
        <w:bottom w:val="none" w:sz="0" w:space="0" w:color="auto"/>
        <w:right w:val="none" w:sz="0" w:space="0" w:color="auto"/>
      </w:divBdr>
    </w:div>
    <w:div w:id="861357716">
      <w:bodyDiv w:val="1"/>
      <w:marLeft w:val="0"/>
      <w:marRight w:val="0"/>
      <w:marTop w:val="0"/>
      <w:marBottom w:val="0"/>
      <w:divBdr>
        <w:top w:val="none" w:sz="0" w:space="0" w:color="auto"/>
        <w:left w:val="none" w:sz="0" w:space="0" w:color="auto"/>
        <w:bottom w:val="none" w:sz="0" w:space="0" w:color="auto"/>
        <w:right w:val="none" w:sz="0" w:space="0" w:color="auto"/>
      </w:divBdr>
      <w:divsChild>
        <w:div w:id="1682123248">
          <w:marLeft w:val="446"/>
          <w:marRight w:val="0"/>
          <w:marTop w:val="0"/>
          <w:marBottom w:val="0"/>
          <w:divBdr>
            <w:top w:val="none" w:sz="0" w:space="0" w:color="auto"/>
            <w:left w:val="none" w:sz="0" w:space="0" w:color="auto"/>
            <w:bottom w:val="none" w:sz="0" w:space="0" w:color="auto"/>
            <w:right w:val="none" w:sz="0" w:space="0" w:color="auto"/>
          </w:divBdr>
        </w:div>
        <w:div w:id="1525512295">
          <w:marLeft w:val="446"/>
          <w:marRight w:val="0"/>
          <w:marTop w:val="0"/>
          <w:marBottom w:val="0"/>
          <w:divBdr>
            <w:top w:val="none" w:sz="0" w:space="0" w:color="auto"/>
            <w:left w:val="none" w:sz="0" w:space="0" w:color="auto"/>
            <w:bottom w:val="none" w:sz="0" w:space="0" w:color="auto"/>
            <w:right w:val="none" w:sz="0" w:space="0" w:color="auto"/>
          </w:divBdr>
        </w:div>
      </w:divsChild>
    </w:div>
    <w:div w:id="896282320">
      <w:bodyDiv w:val="1"/>
      <w:marLeft w:val="0"/>
      <w:marRight w:val="0"/>
      <w:marTop w:val="0"/>
      <w:marBottom w:val="0"/>
      <w:divBdr>
        <w:top w:val="none" w:sz="0" w:space="0" w:color="auto"/>
        <w:left w:val="none" w:sz="0" w:space="0" w:color="auto"/>
        <w:bottom w:val="none" w:sz="0" w:space="0" w:color="auto"/>
        <w:right w:val="none" w:sz="0" w:space="0" w:color="auto"/>
      </w:divBdr>
    </w:div>
    <w:div w:id="906842272">
      <w:bodyDiv w:val="1"/>
      <w:marLeft w:val="0"/>
      <w:marRight w:val="0"/>
      <w:marTop w:val="0"/>
      <w:marBottom w:val="0"/>
      <w:divBdr>
        <w:top w:val="none" w:sz="0" w:space="0" w:color="auto"/>
        <w:left w:val="none" w:sz="0" w:space="0" w:color="auto"/>
        <w:bottom w:val="none" w:sz="0" w:space="0" w:color="auto"/>
        <w:right w:val="none" w:sz="0" w:space="0" w:color="auto"/>
      </w:divBdr>
    </w:div>
    <w:div w:id="910963015">
      <w:bodyDiv w:val="1"/>
      <w:marLeft w:val="0"/>
      <w:marRight w:val="0"/>
      <w:marTop w:val="0"/>
      <w:marBottom w:val="0"/>
      <w:divBdr>
        <w:top w:val="none" w:sz="0" w:space="0" w:color="auto"/>
        <w:left w:val="none" w:sz="0" w:space="0" w:color="auto"/>
        <w:bottom w:val="none" w:sz="0" w:space="0" w:color="auto"/>
        <w:right w:val="none" w:sz="0" w:space="0" w:color="auto"/>
      </w:divBdr>
    </w:div>
    <w:div w:id="920676324">
      <w:bodyDiv w:val="1"/>
      <w:marLeft w:val="0"/>
      <w:marRight w:val="0"/>
      <w:marTop w:val="0"/>
      <w:marBottom w:val="0"/>
      <w:divBdr>
        <w:top w:val="none" w:sz="0" w:space="0" w:color="auto"/>
        <w:left w:val="none" w:sz="0" w:space="0" w:color="auto"/>
        <w:bottom w:val="none" w:sz="0" w:space="0" w:color="auto"/>
        <w:right w:val="none" w:sz="0" w:space="0" w:color="auto"/>
      </w:divBdr>
    </w:div>
    <w:div w:id="924414352">
      <w:bodyDiv w:val="1"/>
      <w:marLeft w:val="0"/>
      <w:marRight w:val="0"/>
      <w:marTop w:val="0"/>
      <w:marBottom w:val="0"/>
      <w:divBdr>
        <w:top w:val="none" w:sz="0" w:space="0" w:color="auto"/>
        <w:left w:val="none" w:sz="0" w:space="0" w:color="auto"/>
        <w:bottom w:val="none" w:sz="0" w:space="0" w:color="auto"/>
        <w:right w:val="none" w:sz="0" w:space="0" w:color="auto"/>
      </w:divBdr>
    </w:div>
    <w:div w:id="927158898">
      <w:bodyDiv w:val="1"/>
      <w:marLeft w:val="0"/>
      <w:marRight w:val="0"/>
      <w:marTop w:val="0"/>
      <w:marBottom w:val="0"/>
      <w:divBdr>
        <w:top w:val="none" w:sz="0" w:space="0" w:color="auto"/>
        <w:left w:val="none" w:sz="0" w:space="0" w:color="auto"/>
        <w:bottom w:val="none" w:sz="0" w:space="0" w:color="auto"/>
        <w:right w:val="none" w:sz="0" w:space="0" w:color="auto"/>
      </w:divBdr>
    </w:div>
    <w:div w:id="939682771">
      <w:bodyDiv w:val="1"/>
      <w:marLeft w:val="0"/>
      <w:marRight w:val="0"/>
      <w:marTop w:val="0"/>
      <w:marBottom w:val="0"/>
      <w:divBdr>
        <w:top w:val="none" w:sz="0" w:space="0" w:color="auto"/>
        <w:left w:val="none" w:sz="0" w:space="0" w:color="auto"/>
        <w:bottom w:val="none" w:sz="0" w:space="0" w:color="auto"/>
        <w:right w:val="none" w:sz="0" w:space="0" w:color="auto"/>
      </w:divBdr>
    </w:div>
    <w:div w:id="947739544">
      <w:bodyDiv w:val="1"/>
      <w:marLeft w:val="0"/>
      <w:marRight w:val="0"/>
      <w:marTop w:val="0"/>
      <w:marBottom w:val="0"/>
      <w:divBdr>
        <w:top w:val="none" w:sz="0" w:space="0" w:color="auto"/>
        <w:left w:val="none" w:sz="0" w:space="0" w:color="auto"/>
        <w:bottom w:val="none" w:sz="0" w:space="0" w:color="auto"/>
        <w:right w:val="none" w:sz="0" w:space="0" w:color="auto"/>
      </w:divBdr>
      <w:divsChild>
        <w:div w:id="52433289">
          <w:marLeft w:val="274"/>
          <w:marRight w:val="0"/>
          <w:marTop w:val="0"/>
          <w:marBottom w:val="0"/>
          <w:divBdr>
            <w:top w:val="none" w:sz="0" w:space="0" w:color="auto"/>
            <w:left w:val="none" w:sz="0" w:space="0" w:color="auto"/>
            <w:bottom w:val="none" w:sz="0" w:space="0" w:color="auto"/>
            <w:right w:val="none" w:sz="0" w:space="0" w:color="auto"/>
          </w:divBdr>
        </w:div>
        <w:div w:id="959800582">
          <w:marLeft w:val="274"/>
          <w:marRight w:val="0"/>
          <w:marTop w:val="0"/>
          <w:marBottom w:val="0"/>
          <w:divBdr>
            <w:top w:val="none" w:sz="0" w:space="0" w:color="auto"/>
            <w:left w:val="none" w:sz="0" w:space="0" w:color="auto"/>
            <w:bottom w:val="none" w:sz="0" w:space="0" w:color="auto"/>
            <w:right w:val="none" w:sz="0" w:space="0" w:color="auto"/>
          </w:divBdr>
        </w:div>
        <w:div w:id="1667434718">
          <w:marLeft w:val="274"/>
          <w:marRight w:val="0"/>
          <w:marTop w:val="0"/>
          <w:marBottom w:val="0"/>
          <w:divBdr>
            <w:top w:val="none" w:sz="0" w:space="0" w:color="auto"/>
            <w:left w:val="none" w:sz="0" w:space="0" w:color="auto"/>
            <w:bottom w:val="none" w:sz="0" w:space="0" w:color="auto"/>
            <w:right w:val="none" w:sz="0" w:space="0" w:color="auto"/>
          </w:divBdr>
        </w:div>
        <w:div w:id="2100591594">
          <w:marLeft w:val="274"/>
          <w:marRight w:val="0"/>
          <w:marTop w:val="0"/>
          <w:marBottom w:val="0"/>
          <w:divBdr>
            <w:top w:val="none" w:sz="0" w:space="0" w:color="auto"/>
            <w:left w:val="none" w:sz="0" w:space="0" w:color="auto"/>
            <w:bottom w:val="none" w:sz="0" w:space="0" w:color="auto"/>
            <w:right w:val="none" w:sz="0" w:space="0" w:color="auto"/>
          </w:divBdr>
        </w:div>
      </w:divsChild>
    </w:div>
    <w:div w:id="958950470">
      <w:bodyDiv w:val="1"/>
      <w:marLeft w:val="0"/>
      <w:marRight w:val="0"/>
      <w:marTop w:val="0"/>
      <w:marBottom w:val="0"/>
      <w:divBdr>
        <w:top w:val="none" w:sz="0" w:space="0" w:color="auto"/>
        <w:left w:val="none" w:sz="0" w:space="0" w:color="auto"/>
        <w:bottom w:val="none" w:sz="0" w:space="0" w:color="auto"/>
        <w:right w:val="none" w:sz="0" w:space="0" w:color="auto"/>
      </w:divBdr>
    </w:div>
    <w:div w:id="960385313">
      <w:bodyDiv w:val="1"/>
      <w:marLeft w:val="0"/>
      <w:marRight w:val="0"/>
      <w:marTop w:val="0"/>
      <w:marBottom w:val="0"/>
      <w:divBdr>
        <w:top w:val="none" w:sz="0" w:space="0" w:color="auto"/>
        <w:left w:val="none" w:sz="0" w:space="0" w:color="auto"/>
        <w:bottom w:val="none" w:sz="0" w:space="0" w:color="auto"/>
        <w:right w:val="none" w:sz="0" w:space="0" w:color="auto"/>
      </w:divBdr>
    </w:div>
    <w:div w:id="967323196">
      <w:bodyDiv w:val="1"/>
      <w:marLeft w:val="0"/>
      <w:marRight w:val="0"/>
      <w:marTop w:val="0"/>
      <w:marBottom w:val="0"/>
      <w:divBdr>
        <w:top w:val="none" w:sz="0" w:space="0" w:color="auto"/>
        <w:left w:val="none" w:sz="0" w:space="0" w:color="auto"/>
        <w:bottom w:val="none" w:sz="0" w:space="0" w:color="auto"/>
        <w:right w:val="none" w:sz="0" w:space="0" w:color="auto"/>
      </w:divBdr>
      <w:divsChild>
        <w:div w:id="1469395653">
          <w:marLeft w:val="547"/>
          <w:marRight w:val="0"/>
          <w:marTop w:val="0"/>
          <w:marBottom w:val="0"/>
          <w:divBdr>
            <w:top w:val="none" w:sz="0" w:space="0" w:color="auto"/>
            <w:left w:val="none" w:sz="0" w:space="0" w:color="auto"/>
            <w:bottom w:val="none" w:sz="0" w:space="0" w:color="auto"/>
            <w:right w:val="none" w:sz="0" w:space="0" w:color="auto"/>
          </w:divBdr>
        </w:div>
        <w:div w:id="405616545">
          <w:marLeft w:val="547"/>
          <w:marRight w:val="0"/>
          <w:marTop w:val="0"/>
          <w:marBottom w:val="0"/>
          <w:divBdr>
            <w:top w:val="none" w:sz="0" w:space="0" w:color="auto"/>
            <w:left w:val="none" w:sz="0" w:space="0" w:color="auto"/>
            <w:bottom w:val="none" w:sz="0" w:space="0" w:color="auto"/>
            <w:right w:val="none" w:sz="0" w:space="0" w:color="auto"/>
          </w:divBdr>
        </w:div>
      </w:divsChild>
    </w:div>
    <w:div w:id="973677363">
      <w:bodyDiv w:val="1"/>
      <w:marLeft w:val="0"/>
      <w:marRight w:val="0"/>
      <w:marTop w:val="0"/>
      <w:marBottom w:val="0"/>
      <w:divBdr>
        <w:top w:val="none" w:sz="0" w:space="0" w:color="auto"/>
        <w:left w:val="none" w:sz="0" w:space="0" w:color="auto"/>
        <w:bottom w:val="none" w:sz="0" w:space="0" w:color="auto"/>
        <w:right w:val="none" w:sz="0" w:space="0" w:color="auto"/>
      </w:divBdr>
    </w:div>
    <w:div w:id="976422528">
      <w:bodyDiv w:val="1"/>
      <w:marLeft w:val="0"/>
      <w:marRight w:val="0"/>
      <w:marTop w:val="0"/>
      <w:marBottom w:val="0"/>
      <w:divBdr>
        <w:top w:val="none" w:sz="0" w:space="0" w:color="auto"/>
        <w:left w:val="none" w:sz="0" w:space="0" w:color="auto"/>
        <w:bottom w:val="none" w:sz="0" w:space="0" w:color="auto"/>
        <w:right w:val="none" w:sz="0" w:space="0" w:color="auto"/>
      </w:divBdr>
      <w:divsChild>
        <w:div w:id="1196845955">
          <w:marLeft w:val="547"/>
          <w:marRight w:val="0"/>
          <w:marTop w:val="0"/>
          <w:marBottom w:val="0"/>
          <w:divBdr>
            <w:top w:val="none" w:sz="0" w:space="0" w:color="auto"/>
            <w:left w:val="none" w:sz="0" w:space="0" w:color="auto"/>
            <w:bottom w:val="none" w:sz="0" w:space="0" w:color="auto"/>
            <w:right w:val="none" w:sz="0" w:space="0" w:color="auto"/>
          </w:divBdr>
        </w:div>
        <w:div w:id="159859021">
          <w:marLeft w:val="547"/>
          <w:marRight w:val="0"/>
          <w:marTop w:val="0"/>
          <w:marBottom w:val="0"/>
          <w:divBdr>
            <w:top w:val="none" w:sz="0" w:space="0" w:color="auto"/>
            <w:left w:val="none" w:sz="0" w:space="0" w:color="auto"/>
            <w:bottom w:val="none" w:sz="0" w:space="0" w:color="auto"/>
            <w:right w:val="none" w:sz="0" w:space="0" w:color="auto"/>
          </w:divBdr>
        </w:div>
      </w:divsChild>
    </w:div>
    <w:div w:id="997535765">
      <w:bodyDiv w:val="1"/>
      <w:marLeft w:val="0"/>
      <w:marRight w:val="0"/>
      <w:marTop w:val="0"/>
      <w:marBottom w:val="0"/>
      <w:divBdr>
        <w:top w:val="none" w:sz="0" w:space="0" w:color="auto"/>
        <w:left w:val="none" w:sz="0" w:space="0" w:color="auto"/>
        <w:bottom w:val="none" w:sz="0" w:space="0" w:color="auto"/>
        <w:right w:val="none" w:sz="0" w:space="0" w:color="auto"/>
      </w:divBdr>
      <w:divsChild>
        <w:div w:id="949819669">
          <w:marLeft w:val="0"/>
          <w:marRight w:val="0"/>
          <w:marTop w:val="0"/>
          <w:marBottom w:val="0"/>
          <w:divBdr>
            <w:top w:val="none" w:sz="0" w:space="0" w:color="auto"/>
            <w:left w:val="none" w:sz="0" w:space="0" w:color="auto"/>
            <w:bottom w:val="none" w:sz="0" w:space="0" w:color="auto"/>
            <w:right w:val="none" w:sz="0" w:space="0" w:color="auto"/>
          </w:divBdr>
          <w:divsChild>
            <w:div w:id="1394088226">
              <w:marLeft w:val="0"/>
              <w:marRight w:val="0"/>
              <w:marTop w:val="0"/>
              <w:marBottom w:val="0"/>
              <w:divBdr>
                <w:top w:val="none" w:sz="0" w:space="0" w:color="auto"/>
                <w:left w:val="none" w:sz="0" w:space="0" w:color="auto"/>
                <w:bottom w:val="none" w:sz="0" w:space="0" w:color="auto"/>
                <w:right w:val="none" w:sz="0" w:space="0" w:color="auto"/>
              </w:divBdr>
              <w:divsChild>
                <w:div w:id="15084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935358">
      <w:bodyDiv w:val="1"/>
      <w:marLeft w:val="0"/>
      <w:marRight w:val="0"/>
      <w:marTop w:val="0"/>
      <w:marBottom w:val="0"/>
      <w:divBdr>
        <w:top w:val="none" w:sz="0" w:space="0" w:color="auto"/>
        <w:left w:val="none" w:sz="0" w:space="0" w:color="auto"/>
        <w:bottom w:val="none" w:sz="0" w:space="0" w:color="auto"/>
        <w:right w:val="none" w:sz="0" w:space="0" w:color="auto"/>
      </w:divBdr>
      <w:divsChild>
        <w:div w:id="200024418">
          <w:marLeft w:val="274"/>
          <w:marRight w:val="0"/>
          <w:marTop w:val="0"/>
          <w:marBottom w:val="0"/>
          <w:divBdr>
            <w:top w:val="none" w:sz="0" w:space="0" w:color="auto"/>
            <w:left w:val="none" w:sz="0" w:space="0" w:color="auto"/>
            <w:bottom w:val="none" w:sz="0" w:space="0" w:color="auto"/>
            <w:right w:val="none" w:sz="0" w:space="0" w:color="auto"/>
          </w:divBdr>
        </w:div>
        <w:div w:id="336885036">
          <w:marLeft w:val="274"/>
          <w:marRight w:val="0"/>
          <w:marTop w:val="0"/>
          <w:marBottom w:val="0"/>
          <w:divBdr>
            <w:top w:val="none" w:sz="0" w:space="0" w:color="auto"/>
            <w:left w:val="none" w:sz="0" w:space="0" w:color="auto"/>
            <w:bottom w:val="none" w:sz="0" w:space="0" w:color="auto"/>
            <w:right w:val="none" w:sz="0" w:space="0" w:color="auto"/>
          </w:divBdr>
        </w:div>
        <w:div w:id="846402152">
          <w:marLeft w:val="274"/>
          <w:marRight w:val="0"/>
          <w:marTop w:val="0"/>
          <w:marBottom w:val="0"/>
          <w:divBdr>
            <w:top w:val="none" w:sz="0" w:space="0" w:color="auto"/>
            <w:left w:val="none" w:sz="0" w:space="0" w:color="auto"/>
            <w:bottom w:val="none" w:sz="0" w:space="0" w:color="auto"/>
            <w:right w:val="none" w:sz="0" w:space="0" w:color="auto"/>
          </w:divBdr>
        </w:div>
        <w:div w:id="1049299708">
          <w:marLeft w:val="274"/>
          <w:marRight w:val="0"/>
          <w:marTop w:val="0"/>
          <w:marBottom w:val="0"/>
          <w:divBdr>
            <w:top w:val="none" w:sz="0" w:space="0" w:color="auto"/>
            <w:left w:val="none" w:sz="0" w:space="0" w:color="auto"/>
            <w:bottom w:val="none" w:sz="0" w:space="0" w:color="auto"/>
            <w:right w:val="none" w:sz="0" w:space="0" w:color="auto"/>
          </w:divBdr>
        </w:div>
        <w:div w:id="1117025827">
          <w:marLeft w:val="274"/>
          <w:marRight w:val="0"/>
          <w:marTop w:val="0"/>
          <w:marBottom w:val="0"/>
          <w:divBdr>
            <w:top w:val="none" w:sz="0" w:space="0" w:color="auto"/>
            <w:left w:val="none" w:sz="0" w:space="0" w:color="auto"/>
            <w:bottom w:val="none" w:sz="0" w:space="0" w:color="auto"/>
            <w:right w:val="none" w:sz="0" w:space="0" w:color="auto"/>
          </w:divBdr>
        </w:div>
        <w:div w:id="1540237077">
          <w:marLeft w:val="274"/>
          <w:marRight w:val="0"/>
          <w:marTop w:val="0"/>
          <w:marBottom w:val="0"/>
          <w:divBdr>
            <w:top w:val="none" w:sz="0" w:space="0" w:color="auto"/>
            <w:left w:val="none" w:sz="0" w:space="0" w:color="auto"/>
            <w:bottom w:val="none" w:sz="0" w:space="0" w:color="auto"/>
            <w:right w:val="none" w:sz="0" w:space="0" w:color="auto"/>
          </w:divBdr>
        </w:div>
        <w:div w:id="1680500368">
          <w:marLeft w:val="274"/>
          <w:marRight w:val="0"/>
          <w:marTop w:val="0"/>
          <w:marBottom w:val="0"/>
          <w:divBdr>
            <w:top w:val="none" w:sz="0" w:space="0" w:color="auto"/>
            <w:left w:val="none" w:sz="0" w:space="0" w:color="auto"/>
            <w:bottom w:val="none" w:sz="0" w:space="0" w:color="auto"/>
            <w:right w:val="none" w:sz="0" w:space="0" w:color="auto"/>
          </w:divBdr>
        </w:div>
        <w:div w:id="1866405026">
          <w:marLeft w:val="274"/>
          <w:marRight w:val="0"/>
          <w:marTop w:val="0"/>
          <w:marBottom w:val="0"/>
          <w:divBdr>
            <w:top w:val="none" w:sz="0" w:space="0" w:color="auto"/>
            <w:left w:val="none" w:sz="0" w:space="0" w:color="auto"/>
            <w:bottom w:val="none" w:sz="0" w:space="0" w:color="auto"/>
            <w:right w:val="none" w:sz="0" w:space="0" w:color="auto"/>
          </w:divBdr>
        </w:div>
        <w:div w:id="1867795491">
          <w:marLeft w:val="274"/>
          <w:marRight w:val="0"/>
          <w:marTop w:val="0"/>
          <w:marBottom w:val="0"/>
          <w:divBdr>
            <w:top w:val="none" w:sz="0" w:space="0" w:color="auto"/>
            <w:left w:val="none" w:sz="0" w:space="0" w:color="auto"/>
            <w:bottom w:val="none" w:sz="0" w:space="0" w:color="auto"/>
            <w:right w:val="none" w:sz="0" w:space="0" w:color="auto"/>
          </w:divBdr>
        </w:div>
        <w:div w:id="1879780505">
          <w:marLeft w:val="274"/>
          <w:marRight w:val="0"/>
          <w:marTop w:val="0"/>
          <w:marBottom w:val="0"/>
          <w:divBdr>
            <w:top w:val="none" w:sz="0" w:space="0" w:color="auto"/>
            <w:left w:val="none" w:sz="0" w:space="0" w:color="auto"/>
            <w:bottom w:val="none" w:sz="0" w:space="0" w:color="auto"/>
            <w:right w:val="none" w:sz="0" w:space="0" w:color="auto"/>
          </w:divBdr>
        </w:div>
        <w:div w:id="2039889398">
          <w:marLeft w:val="274"/>
          <w:marRight w:val="0"/>
          <w:marTop w:val="0"/>
          <w:marBottom w:val="0"/>
          <w:divBdr>
            <w:top w:val="none" w:sz="0" w:space="0" w:color="auto"/>
            <w:left w:val="none" w:sz="0" w:space="0" w:color="auto"/>
            <w:bottom w:val="none" w:sz="0" w:space="0" w:color="auto"/>
            <w:right w:val="none" w:sz="0" w:space="0" w:color="auto"/>
          </w:divBdr>
        </w:div>
        <w:div w:id="2077319945">
          <w:marLeft w:val="274"/>
          <w:marRight w:val="0"/>
          <w:marTop w:val="0"/>
          <w:marBottom w:val="0"/>
          <w:divBdr>
            <w:top w:val="none" w:sz="0" w:space="0" w:color="auto"/>
            <w:left w:val="none" w:sz="0" w:space="0" w:color="auto"/>
            <w:bottom w:val="none" w:sz="0" w:space="0" w:color="auto"/>
            <w:right w:val="none" w:sz="0" w:space="0" w:color="auto"/>
          </w:divBdr>
        </w:div>
        <w:div w:id="2086339992">
          <w:marLeft w:val="274"/>
          <w:marRight w:val="0"/>
          <w:marTop w:val="0"/>
          <w:marBottom w:val="0"/>
          <w:divBdr>
            <w:top w:val="none" w:sz="0" w:space="0" w:color="auto"/>
            <w:left w:val="none" w:sz="0" w:space="0" w:color="auto"/>
            <w:bottom w:val="none" w:sz="0" w:space="0" w:color="auto"/>
            <w:right w:val="none" w:sz="0" w:space="0" w:color="auto"/>
          </w:divBdr>
        </w:div>
        <w:div w:id="2091659535">
          <w:marLeft w:val="274"/>
          <w:marRight w:val="0"/>
          <w:marTop w:val="0"/>
          <w:marBottom w:val="0"/>
          <w:divBdr>
            <w:top w:val="none" w:sz="0" w:space="0" w:color="auto"/>
            <w:left w:val="none" w:sz="0" w:space="0" w:color="auto"/>
            <w:bottom w:val="none" w:sz="0" w:space="0" w:color="auto"/>
            <w:right w:val="none" w:sz="0" w:space="0" w:color="auto"/>
          </w:divBdr>
        </w:div>
        <w:div w:id="2121216833">
          <w:marLeft w:val="274"/>
          <w:marRight w:val="0"/>
          <w:marTop w:val="0"/>
          <w:marBottom w:val="0"/>
          <w:divBdr>
            <w:top w:val="none" w:sz="0" w:space="0" w:color="auto"/>
            <w:left w:val="none" w:sz="0" w:space="0" w:color="auto"/>
            <w:bottom w:val="none" w:sz="0" w:space="0" w:color="auto"/>
            <w:right w:val="none" w:sz="0" w:space="0" w:color="auto"/>
          </w:divBdr>
        </w:div>
        <w:div w:id="2133740208">
          <w:marLeft w:val="274"/>
          <w:marRight w:val="0"/>
          <w:marTop w:val="0"/>
          <w:marBottom w:val="0"/>
          <w:divBdr>
            <w:top w:val="none" w:sz="0" w:space="0" w:color="auto"/>
            <w:left w:val="none" w:sz="0" w:space="0" w:color="auto"/>
            <w:bottom w:val="none" w:sz="0" w:space="0" w:color="auto"/>
            <w:right w:val="none" w:sz="0" w:space="0" w:color="auto"/>
          </w:divBdr>
        </w:div>
      </w:divsChild>
    </w:div>
    <w:div w:id="1001200018">
      <w:bodyDiv w:val="1"/>
      <w:marLeft w:val="0"/>
      <w:marRight w:val="0"/>
      <w:marTop w:val="0"/>
      <w:marBottom w:val="0"/>
      <w:divBdr>
        <w:top w:val="none" w:sz="0" w:space="0" w:color="auto"/>
        <w:left w:val="none" w:sz="0" w:space="0" w:color="auto"/>
        <w:bottom w:val="none" w:sz="0" w:space="0" w:color="auto"/>
        <w:right w:val="none" w:sz="0" w:space="0" w:color="auto"/>
      </w:divBdr>
    </w:div>
    <w:div w:id="1004472467">
      <w:bodyDiv w:val="1"/>
      <w:marLeft w:val="0"/>
      <w:marRight w:val="0"/>
      <w:marTop w:val="0"/>
      <w:marBottom w:val="0"/>
      <w:divBdr>
        <w:top w:val="none" w:sz="0" w:space="0" w:color="auto"/>
        <w:left w:val="none" w:sz="0" w:space="0" w:color="auto"/>
        <w:bottom w:val="none" w:sz="0" w:space="0" w:color="auto"/>
        <w:right w:val="none" w:sz="0" w:space="0" w:color="auto"/>
      </w:divBdr>
    </w:div>
    <w:div w:id="1010377560">
      <w:bodyDiv w:val="1"/>
      <w:marLeft w:val="0"/>
      <w:marRight w:val="0"/>
      <w:marTop w:val="0"/>
      <w:marBottom w:val="0"/>
      <w:divBdr>
        <w:top w:val="none" w:sz="0" w:space="0" w:color="auto"/>
        <w:left w:val="none" w:sz="0" w:space="0" w:color="auto"/>
        <w:bottom w:val="none" w:sz="0" w:space="0" w:color="auto"/>
        <w:right w:val="none" w:sz="0" w:space="0" w:color="auto"/>
      </w:divBdr>
    </w:div>
    <w:div w:id="1042050195">
      <w:bodyDiv w:val="1"/>
      <w:marLeft w:val="0"/>
      <w:marRight w:val="0"/>
      <w:marTop w:val="0"/>
      <w:marBottom w:val="0"/>
      <w:divBdr>
        <w:top w:val="none" w:sz="0" w:space="0" w:color="auto"/>
        <w:left w:val="none" w:sz="0" w:space="0" w:color="auto"/>
        <w:bottom w:val="none" w:sz="0" w:space="0" w:color="auto"/>
        <w:right w:val="none" w:sz="0" w:space="0" w:color="auto"/>
      </w:divBdr>
    </w:div>
    <w:div w:id="1045829898">
      <w:bodyDiv w:val="1"/>
      <w:marLeft w:val="0"/>
      <w:marRight w:val="0"/>
      <w:marTop w:val="0"/>
      <w:marBottom w:val="0"/>
      <w:divBdr>
        <w:top w:val="none" w:sz="0" w:space="0" w:color="auto"/>
        <w:left w:val="none" w:sz="0" w:space="0" w:color="auto"/>
        <w:bottom w:val="none" w:sz="0" w:space="0" w:color="auto"/>
        <w:right w:val="none" w:sz="0" w:space="0" w:color="auto"/>
      </w:divBdr>
    </w:div>
    <w:div w:id="1050685673">
      <w:bodyDiv w:val="1"/>
      <w:marLeft w:val="0"/>
      <w:marRight w:val="0"/>
      <w:marTop w:val="0"/>
      <w:marBottom w:val="0"/>
      <w:divBdr>
        <w:top w:val="none" w:sz="0" w:space="0" w:color="auto"/>
        <w:left w:val="none" w:sz="0" w:space="0" w:color="auto"/>
        <w:bottom w:val="none" w:sz="0" w:space="0" w:color="auto"/>
        <w:right w:val="none" w:sz="0" w:space="0" w:color="auto"/>
      </w:divBdr>
    </w:div>
    <w:div w:id="1052802390">
      <w:bodyDiv w:val="1"/>
      <w:marLeft w:val="0"/>
      <w:marRight w:val="0"/>
      <w:marTop w:val="0"/>
      <w:marBottom w:val="0"/>
      <w:divBdr>
        <w:top w:val="none" w:sz="0" w:space="0" w:color="auto"/>
        <w:left w:val="none" w:sz="0" w:space="0" w:color="auto"/>
        <w:bottom w:val="none" w:sz="0" w:space="0" w:color="auto"/>
        <w:right w:val="none" w:sz="0" w:space="0" w:color="auto"/>
      </w:divBdr>
    </w:div>
    <w:div w:id="1070663325">
      <w:bodyDiv w:val="1"/>
      <w:marLeft w:val="0"/>
      <w:marRight w:val="0"/>
      <w:marTop w:val="0"/>
      <w:marBottom w:val="0"/>
      <w:divBdr>
        <w:top w:val="none" w:sz="0" w:space="0" w:color="auto"/>
        <w:left w:val="none" w:sz="0" w:space="0" w:color="auto"/>
        <w:bottom w:val="none" w:sz="0" w:space="0" w:color="auto"/>
        <w:right w:val="none" w:sz="0" w:space="0" w:color="auto"/>
      </w:divBdr>
    </w:div>
    <w:div w:id="1076824116">
      <w:bodyDiv w:val="1"/>
      <w:marLeft w:val="0"/>
      <w:marRight w:val="0"/>
      <w:marTop w:val="0"/>
      <w:marBottom w:val="0"/>
      <w:divBdr>
        <w:top w:val="none" w:sz="0" w:space="0" w:color="auto"/>
        <w:left w:val="none" w:sz="0" w:space="0" w:color="auto"/>
        <w:bottom w:val="none" w:sz="0" w:space="0" w:color="auto"/>
        <w:right w:val="none" w:sz="0" w:space="0" w:color="auto"/>
      </w:divBdr>
    </w:div>
    <w:div w:id="1118723906">
      <w:bodyDiv w:val="1"/>
      <w:marLeft w:val="0"/>
      <w:marRight w:val="0"/>
      <w:marTop w:val="0"/>
      <w:marBottom w:val="0"/>
      <w:divBdr>
        <w:top w:val="none" w:sz="0" w:space="0" w:color="auto"/>
        <w:left w:val="none" w:sz="0" w:space="0" w:color="auto"/>
        <w:bottom w:val="none" w:sz="0" w:space="0" w:color="auto"/>
        <w:right w:val="none" w:sz="0" w:space="0" w:color="auto"/>
      </w:divBdr>
    </w:div>
    <w:div w:id="1128477208">
      <w:bodyDiv w:val="1"/>
      <w:marLeft w:val="0"/>
      <w:marRight w:val="0"/>
      <w:marTop w:val="0"/>
      <w:marBottom w:val="0"/>
      <w:divBdr>
        <w:top w:val="none" w:sz="0" w:space="0" w:color="auto"/>
        <w:left w:val="none" w:sz="0" w:space="0" w:color="auto"/>
        <w:bottom w:val="none" w:sz="0" w:space="0" w:color="auto"/>
        <w:right w:val="none" w:sz="0" w:space="0" w:color="auto"/>
      </w:divBdr>
    </w:div>
    <w:div w:id="1134524669">
      <w:bodyDiv w:val="1"/>
      <w:marLeft w:val="0"/>
      <w:marRight w:val="0"/>
      <w:marTop w:val="0"/>
      <w:marBottom w:val="0"/>
      <w:divBdr>
        <w:top w:val="none" w:sz="0" w:space="0" w:color="auto"/>
        <w:left w:val="none" w:sz="0" w:space="0" w:color="auto"/>
        <w:bottom w:val="none" w:sz="0" w:space="0" w:color="auto"/>
        <w:right w:val="none" w:sz="0" w:space="0" w:color="auto"/>
      </w:divBdr>
    </w:div>
    <w:div w:id="1140612956">
      <w:bodyDiv w:val="1"/>
      <w:marLeft w:val="0"/>
      <w:marRight w:val="0"/>
      <w:marTop w:val="0"/>
      <w:marBottom w:val="0"/>
      <w:divBdr>
        <w:top w:val="none" w:sz="0" w:space="0" w:color="auto"/>
        <w:left w:val="none" w:sz="0" w:space="0" w:color="auto"/>
        <w:bottom w:val="none" w:sz="0" w:space="0" w:color="auto"/>
        <w:right w:val="none" w:sz="0" w:space="0" w:color="auto"/>
      </w:divBdr>
    </w:div>
    <w:div w:id="1145781916">
      <w:bodyDiv w:val="1"/>
      <w:marLeft w:val="0"/>
      <w:marRight w:val="0"/>
      <w:marTop w:val="0"/>
      <w:marBottom w:val="0"/>
      <w:divBdr>
        <w:top w:val="none" w:sz="0" w:space="0" w:color="auto"/>
        <w:left w:val="none" w:sz="0" w:space="0" w:color="auto"/>
        <w:bottom w:val="none" w:sz="0" w:space="0" w:color="auto"/>
        <w:right w:val="none" w:sz="0" w:space="0" w:color="auto"/>
      </w:divBdr>
    </w:div>
    <w:div w:id="1147748461">
      <w:bodyDiv w:val="1"/>
      <w:marLeft w:val="0"/>
      <w:marRight w:val="0"/>
      <w:marTop w:val="0"/>
      <w:marBottom w:val="0"/>
      <w:divBdr>
        <w:top w:val="none" w:sz="0" w:space="0" w:color="auto"/>
        <w:left w:val="none" w:sz="0" w:space="0" w:color="auto"/>
        <w:bottom w:val="none" w:sz="0" w:space="0" w:color="auto"/>
        <w:right w:val="none" w:sz="0" w:space="0" w:color="auto"/>
      </w:divBdr>
      <w:divsChild>
        <w:div w:id="1450007897">
          <w:marLeft w:val="547"/>
          <w:marRight w:val="0"/>
          <w:marTop w:val="0"/>
          <w:marBottom w:val="0"/>
          <w:divBdr>
            <w:top w:val="none" w:sz="0" w:space="0" w:color="auto"/>
            <w:left w:val="none" w:sz="0" w:space="0" w:color="auto"/>
            <w:bottom w:val="none" w:sz="0" w:space="0" w:color="auto"/>
            <w:right w:val="none" w:sz="0" w:space="0" w:color="auto"/>
          </w:divBdr>
        </w:div>
      </w:divsChild>
    </w:div>
    <w:div w:id="1149517507">
      <w:bodyDiv w:val="1"/>
      <w:marLeft w:val="0"/>
      <w:marRight w:val="0"/>
      <w:marTop w:val="0"/>
      <w:marBottom w:val="0"/>
      <w:divBdr>
        <w:top w:val="none" w:sz="0" w:space="0" w:color="auto"/>
        <w:left w:val="none" w:sz="0" w:space="0" w:color="auto"/>
        <w:bottom w:val="none" w:sz="0" w:space="0" w:color="auto"/>
        <w:right w:val="none" w:sz="0" w:space="0" w:color="auto"/>
      </w:divBdr>
    </w:div>
    <w:div w:id="1165121296">
      <w:bodyDiv w:val="1"/>
      <w:marLeft w:val="0"/>
      <w:marRight w:val="0"/>
      <w:marTop w:val="0"/>
      <w:marBottom w:val="0"/>
      <w:divBdr>
        <w:top w:val="none" w:sz="0" w:space="0" w:color="auto"/>
        <w:left w:val="none" w:sz="0" w:space="0" w:color="auto"/>
        <w:bottom w:val="none" w:sz="0" w:space="0" w:color="auto"/>
        <w:right w:val="none" w:sz="0" w:space="0" w:color="auto"/>
      </w:divBdr>
    </w:div>
    <w:div w:id="1167676312">
      <w:bodyDiv w:val="1"/>
      <w:marLeft w:val="0"/>
      <w:marRight w:val="0"/>
      <w:marTop w:val="0"/>
      <w:marBottom w:val="0"/>
      <w:divBdr>
        <w:top w:val="none" w:sz="0" w:space="0" w:color="auto"/>
        <w:left w:val="none" w:sz="0" w:space="0" w:color="auto"/>
        <w:bottom w:val="none" w:sz="0" w:space="0" w:color="auto"/>
        <w:right w:val="none" w:sz="0" w:space="0" w:color="auto"/>
      </w:divBdr>
      <w:divsChild>
        <w:div w:id="1597009215">
          <w:marLeft w:val="0"/>
          <w:marRight w:val="0"/>
          <w:marTop w:val="0"/>
          <w:marBottom w:val="0"/>
          <w:divBdr>
            <w:top w:val="none" w:sz="0" w:space="0" w:color="auto"/>
            <w:left w:val="none" w:sz="0" w:space="0" w:color="auto"/>
            <w:bottom w:val="none" w:sz="0" w:space="0" w:color="auto"/>
            <w:right w:val="none" w:sz="0" w:space="0" w:color="auto"/>
          </w:divBdr>
          <w:divsChild>
            <w:div w:id="1604531990">
              <w:marLeft w:val="0"/>
              <w:marRight w:val="0"/>
              <w:marTop w:val="0"/>
              <w:marBottom w:val="0"/>
              <w:divBdr>
                <w:top w:val="none" w:sz="0" w:space="0" w:color="auto"/>
                <w:left w:val="none" w:sz="0" w:space="0" w:color="auto"/>
                <w:bottom w:val="none" w:sz="0" w:space="0" w:color="auto"/>
                <w:right w:val="none" w:sz="0" w:space="0" w:color="auto"/>
              </w:divBdr>
              <w:divsChild>
                <w:div w:id="14370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7160">
      <w:bodyDiv w:val="1"/>
      <w:marLeft w:val="0"/>
      <w:marRight w:val="0"/>
      <w:marTop w:val="0"/>
      <w:marBottom w:val="0"/>
      <w:divBdr>
        <w:top w:val="none" w:sz="0" w:space="0" w:color="auto"/>
        <w:left w:val="none" w:sz="0" w:space="0" w:color="auto"/>
        <w:bottom w:val="none" w:sz="0" w:space="0" w:color="auto"/>
        <w:right w:val="none" w:sz="0" w:space="0" w:color="auto"/>
      </w:divBdr>
    </w:div>
    <w:div w:id="1209874379">
      <w:bodyDiv w:val="1"/>
      <w:marLeft w:val="0"/>
      <w:marRight w:val="0"/>
      <w:marTop w:val="0"/>
      <w:marBottom w:val="0"/>
      <w:divBdr>
        <w:top w:val="none" w:sz="0" w:space="0" w:color="auto"/>
        <w:left w:val="none" w:sz="0" w:space="0" w:color="auto"/>
        <w:bottom w:val="none" w:sz="0" w:space="0" w:color="auto"/>
        <w:right w:val="none" w:sz="0" w:space="0" w:color="auto"/>
      </w:divBdr>
    </w:div>
    <w:div w:id="1214776174">
      <w:bodyDiv w:val="1"/>
      <w:marLeft w:val="0"/>
      <w:marRight w:val="0"/>
      <w:marTop w:val="0"/>
      <w:marBottom w:val="0"/>
      <w:divBdr>
        <w:top w:val="none" w:sz="0" w:space="0" w:color="auto"/>
        <w:left w:val="none" w:sz="0" w:space="0" w:color="auto"/>
        <w:bottom w:val="none" w:sz="0" w:space="0" w:color="auto"/>
        <w:right w:val="none" w:sz="0" w:space="0" w:color="auto"/>
      </w:divBdr>
    </w:div>
    <w:div w:id="1215703694">
      <w:bodyDiv w:val="1"/>
      <w:marLeft w:val="0"/>
      <w:marRight w:val="0"/>
      <w:marTop w:val="0"/>
      <w:marBottom w:val="0"/>
      <w:divBdr>
        <w:top w:val="none" w:sz="0" w:space="0" w:color="auto"/>
        <w:left w:val="none" w:sz="0" w:space="0" w:color="auto"/>
        <w:bottom w:val="none" w:sz="0" w:space="0" w:color="auto"/>
        <w:right w:val="none" w:sz="0" w:space="0" w:color="auto"/>
      </w:divBdr>
      <w:divsChild>
        <w:div w:id="589000393">
          <w:marLeft w:val="547"/>
          <w:marRight w:val="0"/>
          <w:marTop w:val="0"/>
          <w:marBottom w:val="0"/>
          <w:divBdr>
            <w:top w:val="none" w:sz="0" w:space="0" w:color="auto"/>
            <w:left w:val="none" w:sz="0" w:space="0" w:color="auto"/>
            <w:bottom w:val="none" w:sz="0" w:space="0" w:color="auto"/>
            <w:right w:val="none" w:sz="0" w:space="0" w:color="auto"/>
          </w:divBdr>
        </w:div>
        <w:div w:id="248852959">
          <w:marLeft w:val="547"/>
          <w:marRight w:val="0"/>
          <w:marTop w:val="0"/>
          <w:marBottom w:val="0"/>
          <w:divBdr>
            <w:top w:val="none" w:sz="0" w:space="0" w:color="auto"/>
            <w:left w:val="none" w:sz="0" w:space="0" w:color="auto"/>
            <w:bottom w:val="none" w:sz="0" w:space="0" w:color="auto"/>
            <w:right w:val="none" w:sz="0" w:space="0" w:color="auto"/>
          </w:divBdr>
        </w:div>
      </w:divsChild>
    </w:div>
    <w:div w:id="1230192660">
      <w:bodyDiv w:val="1"/>
      <w:marLeft w:val="0"/>
      <w:marRight w:val="0"/>
      <w:marTop w:val="0"/>
      <w:marBottom w:val="0"/>
      <w:divBdr>
        <w:top w:val="none" w:sz="0" w:space="0" w:color="auto"/>
        <w:left w:val="none" w:sz="0" w:space="0" w:color="auto"/>
        <w:bottom w:val="none" w:sz="0" w:space="0" w:color="auto"/>
        <w:right w:val="none" w:sz="0" w:space="0" w:color="auto"/>
      </w:divBdr>
    </w:div>
    <w:div w:id="1267814166">
      <w:bodyDiv w:val="1"/>
      <w:marLeft w:val="0"/>
      <w:marRight w:val="0"/>
      <w:marTop w:val="0"/>
      <w:marBottom w:val="0"/>
      <w:divBdr>
        <w:top w:val="none" w:sz="0" w:space="0" w:color="auto"/>
        <w:left w:val="none" w:sz="0" w:space="0" w:color="auto"/>
        <w:bottom w:val="none" w:sz="0" w:space="0" w:color="auto"/>
        <w:right w:val="none" w:sz="0" w:space="0" w:color="auto"/>
      </w:divBdr>
    </w:div>
    <w:div w:id="1275210831">
      <w:bodyDiv w:val="1"/>
      <w:marLeft w:val="0"/>
      <w:marRight w:val="0"/>
      <w:marTop w:val="0"/>
      <w:marBottom w:val="0"/>
      <w:divBdr>
        <w:top w:val="none" w:sz="0" w:space="0" w:color="auto"/>
        <w:left w:val="none" w:sz="0" w:space="0" w:color="auto"/>
        <w:bottom w:val="none" w:sz="0" w:space="0" w:color="auto"/>
        <w:right w:val="none" w:sz="0" w:space="0" w:color="auto"/>
      </w:divBdr>
    </w:div>
    <w:div w:id="1307777202">
      <w:bodyDiv w:val="1"/>
      <w:marLeft w:val="0"/>
      <w:marRight w:val="0"/>
      <w:marTop w:val="0"/>
      <w:marBottom w:val="0"/>
      <w:divBdr>
        <w:top w:val="none" w:sz="0" w:space="0" w:color="auto"/>
        <w:left w:val="none" w:sz="0" w:space="0" w:color="auto"/>
        <w:bottom w:val="none" w:sz="0" w:space="0" w:color="auto"/>
        <w:right w:val="none" w:sz="0" w:space="0" w:color="auto"/>
      </w:divBdr>
    </w:div>
    <w:div w:id="1312170212">
      <w:bodyDiv w:val="1"/>
      <w:marLeft w:val="0"/>
      <w:marRight w:val="0"/>
      <w:marTop w:val="0"/>
      <w:marBottom w:val="0"/>
      <w:divBdr>
        <w:top w:val="none" w:sz="0" w:space="0" w:color="auto"/>
        <w:left w:val="none" w:sz="0" w:space="0" w:color="auto"/>
        <w:bottom w:val="none" w:sz="0" w:space="0" w:color="auto"/>
        <w:right w:val="none" w:sz="0" w:space="0" w:color="auto"/>
      </w:divBdr>
    </w:div>
    <w:div w:id="1317688067">
      <w:bodyDiv w:val="1"/>
      <w:marLeft w:val="0"/>
      <w:marRight w:val="0"/>
      <w:marTop w:val="0"/>
      <w:marBottom w:val="0"/>
      <w:divBdr>
        <w:top w:val="none" w:sz="0" w:space="0" w:color="auto"/>
        <w:left w:val="none" w:sz="0" w:space="0" w:color="auto"/>
        <w:bottom w:val="none" w:sz="0" w:space="0" w:color="auto"/>
        <w:right w:val="none" w:sz="0" w:space="0" w:color="auto"/>
      </w:divBdr>
    </w:div>
    <w:div w:id="1326350153">
      <w:bodyDiv w:val="1"/>
      <w:marLeft w:val="0"/>
      <w:marRight w:val="0"/>
      <w:marTop w:val="0"/>
      <w:marBottom w:val="0"/>
      <w:divBdr>
        <w:top w:val="none" w:sz="0" w:space="0" w:color="auto"/>
        <w:left w:val="none" w:sz="0" w:space="0" w:color="auto"/>
        <w:bottom w:val="none" w:sz="0" w:space="0" w:color="auto"/>
        <w:right w:val="none" w:sz="0" w:space="0" w:color="auto"/>
      </w:divBdr>
    </w:div>
    <w:div w:id="1367294268">
      <w:bodyDiv w:val="1"/>
      <w:marLeft w:val="0"/>
      <w:marRight w:val="0"/>
      <w:marTop w:val="0"/>
      <w:marBottom w:val="0"/>
      <w:divBdr>
        <w:top w:val="none" w:sz="0" w:space="0" w:color="auto"/>
        <w:left w:val="none" w:sz="0" w:space="0" w:color="auto"/>
        <w:bottom w:val="none" w:sz="0" w:space="0" w:color="auto"/>
        <w:right w:val="none" w:sz="0" w:space="0" w:color="auto"/>
      </w:divBdr>
      <w:divsChild>
        <w:div w:id="1135949279">
          <w:marLeft w:val="0"/>
          <w:marRight w:val="0"/>
          <w:marTop w:val="0"/>
          <w:marBottom w:val="0"/>
          <w:divBdr>
            <w:top w:val="none" w:sz="0" w:space="0" w:color="auto"/>
            <w:left w:val="none" w:sz="0" w:space="0" w:color="auto"/>
            <w:bottom w:val="none" w:sz="0" w:space="0" w:color="auto"/>
            <w:right w:val="none" w:sz="0" w:space="0" w:color="auto"/>
          </w:divBdr>
          <w:divsChild>
            <w:div w:id="1260286719">
              <w:marLeft w:val="0"/>
              <w:marRight w:val="0"/>
              <w:marTop w:val="0"/>
              <w:marBottom w:val="0"/>
              <w:divBdr>
                <w:top w:val="none" w:sz="0" w:space="0" w:color="auto"/>
                <w:left w:val="none" w:sz="0" w:space="0" w:color="auto"/>
                <w:bottom w:val="none" w:sz="0" w:space="0" w:color="auto"/>
                <w:right w:val="none" w:sz="0" w:space="0" w:color="auto"/>
              </w:divBdr>
              <w:divsChild>
                <w:div w:id="202979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069156">
      <w:bodyDiv w:val="1"/>
      <w:marLeft w:val="0"/>
      <w:marRight w:val="0"/>
      <w:marTop w:val="0"/>
      <w:marBottom w:val="0"/>
      <w:divBdr>
        <w:top w:val="none" w:sz="0" w:space="0" w:color="auto"/>
        <w:left w:val="none" w:sz="0" w:space="0" w:color="auto"/>
        <w:bottom w:val="none" w:sz="0" w:space="0" w:color="auto"/>
        <w:right w:val="none" w:sz="0" w:space="0" w:color="auto"/>
      </w:divBdr>
      <w:divsChild>
        <w:div w:id="1906143215">
          <w:marLeft w:val="0"/>
          <w:marRight w:val="0"/>
          <w:marTop w:val="0"/>
          <w:marBottom w:val="0"/>
          <w:divBdr>
            <w:top w:val="none" w:sz="0" w:space="0" w:color="auto"/>
            <w:left w:val="none" w:sz="0" w:space="0" w:color="auto"/>
            <w:bottom w:val="none" w:sz="0" w:space="0" w:color="auto"/>
            <w:right w:val="none" w:sz="0" w:space="0" w:color="auto"/>
          </w:divBdr>
          <w:divsChild>
            <w:div w:id="1681004061">
              <w:marLeft w:val="0"/>
              <w:marRight w:val="0"/>
              <w:marTop w:val="0"/>
              <w:marBottom w:val="0"/>
              <w:divBdr>
                <w:top w:val="none" w:sz="0" w:space="0" w:color="auto"/>
                <w:left w:val="none" w:sz="0" w:space="0" w:color="auto"/>
                <w:bottom w:val="none" w:sz="0" w:space="0" w:color="auto"/>
                <w:right w:val="none" w:sz="0" w:space="0" w:color="auto"/>
              </w:divBdr>
              <w:divsChild>
                <w:div w:id="39906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782269">
      <w:bodyDiv w:val="1"/>
      <w:marLeft w:val="0"/>
      <w:marRight w:val="0"/>
      <w:marTop w:val="0"/>
      <w:marBottom w:val="0"/>
      <w:divBdr>
        <w:top w:val="none" w:sz="0" w:space="0" w:color="auto"/>
        <w:left w:val="none" w:sz="0" w:space="0" w:color="auto"/>
        <w:bottom w:val="none" w:sz="0" w:space="0" w:color="auto"/>
        <w:right w:val="none" w:sz="0" w:space="0" w:color="auto"/>
      </w:divBdr>
    </w:div>
    <w:div w:id="1390377730">
      <w:bodyDiv w:val="1"/>
      <w:marLeft w:val="0"/>
      <w:marRight w:val="0"/>
      <w:marTop w:val="0"/>
      <w:marBottom w:val="0"/>
      <w:divBdr>
        <w:top w:val="none" w:sz="0" w:space="0" w:color="auto"/>
        <w:left w:val="none" w:sz="0" w:space="0" w:color="auto"/>
        <w:bottom w:val="none" w:sz="0" w:space="0" w:color="auto"/>
        <w:right w:val="none" w:sz="0" w:space="0" w:color="auto"/>
      </w:divBdr>
    </w:div>
    <w:div w:id="1410081721">
      <w:bodyDiv w:val="1"/>
      <w:marLeft w:val="0"/>
      <w:marRight w:val="0"/>
      <w:marTop w:val="0"/>
      <w:marBottom w:val="0"/>
      <w:divBdr>
        <w:top w:val="none" w:sz="0" w:space="0" w:color="auto"/>
        <w:left w:val="none" w:sz="0" w:space="0" w:color="auto"/>
        <w:bottom w:val="none" w:sz="0" w:space="0" w:color="auto"/>
        <w:right w:val="none" w:sz="0" w:space="0" w:color="auto"/>
      </w:divBdr>
    </w:div>
    <w:div w:id="1416589675">
      <w:bodyDiv w:val="1"/>
      <w:marLeft w:val="0"/>
      <w:marRight w:val="0"/>
      <w:marTop w:val="0"/>
      <w:marBottom w:val="0"/>
      <w:divBdr>
        <w:top w:val="none" w:sz="0" w:space="0" w:color="auto"/>
        <w:left w:val="none" w:sz="0" w:space="0" w:color="auto"/>
        <w:bottom w:val="none" w:sz="0" w:space="0" w:color="auto"/>
        <w:right w:val="none" w:sz="0" w:space="0" w:color="auto"/>
      </w:divBdr>
      <w:divsChild>
        <w:div w:id="1247110460">
          <w:marLeft w:val="446"/>
          <w:marRight w:val="0"/>
          <w:marTop w:val="0"/>
          <w:marBottom w:val="0"/>
          <w:divBdr>
            <w:top w:val="none" w:sz="0" w:space="0" w:color="auto"/>
            <w:left w:val="none" w:sz="0" w:space="0" w:color="auto"/>
            <w:bottom w:val="none" w:sz="0" w:space="0" w:color="auto"/>
            <w:right w:val="none" w:sz="0" w:space="0" w:color="auto"/>
          </w:divBdr>
        </w:div>
      </w:divsChild>
    </w:div>
    <w:div w:id="1418671926">
      <w:bodyDiv w:val="1"/>
      <w:marLeft w:val="0"/>
      <w:marRight w:val="0"/>
      <w:marTop w:val="0"/>
      <w:marBottom w:val="0"/>
      <w:divBdr>
        <w:top w:val="none" w:sz="0" w:space="0" w:color="auto"/>
        <w:left w:val="none" w:sz="0" w:space="0" w:color="auto"/>
        <w:bottom w:val="none" w:sz="0" w:space="0" w:color="auto"/>
        <w:right w:val="none" w:sz="0" w:space="0" w:color="auto"/>
      </w:divBdr>
      <w:divsChild>
        <w:div w:id="764805232">
          <w:marLeft w:val="547"/>
          <w:marRight w:val="0"/>
          <w:marTop w:val="0"/>
          <w:marBottom w:val="0"/>
          <w:divBdr>
            <w:top w:val="none" w:sz="0" w:space="0" w:color="auto"/>
            <w:left w:val="none" w:sz="0" w:space="0" w:color="auto"/>
            <w:bottom w:val="none" w:sz="0" w:space="0" w:color="auto"/>
            <w:right w:val="none" w:sz="0" w:space="0" w:color="auto"/>
          </w:divBdr>
        </w:div>
        <w:div w:id="254437194">
          <w:marLeft w:val="547"/>
          <w:marRight w:val="0"/>
          <w:marTop w:val="0"/>
          <w:marBottom w:val="0"/>
          <w:divBdr>
            <w:top w:val="none" w:sz="0" w:space="0" w:color="auto"/>
            <w:left w:val="none" w:sz="0" w:space="0" w:color="auto"/>
            <w:bottom w:val="none" w:sz="0" w:space="0" w:color="auto"/>
            <w:right w:val="none" w:sz="0" w:space="0" w:color="auto"/>
          </w:divBdr>
        </w:div>
        <w:div w:id="1522475473">
          <w:marLeft w:val="547"/>
          <w:marRight w:val="0"/>
          <w:marTop w:val="0"/>
          <w:marBottom w:val="0"/>
          <w:divBdr>
            <w:top w:val="none" w:sz="0" w:space="0" w:color="auto"/>
            <w:left w:val="none" w:sz="0" w:space="0" w:color="auto"/>
            <w:bottom w:val="none" w:sz="0" w:space="0" w:color="auto"/>
            <w:right w:val="none" w:sz="0" w:space="0" w:color="auto"/>
          </w:divBdr>
        </w:div>
      </w:divsChild>
    </w:div>
    <w:div w:id="1452822619">
      <w:bodyDiv w:val="1"/>
      <w:marLeft w:val="0"/>
      <w:marRight w:val="0"/>
      <w:marTop w:val="0"/>
      <w:marBottom w:val="0"/>
      <w:divBdr>
        <w:top w:val="none" w:sz="0" w:space="0" w:color="auto"/>
        <w:left w:val="none" w:sz="0" w:space="0" w:color="auto"/>
        <w:bottom w:val="none" w:sz="0" w:space="0" w:color="auto"/>
        <w:right w:val="none" w:sz="0" w:space="0" w:color="auto"/>
      </w:divBdr>
    </w:div>
    <w:div w:id="1458446345">
      <w:bodyDiv w:val="1"/>
      <w:marLeft w:val="0"/>
      <w:marRight w:val="0"/>
      <w:marTop w:val="0"/>
      <w:marBottom w:val="0"/>
      <w:divBdr>
        <w:top w:val="none" w:sz="0" w:space="0" w:color="auto"/>
        <w:left w:val="none" w:sz="0" w:space="0" w:color="auto"/>
        <w:bottom w:val="none" w:sz="0" w:space="0" w:color="auto"/>
        <w:right w:val="none" w:sz="0" w:space="0" w:color="auto"/>
      </w:divBdr>
      <w:divsChild>
        <w:div w:id="44068804">
          <w:marLeft w:val="0"/>
          <w:marRight w:val="0"/>
          <w:marTop w:val="0"/>
          <w:marBottom w:val="0"/>
          <w:divBdr>
            <w:top w:val="none" w:sz="0" w:space="0" w:color="auto"/>
            <w:left w:val="none" w:sz="0" w:space="0" w:color="auto"/>
            <w:bottom w:val="none" w:sz="0" w:space="0" w:color="auto"/>
            <w:right w:val="none" w:sz="0" w:space="0" w:color="auto"/>
          </w:divBdr>
          <w:divsChild>
            <w:div w:id="573702401">
              <w:marLeft w:val="0"/>
              <w:marRight w:val="0"/>
              <w:marTop w:val="0"/>
              <w:marBottom w:val="0"/>
              <w:divBdr>
                <w:top w:val="none" w:sz="0" w:space="0" w:color="auto"/>
                <w:left w:val="none" w:sz="0" w:space="0" w:color="auto"/>
                <w:bottom w:val="none" w:sz="0" w:space="0" w:color="auto"/>
                <w:right w:val="none" w:sz="0" w:space="0" w:color="auto"/>
              </w:divBdr>
              <w:divsChild>
                <w:div w:id="8840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03428">
      <w:bodyDiv w:val="1"/>
      <w:marLeft w:val="0"/>
      <w:marRight w:val="0"/>
      <w:marTop w:val="0"/>
      <w:marBottom w:val="0"/>
      <w:divBdr>
        <w:top w:val="none" w:sz="0" w:space="0" w:color="auto"/>
        <w:left w:val="none" w:sz="0" w:space="0" w:color="auto"/>
        <w:bottom w:val="none" w:sz="0" w:space="0" w:color="auto"/>
        <w:right w:val="none" w:sz="0" w:space="0" w:color="auto"/>
      </w:divBdr>
      <w:divsChild>
        <w:div w:id="40980925">
          <w:marLeft w:val="547"/>
          <w:marRight w:val="0"/>
          <w:marTop w:val="0"/>
          <w:marBottom w:val="0"/>
          <w:divBdr>
            <w:top w:val="none" w:sz="0" w:space="0" w:color="auto"/>
            <w:left w:val="none" w:sz="0" w:space="0" w:color="auto"/>
            <w:bottom w:val="none" w:sz="0" w:space="0" w:color="auto"/>
            <w:right w:val="none" w:sz="0" w:space="0" w:color="auto"/>
          </w:divBdr>
        </w:div>
      </w:divsChild>
    </w:div>
    <w:div w:id="1487089471">
      <w:bodyDiv w:val="1"/>
      <w:marLeft w:val="0"/>
      <w:marRight w:val="0"/>
      <w:marTop w:val="0"/>
      <w:marBottom w:val="0"/>
      <w:divBdr>
        <w:top w:val="none" w:sz="0" w:space="0" w:color="auto"/>
        <w:left w:val="none" w:sz="0" w:space="0" w:color="auto"/>
        <w:bottom w:val="none" w:sz="0" w:space="0" w:color="auto"/>
        <w:right w:val="none" w:sz="0" w:space="0" w:color="auto"/>
      </w:divBdr>
      <w:divsChild>
        <w:div w:id="1565261906">
          <w:marLeft w:val="0"/>
          <w:marRight w:val="0"/>
          <w:marTop w:val="0"/>
          <w:marBottom w:val="0"/>
          <w:divBdr>
            <w:top w:val="none" w:sz="0" w:space="0" w:color="auto"/>
            <w:left w:val="none" w:sz="0" w:space="0" w:color="auto"/>
            <w:bottom w:val="none" w:sz="0" w:space="0" w:color="auto"/>
            <w:right w:val="none" w:sz="0" w:space="0" w:color="auto"/>
          </w:divBdr>
          <w:divsChild>
            <w:div w:id="2094815277">
              <w:marLeft w:val="0"/>
              <w:marRight w:val="0"/>
              <w:marTop w:val="0"/>
              <w:marBottom w:val="0"/>
              <w:divBdr>
                <w:top w:val="none" w:sz="0" w:space="0" w:color="auto"/>
                <w:left w:val="none" w:sz="0" w:space="0" w:color="auto"/>
                <w:bottom w:val="none" w:sz="0" w:space="0" w:color="auto"/>
                <w:right w:val="none" w:sz="0" w:space="0" w:color="auto"/>
              </w:divBdr>
              <w:divsChild>
                <w:div w:id="59378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133408">
      <w:bodyDiv w:val="1"/>
      <w:marLeft w:val="0"/>
      <w:marRight w:val="0"/>
      <w:marTop w:val="0"/>
      <w:marBottom w:val="0"/>
      <w:divBdr>
        <w:top w:val="none" w:sz="0" w:space="0" w:color="auto"/>
        <w:left w:val="none" w:sz="0" w:space="0" w:color="auto"/>
        <w:bottom w:val="none" w:sz="0" w:space="0" w:color="auto"/>
        <w:right w:val="none" w:sz="0" w:space="0" w:color="auto"/>
      </w:divBdr>
    </w:div>
    <w:div w:id="1577981759">
      <w:bodyDiv w:val="1"/>
      <w:marLeft w:val="0"/>
      <w:marRight w:val="0"/>
      <w:marTop w:val="0"/>
      <w:marBottom w:val="0"/>
      <w:divBdr>
        <w:top w:val="none" w:sz="0" w:space="0" w:color="auto"/>
        <w:left w:val="none" w:sz="0" w:space="0" w:color="auto"/>
        <w:bottom w:val="none" w:sz="0" w:space="0" w:color="auto"/>
        <w:right w:val="none" w:sz="0" w:space="0" w:color="auto"/>
      </w:divBdr>
    </w:div>
    <w:div w:id="1594433653">
      <w:bodyDiv w:val="1"/>
      <w:marLeft w:val="0"/>
      <w:marRight w:val="0"/>
      <w:marTop w:val="0"/>
      <w:marBottom w:val="0"/>
      <w:divBdr>
        <w:top w:val="none" w:sz="0" w:space="0" w:color="auto"/>
        <w:left w:val="none" w:sz="0" w:space="0" w:color="auto"/>
        <w:bottom w:val="none" w:sz="0" w:space="0" w:color="auto"/>
        <w:right w:val="none" w:sz="0" w:space="0" w:color="auto"/>
      </w:divBdr>
    </w:div>
    <w:div w:id="1598440565">
      <w:bodyDiv w:val="1"/>
      <w:marLeft w:val="0"/>
      <w:marRight w:val="0"/>
      <w:marTop w:val="0"/>
      <w:marBottom w:val="0"/>
      <w:divBdr>
        <w:top w:val="none" w:sz="0" w:space="0" w:color="auto"/>
        <w:left w:val="none" w:sz="0" w:space="0" w:color="auto"/>
        <w:bottom w:val="none" w:sz="0" w:space="0" w:color="auto"/>
        <w:right w:val="none" w:sz="0" w:space="0" w:color="auto"/>
      </w:divBdr>
    </w:div>
    <w:div w:id="1640695285">
      <w:bodyDiv w:val="1"/>
      <w:marLeft w:val="0"/>
      <w:marRight w:val="0"/>
      <w:marTop w:val="0"/>
      <w:marBottom w:val="0"/>
      <w:divBdr>
        <w:top w:val="none" w:sz="0" w:space="0" w:color="auto"/>
        <w:left w:val="none" w:sz="0" w:space="0" w:color="auto"/>
        <w:bottom w:val="none" w:sz="0" w:space="0" w:color="auto"/>
        <w:right w:val="none" w:sz="0" w:space="0" w:color="auto"/>
      </w:divBdr>
    </w:div>
    <w:div w:id="1652565805">
      <w:bodyDiv w:val="1"/>
      <w:marLeft w:val="0"/>
      <w:marRight w:val="0"/>
      <w:marTop w:val="0"/>
      <w:marBottom w:val="0"/>
      <w:divBdr>
        <w:top w:val="none" w:sz="0" w:space="0" w:color="auto"/>
        <w:left w:val="none" w:sz="0" w:space="0" w:color="auto"/>
        <w:bottom w:val="none" w:sz="0" w:space="0" w:color="auto"/>
        <w:right w:val="none" w:sz="0" w:space="0" w:color="auto"/>
      </w:divBdr>
    </w:div>
    <w:div w:id="1684668607">
      <w:bodyDiv w:val="1"/>
      <w:marLeft w:val="0"/>
      <w:marRight w:val="0"/>
      <w:marTop w:val="0"/>
      <w:marBottom w:val="0"/>
      <w:divBdr>
        <w:top w:val="none" w:sz="0" w:space="0" w:color="auto"/>
        <w:left w:val="none" w:sz="0" w:space="0" w:color="auto"/>
        <w:bottom w:val="none" w:sz="0" w:space="0" w:color="auto"/>
        <w:right w:val="none" w:sz="0" w:space="0" w:color="auto"/>
      </w:divBdr>
      <w:divsChild>
        <w:div w:id="304168660">
          <w:marLeft w:val="274"/>
          <w:marRight w:val="0"/>
          <w:marTop w:val="0"/>
          <w:marBottom w:val="0"/>
          <w:divBdr>
            <w:top w:val="none" w:sz="0" w:space="0" w:color="auto"/>
            <w:left w:val="none" w:sz="0" w:space="0" w:color="auto"/>
            <w:bottom w:val="none" w:sz="0" w:space="0" w:color="auto"/>
            <w:right w:val="none" w:sz="0" w:space="0" w:color="auto"/>
          </w:divBdr>
        </w:div>
        <w:div w:id="1294598404">
          <w:marLeft w:val="274"/>
          <w:marRight w:val="0"/>
          <w:marTop w:val="0"/>
          <w:marBottom w:val="0"/>
          <w:divBdr>
            <w:top w:val="none" w:sz="0" w:space="0" w:color="auto"/>
            <w:left w:val="none" w:sz="0" w:space="0" w:color="auto"/>
            <w:bottom w:val="none" w:sz="0" w:space="0" w:color="auto"/>
            <w:right w:val="none" w:sz="0" w:space="0" w:color="auto"/>
          </w:divBdr>
        </w:div>
        <w:div w:id="1583445480">
          <w:marLeft w:val="274"/>
          <w:marRight w:val="0"/>
          <w:marTop w:val="0"/>
          <w:marBottom w:val="0"/>
          <w:divBdr>
            <w:top w:val="none" w:sz="0" w:space="0" w:color="auto"/>
            <w:left w:val="none" w:sz="0" w:space="0" w:color="auto"/>
            <w:bottom w:val="none" w:sz="0" w:space="0" w:color="auto"/>
            <w:right w:val="none" w:sz="0" w:space="0" w:color="auto"/>
          </w:divBdr>
        </w:div>
      </w:divsChild>
    </w:div>
    <w:div w:id="1718623824">
      <w:bodyDiv w:val="1"/>
      <w:marLeft w:val="0"/>
      <w:marRight w:val="0"/>
      <w:marTop w:val="0"/>
      <w:marBottom w:val="0"/>
      <w:divBdr>
        <w:top w:val="none" w:sz="0" w:space="0" w:color="auto"/>
        <w:left w:val="none" w:sz="0" w:space="0" w:color="auto"/>
        <w:bottom w:val="none" w:sz="0" w:space="0" w:color="auto"/>
        <w:right w:val="none" w:sz="0" w:space="0" w:color="auto"/>
      </w:divBdr>
    </w:div>
    <w:div w:id="1719743859">
      <w:bodyDiv w:val="1"/>
      <w:marLeft w:val="0"/>
      <w:marRight w:val="0"/>
      <w:marTop w:val="0"/>
      <w:marBottom w:val="0"/>
      <w:divBdr>
        <w:top w:val="none" w:sz="0" w:space="0" w:color="auto"/>
        <w:left w:val="none" w:sz="0" w:space="0" w:color="auto"/>
        <w:bottom w:val="none" w:sz="0" w:space="0" w:color="auto"/>
        <w:right w:val="none" w:sz="0" w:space="0" w:color="auto"/>
      </w:divBdr>
      <w:divsChild>
        <w:div w:id="1675843473">
          <w:marLeft w:val="446"/>
          <w:marRight w:val="0"/>
          <w:marTop w:val="0"/>
          <w:marBottom w:val="0"/>
          <w:divBdr>
            <w:top w:val="none" w:sz="0" w:space="0" w:color="auto"/>
            <w:left w:val="none" w:sz="0" w:space="0" w:color="auto"/>
            <w:bottom w:val="none" w:sz="0" w:space="0" w:color="auto"/>
            <w:right w:val="none" w:sz="0" w:space="0" w:color="auto"/>
          </w:divBdr>
        </w:div>
      </w:divsChild>
    </w:div>
    <w:div w:id="1729064183">
      <w:bodyDiv w:val="1"/>
      <w:marLeft w:val="0"/>
      <w:marRight w:val="0"/>
      <w:marTop w:val="0"/>
      <w:marBottom w:val="0"/>
      <w:divBdr>
        <w:top w:val="none" w:sz="0" w:space="0" w:color="auto"/>
        <w:left w:val="none" w:sz="0" w:space="0" w:color="auto"/>
        <w:bottom w:val="none" w:sz="0" w:space="0" w:color="auto"/>
        <w:right w:val="none" w:sz="0" w:space="0" w:color="auto"/>
      </w:divBdr>
    </w:div>
    <w:div w:id="1786149727">
      <w:bodyDiv w:val="1"/>
      <w:marLeft w:val="0"/>
      <w:marRight w:val="0"/>
      <w:marTop w:val="0"/>
      <w:marBottom w:val="0"/>
      <w:divBdr>
        <w:top w:val="none" w:sz="0" w:space="0" w:color="auto"/>
        <w:left w:val="none" w:sz="0" w:space="0" w:color="auto"/>
        <w:bottom w:val="none" w:sz="0" w:space="0" w:color="auto"/>
        <w:right w:val="none" w:sz="0" w:space="0" w:color="auto"/>
      </w:divBdr>
    </w:div>
    <w:div w:id="1787386904">
      <w:bodyDiv w:val="1"/>
      <w:marLeft w:val="0"/>
      <w:marRight w:val="0"/>
      <w:marTop w:val="0"/>
      <w:marBottom w:val="0"/>
      <w:divBdr>
        <w:top w:val="none" w:sz="0" w:space="0" w:color="auto"/>
        <w:left w:val="none" w:sz="0" w:space="0" w:color="auto"/>
        <w:bottom w:val="none" w:sz="0" w:space="0" w:color="auto"/>
        <w:right w:val="none" w:sz="0" w:space="0" w:color="auto"/>
      </w:divBdr>
      <w:divsChild>
        <w:div w:id="1600218840">
          <w:marLeft w:val="0"/>
          <w:marRight w:val="0"/>
          <w:marTop w:val="0"/>
          <w:marBottom w:val="0"/>
          <w:divBdr>
            <w:top w:val="none" w:sz="0" w:space="0" w:color="auto"/>
            <w:left w:val="none" w:sz="0" w:space="0" w:color="auto"/>
            <w:bottom w:val="none" w:sz="0" w:space="0" w:color="auto"/>
            <w:right w:val="none" w:sz="0" w:space="0" w:color="auto"/>
          </w:divBdr>
        </w:div>
        <w:div w:id="172494265">
          <w:marLeft w:val="0"/>
          <w:marRight w:val="0"/>
          <w:marTop w:val="0"/>
          <w:marBottom w:val="0"/>
          <w:divBdr>
            <w:top w:val="none" w:sz="0" w:space="0" w:color="auto"/>
            <w:left w:val="none" w:sz="0" w:space="0" w:color="auto"/>
            <w:bottom w:val="none" w:sz="0" w:space="0" w:color="auto"/>
            <w:right w:val="none" w:sz="0" w:space="0" w:color="auto"/>
          </w:divBdr>
        </w:div>
        <w:div w:id="87967096">
          <w:marLeft w:val="0"/>
          <w:marRight w:val="0"/>
          <w:marTop w:val="0"/>
          <w:marBottom w:val="0"/>
          <w:divBdr>
            <w:top w:val="none" w:sz="0" w:space="0" w:color="auto"/>
            <w:left w:val="none" w:sz="0" w:space="0" w:color="auto"/>
            <w:bottom w:val="none" w:sz="0" w:space="0" w:color="auto"/>
            <w:right w:val="none" w:sz="0" w:space="0" w:color="auto"/>
          </w:divBdr>
        </w:div>
        <w:div w:id="784234506">
          <w:marLeft w:val="0"/>
          <w:marRight w:val="0"/>
          <w:marTop w:val="0"/>
          <w:marBottom w:val="0"/>
          <w:divBdr>
            <w:top w:val="none" w:sz="0" w:space="0" w:color="auto"/>
            <w:left w:val="none" w:sz="0" w:space="0" w:color="auto"/>
            <w:bottom w:val="none" w:sz="0" w:space="0" w:color="auto"/>
            <w:right w:val="none" w:sz="0" w:space="0" w:color="auto"/>
          </w:divBdr>
        </w:div>
        <w:div w:id="1275871038">
          <w:marLeft w:val="0"/>
          <w:marRight w:val="0"/>
          <w:marTop w:val="0"/>
          <w:marBottom w:val="0"/>
          <w:divBdr>
            <w:top w:val="none" w:sz="0" w:space="0" w:color="auto"/>
            <w:left w:val="none" w:sz="0" w:space="0" w:color="auto"/>
            <w:bottom w:val="none" w:sz="0" w:space="0" w:color="auto"/>
            <w:right w:val="none" w:sz="0" w:space="0" w:color="auto"/>
          </w:divBdr>
        </w:div>
        <w:div w:id="1239245850">
          <w:marLeft w:val="0"/>
          <w:marRight w:val="0"/>
          <w:marTop w:val="0"/>
          <w:marBottom w:val="0"/>
          <w:divBdr>
            <w:top w:val="none" w:sz="0" w:space="0" w:color="auto"/>
            <w:left w:val="none" w:sz="0" w:space="0" w:color="auto"/>
            <w:bottom w:val="none" w:sz="0" w:space="0" w:color="auto"/>
            <w:right w:val="none" w:sz="0" w:space="0" w:color="auto"/>
          </w:divBdr>
        </w:div>
        <w:div w:id="1713768144">
          <w:marLeft w:val="0"/>
          <w:marRight w:val="0"/>
          <w:marTop w:val="0"/>
          <w:marBottom w:val="0"/>
          <w:divBdr>
            <w:top w:val="none" w:sz="0" w:space="0" w:color="auto"/>
            <w:left w:val="none" w:sz="0" w:space="0" w:color="auto"/>
            <w:bottom w:val="none" w:sz="0" w:space="0" w:color="auto"/>
            <w:right w:val="none" w:sz="0" w:space="0" w:color="auto"/>
          </w:divBdr>
        </w:div>
      </w:divsChild>
    </w:div>
    <w:div w:id="1828323450">
      <w:bodyDiv w:val="1"/>
      <w:marLeft w:val="0"/>
      <w:marRight w:val="0"/>
      <w:marTop w:val="0"/>
      <w:marBottom w:val="0"/>
      <w:divBdr>
        <w:top w:val="none" w:sz="0" w:space="0" w:color="auto"/>
        <w:left w:val="none" w:sz="0" w:space="0" w:color="auto"/>
        <w:bottom w:val="none" w:sz="0" w:space="0" w:color="auto"/>
        <w:right w:val="none" w:sz="0" w:space="0" w:color="auto"/>
      </w:divBdr>
      <w:divsChild>
        <w:div w:id="2044674993">
          <w:marLeft w:val="0"/>
          <w:marRight w:val="0"/>
          <w:marTop w:val="0"/>
          <w:marBottom w:val="0"/>
          <w:divBdr>
            <w:top w:val="none" w:sz="0" w:space="0" w:color="auto"/>
            <w:left w:val="none" w:sz="0" w:space="0" w:color="auto"/>
            <w:bottom w:val="none" w:sz="0" w:space="0" w:color="auto"/>
            <w:right w:val="none" w:sz="0" w:space="0" w:color="auto"/>
          </w:divBdr>
          <w:divsChild>
            <w:div w:id="1347094558">
              <w:marLeft w:val="0"/>
              <w:marRight w:val="0"/>
              <w:marTop w:val="0"/>
              <w:marBottom w:val="0"/>
              <w:divBdr>
                <w:top w:val="none" w:sz="0" w:space="0" w:color="auto"/>
                <w:left w:val="none" w:sz="0" w:space="0" w:color="auto"/>
                <w:bottom w:val="none" w:sz="0" w:space="0" w:color="auto"/>
                <w:right w:val="none" w:sz="0" w:space="0" w:color="auto"/>
              </w:divBdr>
              <w:divsChild>
                <w:div w:id="5296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11817">
      <w:bodyDiv w:val="1"/>
      <w:marLeft w:val="0"/>
      <w:marRight w:val="0"/>
      <w:marTop w:val="0"/>
      <w:marBottom w:val="0"/>
      <w:divBdr>
        <w:top w:val="none" w:sz="0" w:space="0" w:color="auto"/>
        <w:left w:val="none" w:sz="0" w:space="0" w:color="auto"/>
        <w:bottom w:val="none" w:sz="0" w:space="0" w:color="auto"/>
        <w:right w:val="none" w:sz="0" w:space="0" w:color="auto"/>
      </w:divBdr>
    </w:div>
    <w:div w:id="1850177228">
      <w:bodyDiv w:val="1"/>
      <w:marLeft w:val="0"/>
      <w:marRight w:val="0"/>
      <w:marTop w:val="0"/>
      <w:marBottom w:val="0"/>
      <w:divBdr>
        <w:top w:val="none" w:sz="0" w:space="0" w:color="auto"/>
        <w:left w:val="none" w:sz="0" w:space="0" w:color="auto"/>
        <w:bottom w:val="none" w:sz="0" w:space="0" w:color="auto"/>
        <w:right w:val="none" w:sz="0" w:space="0" w:color="auto"/>
      </w:divBdr>
      <w:divsChild>
        <w:div w:id="837619406">
          <w:marLeft w:val="0"/>
          <w:marRight w:val="0"/>
          <w:marTop w:val="0"/>
          <w:marBottom w:val="0"/>
          <w:divBdr>
            <w:top w:val="none" w:sz="0" w:space="0" w:color="auto"/>
            <w:left w:val="none" w:sz="0" w:space="0" w:color="auto"/>
            <w:bottom w:val="none" w:sz="0" w:space="0" w:color="auto"/>
            <w:right w:val="none" w:sz="0" w:space="0" w:color="auto"/>
          </w:divBdr>
          <w:divsChild>
            <w:div w:id="1212573751">
              <w:marLeft w:val="0"/>
              <w:marRight w:val="0"/>
              <w:marTop w:val="0"/>
              <w:marBottom w:val="0"/>
              <w:divBdr>
                <w:top w:val="none" w:sz="0" w:space="0" w:color="auto"/>
                <w:left w:val="none" w:sz="0" w:space="0" w:color="auto"/>
                <w:bottom w:val="none" w:sz="0" w:space="0" w:color="auto"/>
                <w:right w:val="none" w:sz="0" w:space="0" w:color="auto"/>
              </w:divBdr>
              <w:divsChild>
                <w:div w:id="1189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578798">
      <w:bodyDiv w:val="1"/>
      <w:marLeft w:val="0"/>
      <w:marRight w:val="0"/>
      <w:marTop w:val="0"/>
      <w:marBottom w:val="0"/>
      <w:divBdr>
        <w:top w:val="none" w:sz="0" w:space="0" w:color="auto"/>
        <w:left w:val="none" w:sz="0" w:space="0" w:color="auto"/>
        <w:bottom w:val="none" w:sz="0" w:space="0" w:color="auto"/>
        <w:right w:val="none" w:sz="0" w:space="0" w:color="auto"/>
      </w:divBdr>
    </w:div>
    <w:div w:id="1871070603">
      <w:bodyDiv w:val="1"/>
      <w:marLeft w:val="0"/>
      <w:marRight w:val="0"/>
      <w:marTop w:val="0"/>
      <w:marBottom w:val="0"/>
      <w:divBdr>
        <w:top w:val="none" w:sz="0" w:space="0" w:color="auto"/>
        <w:left w:val="none" w:sz="0" w:space="0" w:color="auto"/>
        <w:bottom w:val="none" w:sz="0" w:space="0" w:color="auto"/>
        <w:right w:val="none" w:sz="0" w:space="0" w:color="auto"/>
      </w:divBdr>
    </w:div>
    <w:div w:id="1883054346">
      <w:bodyDiv w:val="1"/>
      <w:marLeft w:val="0"/>
      <w:marRight w:val="0"/>
      <w:marTop w:val="0"/>
      <w:marBottom w:val="0"/>
      <w:divBdr>
        <w:top w:val="none" w:sz="0" w:space="0" w:color="auto"/>
        <w:left w:val="none" w:sz="0" w:space="0" w:color="auto"/>
        <w:bottom w:val="none" w:sz="0" w:space="0" w:color="auto"/>
        <w:right w:val="none" w:sz="0" w:space="0" w:color="auto"/>
      </w:divBdr>
    </w:div>
    <w:div w:id="1890453050">
      <w:bodyDiv w:val="1"/>
      <w:marLeft w:val="0"/>
      <w:marRight w:val="0"/>
      <w:marTop w:val="0"/>
      <w:marBottom w:val="0"/>
      <w:divBdr>
        <w:top w:val="none" w:sz="0" w:space="0" w:color="auto"/>
        <w:left w:val="none" w:sz="0" w:space="0" w:color="auto"/>
        <w:bottom w:val="none" w:sz="0" w:space="0" w:color="auto"/>
        <w:right w:val="none" w:sz="0" w:space="0" w:color="auto"/>
      </w:divBdr>
    </w:div>
    <w:div w:id="1954898155">
      <w:bodyDiv w:val="1"/>
      <w:marLeft w:val="0"/>
      <w:marRight w:val="0"/>
      <w:marTop w:val="0"/>
      <w:marBottom w:val="0"/>
      <w:divBdr>
        <w:top w:val="none" w:sz="0" w:space="0" w:color="auto"/>
        <w:left w:val="none" w:sz="0" w:space="0" w:color="auto"/>
        <w:bottom w:val="none" w:sz="0" w:space="0" w:color="auto"/>
        <w:right w:val="none" w:sz="0" w:space="0" w:color="auto"/>
      </w:divBdr>
      <w:divsChild>
        <w:div w:id="214508449">
          <w:marLeft w:val="0"/>
          <w:marRight w:val="0"/>
          <w:marTop w:val="0"/>
          <w:marBottom w:val="0"/>
          <w:divBdr>
            <w:top w:val="none" w:sz="0" w:space="0" w:color="auto"/>
            <w:left w:val="none" w:sz="0" w:space="0" w:color="auto"/>
            <w:bottom w:val="none" w:sz="0" w:space="0" w:color="auto"/>
            <w:right w:val="none" w:sz="0" w:space="0" w:color="auto"/>
          </w:divBdr>
          <w:divsChild>
            <w:div w:id="461119594">
              <w:marLeft w:val="0"/>
              <w:marRight w:val="0"/>
              <w:marTop w:val="0"/>
              <w:marBottom w:val="0"/>
              <w:divBdr>
                <w:top w:val="none" w:sz="0" w:space="0" w:color="auto"/>
                <w:left w:val="none" w:sz="0" w:space="0" w:color="auto"/>
                <w:bottom w:val="none" w:sz="0" w:space="0" w:color="auto"/>
                <w:right w:val="none" w:sz="0" w:space="0" w:color="auto"/>
              </w:divBdr>
              <w:divsChild>
                <w:div w:id="34953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831544">
      <w:bodyDiv w:val="1"/>
      <w:marLeft w:val="0"/>
      <w:marRight w:val="0"/>
      <w:marTop w:val="0"/>
      <w:marBottom w:val="0"/>
      <w:divBdr>
        <w:top w:val="none" w:sz="0" w:space="0" w:color="auto"/>
        <w:left w:val="none" w:sz="0" w:space="0" w:color="auto"/>
        <w:bottom w:val="none" w:sz="0" w:space="0" w:color="auto"/>
        <w:right w:val="none" w:sz="0" w:space="0" w:color="auto"/>
      </w:divBdr>
      <w:divsChild>
        <w:div w:id="464855736">
          <w:marLeft w:val="0"/>
          <w:marRight w:val="0"/>
          <w:marTop w:val="0"/>
          <w:marBottom w:val="0"/>
          <w:divBdr>
            <w:top w:val="none" w:sz="0" w:space="0" w:color="auto"/>
            <w:left w:val="none" w:sz="0" w:space="0" w:color="auto"/>
            <w:bottom w:val="none" w:sz="0" w:space="0" w:color="auto"/>
            <w:right w:val="none" w:sz="0" w:space="0" w:color="auto"/>
          </w:divBdr>
          <w:divsChild>
            <w:div w:id="855390987">
              <w:marLeft w:val="0"/>
              <w:marRight w:val="0"/>
              <w:marTop w:val="0"/>
              <w:marBottom w:val="0"/>
              <w:divBdr>
                <w:top w:val="none" w:sz="0" w:space="0" w:color="auto"/>
                <w:left w:val="none" w:sz="0" w:space="0" w:color="auto"/>
                <w:bottom w:val="none" w:sz="0" w:space="0" w:color="auto"/>
                <w:right w:val="none" w:sz="0" w:space="0" w:color="auto"/>
              </w:divBdr>
              <w:divsChild>
                <w:div w:id="202192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560298">
      <w:bodyDiv w:val="1"/>
      <w:marLeft w:val="0"/>
      <w:marRight w:val="0"/>
      <w:marTop w:val="0"/>
      <w:marBottom w:val="0"/>
      <w:divBdr>
        <w:top w:val="none" w:sz="0" w:space="0" w:color="auto"/>
        <w:left w:val="none" w:sz="0" w:space="0" w:color="auto"/>
        <w:bottom w:val="none" w:sz="0" w:space="0" w:color="auto"/>
        <w:right w:val="none" w:sz="0" w:space="0" w:color="auto"/>
      </w:divBdr>
      <w:divsChild>
        <w:div w:id="1437288585">
          <w:marLeft w:val="0"/>
          <w:marRight w:val="0"/>
          <w:marTop w:val="0"/>
          <w:marBottom w:val="0"/>
          <w:divBdr>
            <w:top w:val="none" w:sz="0" w:space="0" w:color="auto"/>
            <w:left w:val="none" w:sz="0" w:space="0" w:color="auto"/>
            <w:bottom w:val="none" w:sz="0" w:space="0" w:color="auto"/>
            <w:right w:val="none" w:sz="0" w:space="0" w:color="auto"/>
          </w:divBdr>
        </w:div>
        <w:div w:id="1476486445">
          <w:marLeft w:val="0"/>
          <w:marRight w:val="0"/>
          <w:marTop w:val="0"/>
          <w:marBottom w:val="0"/>
          <w:divBdr>
            <w:top w:val="none" w:sz="0" w:space="0" w:color="auto"/>
            <w:left w:val="none" w:sz="0" w:space="0" w:color="auto"/>
            <w:bottom w:val="none" w:sz="0" w:space="0" w:color="auto"/>
            <w:right w:val="none" w:sz="0" w:space="0" w:color="auto"/>
          </w:divBdr>
        </w:div>
        <w:div w:id="357704799">
          <w:marLeft w:val="0"/>
          <w:marRight w:val="0"/>
          <w:marTop w:val="0"/>
          <w:marBottom w:val="0"/>
          <w:divBdr>
            <w:top w:val="none" w:sz="0" w:space="0" w:color="auto"/>
            <w:left w:val="none" w:sz="0" w:space="0" w:color="auto"/>
            <w:bottom w:val="none" w:sz="0" w:space="0" w:color="auto"/>
            <w:right w:val="none" w:sz="0" w:space="0" w:color="auto"/>
          </w:divBdr>
        </w:div>
        <w:div w:id="1792549500">
          <w:marLeft w:val="0"/>
          <w:marRight w:val="0"/>
          <w:marTop w:val="0"/>
          <w:marBottom w:val="0"/>
          <w:divBdr>
            <w:top w:val="none" w:sz="0" w:space="0" w:color="auto"/>
            <w:left w:val="none" w:sz="0" w:space="0" w:color="auto"/>
            <w:bottom w:val="none" w:sz="0" w:space="0" w:color="auto"/>
            <w:right w:val="none" w:sz="0" w:space="0" w:color="auto"/>
          </w:divBdr>
        </w:div>
        <w:div w:id="52241031">
          <w:marLeft w:val="0"/>
          <w:marRight w:val="0"/>
          <w:marTop w:val="0"/>
          <w:marBottom w:val="0"/>
          <w:divBdr>
            <w:top w:val="none" w:sz="0" w:space="0" w:color="auto"/>
            <w:left w:val="none" w:sz="0" w:space="0" w:color="auto"/>
            <w:bottom w:val="none" w:sz="0" w:space="0" w:color="auto"/>
            <w:right w:val="none" w:sz="0" w:space="0" w:color="auto"/>
          </w:divBdr>
        </w:div>
        <w:div w:id="559361090">
          <w:marLeft w:val="0"/>
          <w:marRight w:val="0"/>
          <w:marTop w:val="0"/>
          <w:marBottom w:val="0"/>
          <w:divBdr>
            <w:top w:val="none" w:sz="0" w:space="0" w:color="auto"/>
            <w:left w:val="none" w:sz="0" w:space="0" w:color="auto"/>
            <w:bottom w:val="none" w:sz="0" w:space="0" w:color="auto"/>
            <w:right w:val="none" w:sz="0" w:space="0" w:color="auto"/>
          </w:divBdr>
        </w:div>
        <w:div w:id="2102675197">
          <w:marLeft w:val="0"/>
          <w:marRight w:val="0"/>
          <w:marTop w:val="0"/>
          <w:marBottom w:val="0"/>
          <w:divBdr>
            <w:top w:val="none" w:sz="0" w:space="0" w:color="auto"/>
            <w:left w:val="none" w:sz="0" w:space="0" w:color="auto"/>
            <w:bottom w:val="none" w:sz="0" w:space="0" w:color="auto"/>
            <w:right w:val="none" w:sz="0" w:space="0" w:color="auto"/>
          </w:divBdr>
        </w:div>
        <w:div w:id="1689328433">
          <w:marLeft w:val="0"/>
          <w:marRight w:val="0"/>
          <w:marTop w:val="0"/>
          <w:marBottom w:val="0"/>
          <w:divBdr>
            <w:top w:val="none" w:sz="0" w:space="0" w:color="auto"/>
            <w:left w:val="none" w:sz="0" w:space="0" w:color="auto"/>
            <w:bottom w:val="none" w:sz="0" w:space="0" w:color="auto"/>
            <w:right w:val="none" w:sz="0" w:space="0" w:color="auto"/>
          </w:divBdr>
        </w:div>
        <w:div w:id="603658755">
          <w:marLeft w:val="0"/>
          <w:marRight w:val="0"/>
          <w:marTop w:val="0"/>
          <w:marBottom w:val="0"/>
          <w:divBdr>
            <w:top w:val="none" w:sz="0" w:space="0" w:color="auto"/>
            <w:left w:val="none" w:sz="0" w:space="0" w:color="auto"/>
            <w:bottom w:val="none" w:sz="0" w:space="0" w:color="auto"/>
            <w:right w:val="none" w:sz="0" w:space="0" w:color="auto"/>
          </w:divBdr>
        </w:div>
        <w:div w:id="1747260072">
          <w:marLeft w:val="0"/>
          <w:marRight w:val="0"/>
          <w:marTop w:val="0"/>
          <w:marBottom w:val="0"/>
          <w:divBdr>
            <w:top w:val="none" w:sz="0" w:space="0" w:color="auto"/>
            <w:left w:val="none" w:sz="0" w:space="0" w:color="auto"/>
            <w:bottom w:val="none" w:sz="0" w:space="0" w:color="auto"/>
            <w:right w:val="none" w:sz="0" w:space="0" w:color="auto"/>
          </w:divBdr>
        </w:div>
        <w:div w:id="1071460649">
          <w:marLeft w:val="0"/>
          <w:marRight w:val="0"/>
          <w:marTop w:val="0"/>
          <w:marBottom w:val="0"/>
          <w:divBdr>
            <w:top w:val="none" w:sz="0" w:space="0" w:color="auto"/>
            <w:left w:val="none" w:sz="0" w:space="0" w:color="auto"/>
            <w:bottom w:val="none" w:sz="0" w:space="0" w:color="auto"/>
            <w:right w:val="none" w:sz="0" w:space="0" w:color="auto"/>
          </w:divBdr>
        </w:div>
        <w:div w:id="357514291">
          <w:marLeft w:val="0"/>
          <w:marRight w:val="0"/>
          <w:marTop w:val="0"/>
          <w:marBottom w:val="0"/>
          <w:divBdr>
            <w:top w:val="none" w:sz="0" w:space="0" w:color="auto"/>
            <w:left w:val="none" w:sz="0" w:space="0" w:color="auto"/>
            <w:bottom w:val="none" w:sz="0" w:space="0" w:color="auto"/>
            <w:right w:val="none" w:sz="0" w:space="0" w:color="auto"/>
          </w:divBdr>
        </w:div>
        <w:div w:id="2111315641">
          <w:marLeft w:val="0"/>
          <w:marRight w:val="0"/>
          <w:marTop w:val="0"/>
          <w:marBottom w:val="0"/>
          <w:divBdr>
            <w:top w:val="none" w:sz="0" w:space="0" w:color="auto"/>
            <w:left w:val="none" w:sz="0" w:space="0" w:color="auto"/>
            <w:bottom w:val="none" w:sz="0" w:space="0" w:color="auto"/>
            <w:right w:val="none" w:sz="0" w:space="0" w:color="auto"/>
          </w:divBdr>
        </w:div>
        <w:div w:id="658078010">
          <w:marLeft w:val="0"/>
          <w:marRight w:val="0"/>
          <w:marTop w:val="0"/>
          <w:marBottom w:val="0"/>
          <w:divBdr>
            <w:top w:val="none" w:sz="0" w:space="0" w:color="auto"/>
            <w:left w:val="none" w:sz="0" w:space="0" w:color="auto"/>
            <w:bottom w:val="none" w:sz="0" w:space="0" w:color="auto"/>
            <w:right w:val="none" w:sz="0" w:space="0" w:color="auto"/>
          </w:divBdr>
        </w:div>
        <w:div w:id="1135834967">
          <w:marLeft w:val="0"/>
          <w:marRight w:val="0"/>
          <w:marTop w:val="0"/>
          <w:marBottom w:val="0"/>
          <w:divBdr>
            <w:top w:val="none" w:sz="0" w:space="0" w:color="auto"/>
            <w:left w:val="none" w:sz="0" w:space="0" w:color="auto"/>
            <w:bottom w:val="none" w:sz="0" w:space="0" w:color="auto"/>
            <w:right w:val="none" w:sz="0" w:space="0" w:color="auto"/>
          </w:divBdr>
        </w:div>
        <w:div w:id="1891110001">
          <w:marLeft w:val="0"/>
          <w:marRight w:val="0"/>
          <w:marTop w:val="0"/>
          <w:marBottom w:val="0"/>
          <w:divBdr>
            <w:top w:val="none" w:sz="0" w:space="0" w:color="auto"/>
            <w:left w:val="none" w:sz="0" w:space="0" w:color="auto"/>
            <w:bottom w:val="none" w:sz="0" w:space="0" w:color="auto"/>
            <w:right w:val="none" w:sz="0" w:space="0" w:color="auto"/>
          </w:divBdr>
        </w:div>
        <w:div w:id="1549536643">
          <w:marLeft w:val="0"/>
          <w:marRight w:val="0"/>
          <w:marTop w:val="0"/>
          <w:marBottom w:val="0"/>
          <w:divBdr>
            <w:top w:val="none" w:sz="0" w:space="0" w:color="auto"/>
            <w:left w:val="none" w:sz="0" w:space="0" w:color="auto"/>
            <w:bottom w:val="none" w:sz="0" w:space="0" w:color="auto"/>
            <w:right w:val="none" w:sz="0" w:space="0" w:color="auto"/>
          </w:divBdr>
        </w:div>
        <w:div w:id="1651212064">
          <w:marLeft w:val="0"/>
          <w:marRight w:val="0"/>
          <w:marTop w:val="0"/>
          <w:marBottom w:val="0"/>
          <w:divBdr>
            <w:top w:val="none" w:sz="0" w:space="0" w:color="auto"/>
            <w:left w:val="none" w:sz="0" w:space="0" w:color="auto"/>
            <w:bottom w:val="none" w:sz="0" w:space="0" w:color="auto"/>
            <w:right w:val="none" w:sz="0" w:space="0" w:color="auto"/>
          </w:divBdr>
        </w:div>
        <w:div w:id="195969961">
          <w:marLeft w:val="0"/>
          <w:marRight w:val="0"/>
          <w:marTop w:val="0"/>
          <w:marBottom w:val="0"/>
          <w:divBdr>
            <w:top w:val="none" w:sz="0" w:space="0" w:color="auto"/>
            <w:left w:val="none" w:sz="0" w:space="0" w:color="auto"/>
            <w:bottom w:val="none" w:sz="0" w:space="0" w:color="auto"/>
            <w:right w:val="none" w:sz="0" w:space="0" w:color="auto"/>
          </w:divBdr>
        </w:div>
        <w:div w:id="952596529">
          <w:marLeft w:val="0"/>
          <w:marRight w:val="0"/>
          <w:marTop w:val="0"/>
          <w:marBottom w:val="0"/>
          <w:divBdr>
            <w:top w:val="none" w:sz="0" w:space="0" w:color="auto"/>
            <w:left w:val="none" w:sz="0" w:space="0" w:color="auto"/>
            <w:bottom w:val="none" w:sz="0" w:space="0" w:color="auto"/>
            <w:right w:val="none" w:sz="0" w:space="0" w:color="auto"/>
          </w:divBdr>
        </w:div>
        <w:div w:id="409231747">
          <w:marLeft w:val="0"/>
          <w:marRight w:val="0"/>
          <w:marTop w:val="0"/>
          <w:marBottom w:val="0"/>
          <w:divBdr>
            <w:top w:val="none" w:sz="0" w:space="0" w:color="auto"/>
            <w:left w:val="none" w:sz="0" w:space="0" w:color="auto"/>
            <w:bottom w:val="none" w:sz="0" w:space="0" w:color="auto"/>
            <w:right w:val="none" w:sz="0" w:space="0" w:color="auto"/>
          </w:divBdr>
        </w:div>
      </w:divsChild>
    </w:div>
    <w:div w:id="1985156791">
      <w:bodyDiv w:val="1"/>
      <w:marLeft w:val="0"/>
      <w:marRight w:val="0"/>
      <w:marTop w:val="0"/>
      <w:marBottom w:val="0"/>
      <w:divBdr>
        <w:top w:val="none" w:sz="0" w:space="0" w:color="auto"/>
        <w:left w:val="none" w:sz="0" w:space="0" w:color="auto"/>
        <w:bottom w:val="none" w:sz="0" w:space="0" w:color="auto"/>
        <w:right w:val="none" w:sz="0" w:space="0" w:color="auto"/>
      </w:divBdr>
      <w:divsChild>
        <w:div w:id="2132942106">
          <w:marLeft w:val="446"/>
          <w:marRight w:val="0"/>
          <w:marTop w:val="0"/>
          <w:marBottom w:val="0"/>
          <w:divBdr>
            <w:top w:val="none" w:sz="0" w:space="0" w:color="auto"/>
            <w:left w:val="none" w:sz="0" w:space="0" w:color="auto"/>
            <w:bottom w:val="none" w:sz="0" w:space="0" w:color="auto"/>
            <w:right w:val="none" w:sz="0" w:space="0" w:color="auto"/>
          </w:divBdr>
        </w:div>
      </w:divsChild>
    </w:div>
    <w:div w:id="1989093625">
      <w:bodyDiv w:val="1"/>
      <w:marLeft w:val="0"/>
      <w:marRight w:val="0"/>
      <w:marTop w:val="0"/>
      <w:marBottom w:val="0"/>
      <w:divBdr>
        <w:top w:val="none" w:sz="0" w:space="0" w:color="auto"/>
        <w:left w:val="none" w:sz="0" w:space="0" w:color="auto"/>
        <w:bottom w:val="none" w:sz="0" w:space="0" w:color="auto"/>
        <w:right w:val="none" w:sz="0" w:space="0" w:color="auto"/>
      </w:divBdr>
    </w:div>
    <w:div w:id="2001737527">
      <w:bodyDiv w:val="1"/>
      <w:marLeft w:val="0"/>
      <w:marRight w:val="0"/>
      <w:marTop w:val="0"/>
      <w:marBottom w:val="0"/>
      <w:divBdr>
        <w:top w:val="none" w:sz="0" w:space="0" w:color="auto"/>
        <w:left w:val="none" w:sz="0" w:space="0" w:color="auto"/>
        <w:bottom w:val="none" w:sz="0" w:space="0" w:color="auto"/>
        <w:right w:val="none" w:sz="0" w:space="0" w:color="auto"/>
      </w:divBdr>
    </w:div>
    <w:div w:id="2006858758">
      <w:bodyDiv w:val="1"/>
      <w:marLeft w:val="0"/>
      <w:marRight w:val="0"/>
      <w:marTop w:val="0"/>
      <w:marBottom w:val="0"/>
      <w:divBdr>
        <w:top w:val="none" w:sz="0" w:space="0" w:color="auto"/>
        <w:left w:val="none" w:sz="0" w:space="0" w:color="auto"/>
        <w:bottom w:val="none" w:sz="0" w:space="0" w:color="auto"/>
        <w:right w:val="none" w:sz="0" w:space="0" w:color="auto"/>
      </w:divBdr>
    </w:div>
    <w:div w:id="2011178244">
      <w:bodyDiv w:val="1"/>
      <w:marLeft w:val="0"/>
      <w:marRight w:val="0"/>
      <w:marTop w:val="0"/>
      <w:marBottom w:val="0"/>
      <w:divBdr>
        <w:top w:val="none" w:sz="0" w:space="0" w:color="auto"/>
        <w:left w:val="none" w:sz="0" w:space="0" w:color="auto"/>
        <w:bottom w:val="none" w:sz="0" w:space="0" w:color="auto"/>
        <w:right w:val="none" w:sz="0" w:space="0" w:color="auto"/>
      </w:divBdr>
    </w:div>
    <w:div w:id="2028090970">
      <w:bodyDiv w:val="1"/>
      <w:marLeft w:val="0"/>
      <w:marRight w:val="0"/>
      <w:marTop w:val="0"/>
      <w:marBottom w:val="0"/>
      <w:divBdr>
        <w:top w:val="none" w:sz="0" w:space="0" w:color="auto"/>
        <w:left w:val="none" w:sz="0" w:space="0" w:color="auto"/>
        <w:bottom w:val="none" w:sz="0" w:space="0" w:color="auto"/>
        <w:right w:val="none" w:sz="0" w:space="0" w:color="auto"/>
      </w:divBdr>
    </w:div>
    <w:div w:id="2039432707">
      <w:bodyDiv w:val="1"/>
      <w:marLeft w:val="0"/>
      <w:marRight w:val="0"/>
      <w:marTop w:val="0"/>
      <w:marBottom w:val="0"/>
      <w:divBdr>
        <w:top w:val="none" w:sz="0" w:space="0" w:color="auto"/>
        <w:left w:val="none" w:sz="0" w:space="0" w:color="auto"/>
        <w:bottom w:val="none" w:sz="0" w:space="0" w:color="auto"/>
        <w:right w:val="none" w:sz="0" w:space="0" w:color="auto"/>
      </w:divBdr>
    </w:div>
    <w:div w:id="2061397387">
      <w:bodyDiv w:val="1"/>
      <w:marLeft w:val="0"/>
      <w:marRight w:val="0"/>
      <w:marTop w:val="0"/>
      <w:marBottom w:val="0"/>
      <w:divBdr>
        <w:top w:val="none" w:sz="0" w:space="0" w:color="auto"/>
        <w:left w:val="none" w:sz="0" w:space="0" w:color="auto"/>
        <w:bottom w:val="none" w:sz="0" w:space="0" w:color="auto"/>
        <w:right w:val="none" w:sz="0" w:space="0" w:color="auto"/>
      </w:divBdr>
    </w:div>
    <w:div w:id="2072196557">
      <w:bodyDiv w:val="1"/>
      <w:marLeft w:val="0"/>
      <w:marRight w:val="0"/>
      <w:marTop w:val="0"/>
      <w:marBottom w:val="0"/>
      <w:divBdr>
        <w:top w:val="none" w:sz="0" w:space="0" w:color="auto"/>
        <w:left w:val="none" w:sz="0" w:space="0" w:color="auto"/>
        <w:bottom w:val="none" w:sz="0" w:space="0" w:color="auto"/>
        <w:right w:val="none" w:sz="0" w:space="0" w:color="auto"/>
      </w:divBdr>
    </w:div>
    <w:div w:id="2072657025">
      <w:bodyDiv w:val="1"/>
      <w:marLeft w:val="0"/>
      <w:marRight w:val="0"/>
      <w:marTop w:val="0"/>
      <w:marBottom w:val="0"/>
      <w:divBdr>
        <w:top w:val="none" w:sz="0" w:space="0" w:color="auto"/>
        <w:left w:val="none" w:sz="0" w:space="0" w:color="auto"/>
        <w:bottom w:val="none" w:sz="0" w:space="0" w:color="auto"/>
        <w:right w:val="none" w:sz="0" w:space="0" w:color="auto"/>
      </w:divBdr>
    </w:div>
    <w:div w:id="2081753858">
      <w:bodyDiv w:val="1"/>
      <w:marLeft w:val="0"/>
      <w:marRight w:val="0"/>
      <w:marTop w:val="0"/>
      <w:marBottom w:val="0"/>
      <w:divBdr>
        <w:top w:val="none" w:sz="0" w:space="0" w:color="auto"/>
        <w:left w:val="none" w:sz="0" w:space="0" w:color="auto"/>
        <w:bottom w:val="none" w:sz="0" w:space="0" w:color="auto"/>
        <w:right w:val="none" w:sz="0" w:space="0" w:color="auto"/>
      </w:divBdr>
      <w:divsChild>
        <w:div w:id="171115944">
          <w:marLeft w:val="274"/>
          <w:marRight w:val="0"/>
          <w:marTop w:val="0"/>
          <w:marBottom w:val="0"/>
          <w:divBdr>
            <w:top w:val="none" w:sz="0" w:space="0" w:color="auto"/>
            <w:left w:val="none" w:sz="0" w:space="0" w:color="auto"/>
            <w:bottom w:val="none" w:sz="0" w:space="0" w:color="auto"/>
            <w:right w:val="none" w:sz="0" w:space="0" w:color="auto"/>
          </w:divBdr>
        </w:div>
        <w:div w:id="934171697">
          <w:marLeft w:val="274"/>
          <w:marRight w:val="0"/>
          <w:marTop w:val="0"/>
          <w:marBottom w:val="0"/>
          <w:divBdr>
            <w:top w:val="none" w:sz="0" w:space="0" w:color="auto"/>
            <w:left w:val="none" w:sz="0" w:space="0" w:color="auto"/>
            <w:bottom w:val="none" w:sz="0" w:space="0" w:color="auto"/>
            <w:right w:val="none" w:sz="0" w:space="0" w:color="auto"/>
          </w:divBdr>
        </w:div>
        <w:div w:id="1940287432">
          <w:marLeft w:val="274"/>
          <w:marRight w:val="0"/>
          <w:marTop w:val="0"/>
          <w:marBottom w:val="0"/>
          <w:divBdr>
            <w:top w:val="none" w:sz="0" w:space="0" w:color="auto"/>
            <w:left w:val="none" w:sz="0" w:space="0" w:color="auto"/>
            <w:bottom w:val="none" w:sz="0" w:space="0" w:color="auto"/>
            <w:right w:val="none" w:sz="0" w:space="0" w:color="auto"/>
          </w:divBdr>
        </w:div>
      </w:divsChild>
    </w:div>
    <w:div w:id="2102985129">
      <w:bodyDiv w:val="1"/>
      <w:marLeft w:val="0"/>
      <w:marRight w:val="0"/>
      <w:marTop w:val="0"/>
      <w:marBottom w:val="0"/>
      <w:divBdr>
        <w:top w:val="none" w:sz="0" w:space="0" w:color="auto"/>
        <w:left w:val="none" w:sz="0" w:space="0" w:color="auto"/>
        <w:bottom w:val="none" w:sz="0" w:space="0" w:color="auto"/>
        <w:right w:val="none" w:sz="0" w:space="0" w:color="auto"/>
      </w:divBdr>
    </w:div>
    <w:div w:id="2105834344">
      <w:bodyDiv w:val="1"/>
      <w:marLeft w:val="0"/>
      <w:marRight w:val="0"/>
      <w:marTop w:val="0"/>
      <w:marBottom w:val="0"/>
      <w:divBdr>
        <w:top w:val="none" w:sz="0" w:space="0" w:color="auto"/>
        <w:left w:val="none" w:sz="0" w:space="0" w:color="auto"/>
        <w:bottom w:val="none" w:sz="0" w:space="0" w:color="auto"/>
        <w:right w:val="none" w:sz="0" w:space="0" w:color="auto"/>
      </w:divBdr>
    </w:div>
    <w:div w:id="2106419933">
      <w:bodyDiv w:val="1"/>
      <w:marLeft w:val="0"/>
      <w:marRight w:val="0"/>
      <w:marTop w:val="0"/>
      <w:marBottom w:val="0"/>
      <w:divBdr>
        <w:top w:val="none" w:sz="0" w:space="0" w:color="auto"/>
        <w:left w:val="none" w:sz="0" w:space="0" w:color="auto"/>
        <w:bottom w:val="none" w:sz="0" w:space="0" w:color="auto"/>
        <w:right w:val="none" w:sz="0" w:space="0" w:color="auto"/>
      </w:divBdr>
    </w:div>
    <w:div w:id="2114199918">
      <w:bodyDiv w:val="1"/>
      <w:marLeft w:val="0"/>
      <w:marRight w:val="0"/>
      <w:marTop w:val="0"/>
      <w:marBottom w:val="0"/>
      <w:divBdr>
        <w:top w:val="none" w:sz="0" w:space="0" w:color="auto"/>
        <w:left w:val="none" w:sz="0" w:space="0" w:color="auto"/>
        <w:bottom w:val="none" w:sz="0" w:space="0" w:color="auto"/>
        <w:right w:val="none" w:sz="0" w:space="0" w:color="auto"/>
      </w:divBdr>
      <w:divsChild>
        <w:div w:id="184370909">
          <w:marLeft w:val="547"/>
          <w:marRight w:val="0"/>
          <w:marTop w:val="0"/>
          <w:marBottom w:val="0"/>
          <w:divBdr>
            <w:top w:val="none" w:sz="0" w:space="0" w:color="auto"/>
            <w:left w:val="none" w:sz="0" w:space="0" w:color="auto"/>
            <w:bottom w:val="none" w:sz="0" w:space="0" w:color="auto"/>
            <w:right w:val="none" w:sz="0" w:space="0" w:color="auto"/>
          </w:divBdr>
        </w:div>
        <w:div w:id="1010644318">
          <w:marLeft w:val="547"/>
          <w:marRight w:val="0"/>
          <w:marTop w:val="0"/>
          <w:marBottom w:val="0"/>
          <w:divBdr>
            <w:top w:val="none" w:sz="0" w:space="0" w:color="auto"/>
            <w:left w:val="none" w:sz="0" w:space="0" w:color="auto"/>
            <w:bottom w:val="none" w:sz="0" w:space="0" w:color="auto"/>
            <w:right w:val="none" w:sz="0" w:space="0" w:color="auto"/>
          </w:divBdr>
        </w:div>
      </w:divsChild>
    </w:div>
    <w:div w:id="2125346254">
      <w:bodyDiv w:val="1"/>
      <w:marLeft w:val="0"/>
      <w:marRight w:val="0"/>
      <w:marTop w:val="0"/>
      <w:marBottom w:val="0"/>
      <w:divBdr>
        <w:top w:val="none" w:sz="0" w:space="0" w:color="auto"/>
        <w:left w:val="none" w:sz="0" w:space="0" w:color="auto"/>
        <w:bottom w:val="none" w:sz="0" w:space="0" w:color="auto"/>
        <w:right w:val="none" w:sz="0" w:space="0" w:color="auto"/>
      </w:divBdr>
      <w:divsChild>
        <w:div w:id="1515001190">
          <w:marLeft w:val="547"/>
          <w:marRight w:val="0"/>
          <w:marTop w:val="106"/>
          <w:marBottom w:val="0"/>
          <w:divBdr>
            <w:top w:val="none" w:sz="0" w:space="0" w:color="auto"/>
            <w:left w:val="none" w:sz="0" w:space="0" w:color="auto"/>
            <w:bottom w:val="none" w:sz="0" w:space="0" w:color="auto"/>
            <w:right w:val="none" w:sz="0" w:space="0" w:color="auto"/>
          </w:divBdr>
        </w:div>
      </w:divsChild>
    </w:div>
    <w:div w:id="2131511468">
      <w:bodyDiv w:val="1"/>
      <w:marLeft w:val="0"/>
      <w:marRight w:val="0"/>
      <w:marTop w:val="0"/>
      <w:marBottom w:val="0"/>
      <w:divBdr>
        <w:top w:val="none" w:sz="0" w:space="0" w:color="auto"/>
        <w:left w:val="none" w:sz="0" w:space="0" w:color="auto"/>
        <w:bottom w:val="none" w:sz="0" w:space="0" w:color="auto"/>
        <w:right w:val="none" w:sz="0" w:space="0" w:color="auto"/>
      </w:divBdr>
    </w:div>
    <w:div w:id="2133210848">
      <w:bodyDiv w:val="1"/>
      <w:marLeft w:val="0"/>
      <w:marRight w:val="0"/>
      <w:marTop w:val="0"/>
      <w:marBottom w:val="0"/>
      <w:divBdr>
        <w:top w:val="none" w:sz="0" w:space="0" w:color="auto"/>
        <w:left w:val="none" w:sz="0" w:space="0" w:color="auto"/>
        <w:bottom w:val="none" w:sz="0" w:space="0" w:color="auto"/>
        <w:right w:val="none" w:sz="0" w:space="0" w:color="auto"/>
      </w:divBdr>
    </w:div>
    <w:div w:id="2134129090">
      <w:bodyDiv w:val="1"/>
      <w:marLeft w:val="0"/>
      <w:marRight w:val="0"/>
      <w:marTop w:val="0"/>
      <w:marBottom w:val="0"/>
      <w:divBdr>
        <w:top w:val="none" w:sz="0" w:space="0" w:color="auto"/>
        <w:left w:val="none" w:sz="0" w:space="0" w:color="auto"/>
        <w:bottom w:val="none" w:sz="0" w:space="0" w:color="auto"/>
        <w:right w:val="none" w:sz="0" w:space="0" w:color="auto"/>
      </w:divBdr>
      <w:divsChild>
        <w:div w:id="1847598112">
          <w:marLeft w:val="0"/>
          <w:marRight w:val="0"/>
          <w:marTop w:val="0"/>
          <w:marBottom w:val="0"/>
          <w:divBdr>
            <w:top w:val="none" w:sz="0" w:space="0" w:color="auto"/>
            <w:left w:val="none" w:sz="0" w:space="0" w:color="auto"/>
            <w:bottom w:val="none" w:sz="0" w:space="0" w:color="auto"/>
            <w:right w:val="none" w:sz="0" w:space="0" w:color="auto"/>
          </w:divBdr>
          <w:divsChild>
            <w:div w:id="983510893">
              <w:marLeft w:val="0"/>
              <w:marRight w:val="0"/>
              <w:marTop w:val="0"/>
              <w:marBottom w:val="0"/>
              <w:divBdr>
                <w:top w:val="none" w:sz="0" w:space="0" w:color="auto"/>
                <w:left w:val="none" w:sz="0" w:space="0" w:color="auto"/>
                <w:bottom w:val="none" w:sz="0" w:space="0" w:color="auto"/>
                <w:right w:val="none" w:sz="0" w:space="0" w:color="auto"/>
              </w:divBdr>
              <w:divsChild>
                <w:div w:id="54900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991081">
      <w:bodyDiv w:val="1"/>
      <w:marLeft w:val="0"/>
      <w:marRight w:val="0"/>
      <w:marTop w:val="0"/>
      <w:marBottom w:val="0"/>
      <w:divBdr>
        <w:top w:val="none" w:sz="0" w:space="0" w:color="auto"/>
        <w:left w:val="none" w:sz="0" w:space="0" w:color="auto"/>
        <w:bottom w:val="none" w:sz="0" w:space="0" w:color="auto"/>
        <w:right w:val="none" w:sz="0" w:space="0" w:color="auto"/>
      </w:divBdr>
    </w:div>
    <w:div w:id="213903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zimbani/Library/Containers/com.microsoft.Word/Data/Downloads/Zimbani%20template%202018.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DFD4D-C080-C143-92BC-D0EE110B7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Zimbani template 2018.dotm</Template>
  <TotalTime>0</TotalTime>
  <Pages>8</Pages>
  <Words>530</Words>
  <Characters>3334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2019-07-21T10:07:00Z</dcterms:created>
  <dcterms:modified xsi:type="dcterms:W3CDTF">2019-07-21T10:07:00Z</dcterms:modified>
</cp:coreProperties>
</file>